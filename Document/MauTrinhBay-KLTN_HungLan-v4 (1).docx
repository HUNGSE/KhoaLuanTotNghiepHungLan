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Cover Pages"/>
          <w:docPartUnique/>
        </w:docPartObj>
      </w:sdtPr>
      <w:sdtEndPr>
        <w:rPr>
          <w:color w:val="auto"/>
        </w:rPr>
      </w:sdtEndPr>
      <w:sdtContent>
        <w:p w14:paraId="2CE696A4" w14:textId="77777777" w:rsidR="00554D3D" w:rsidRDefault="00637F5F">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37760" behindDoc="0" locked="0" layoutInCell="1" allowOverlap="1" wp14:anchorId="524D1A45" wp14:editId="0AB24198">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554D3D">
            <w:rPr>
              <w:noProof/>
              <w:color w:val="4F81BD" w:themeColor="accent1"/>
            </w:rPr>
            <mc:AlternateContent>
              <mc:Choice Requires="wps">
                <w:drawing>
                  <wp:anchor distT="0" distB="0" distL="114300" distR="114300" simplePos="0" relativeHeight="251621376" behindDoc="0" locked="0" layoutInCell="1" allowOverlap="1" wp14:anchorId="587C81A7" wp14:editId="738B209C">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DF7A038" w14:textId="77777777" w:rsidR="003C7F4D" w:rsidRPr="00484E67" w:rsidRDefault="003C7F4D" w:rsidP="00484E67">
                                <w:pPr>
                                  <w:spacing w:before="0" w:line="240" w:lineRule="auto"/>
                                  <w:ind w:firstLine="562"/>
                                  <w:jc w:val="center"/>
                                  <w:rPr>
                                    <w:b/>
                                    <w:sz w:val="32"/>
                                    <w:szCs w:val="32"/>
                                  </w:rPr>
                                </w:pPr>
                                <w:r w:rsidRPr="00484E67">
                                  <w:rPr>
                                    <w:b/>
                                    <w:sz w:val="32"/>
                                    <w:szCs w:val="32"/>
                                  </w:rPr>
                                  <w:t>BỘ CÔNG THƯƠNG</w:t>
                                </w:r>
                              </w:p>
                              <w:p w14:paraId="7FCA7302" w14:textId="77777777" w:rsidR="003C7F4D" w:rsidRPr="00484E67" w:rsidRDefault="003C7F4D"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C81A7" id="Rectangle 1" o:spid="_x0000_s1026" style="position:absolute;left:0;text-align:left;margin-left:-16pt;margin-top:-9.9pt;width:452.25pt;height:71.2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14:paraId="5DF7A038" w14:textId="77777777" w:rsidR="003C7F4D" w:rsidRPr="00484E67" w:rsidRDefault="003C7F4D" w:rsidP="00484E67">
                          <w:pPr>
                            <w:spacing w:before="0" w:line="240" w:lineRule="auto"/>
                            <w:ind w:firstLine="562"/>
                            <w:jc w:val="center"/>
                            <w:rPr>
                              <w:b/>
                              <w:sz w:val="32"/>
                              <w:szCs w:val="32"/>
                            </w:rPr>
                          </w:pPr>
                          <w:r w:rsidRPr="00484E67">
                            <w:rPr>
                              <w:b/>
                              <w:sz w:val="32"/>
                              <w:szCs w:val="32"/>
                            </w:rPr>
                            <w:t>BỘ CÔNG THƯƠNG</w:t>
                          </w:r>
                        </w:p>
                        <w:p w14:paraId="7FCA7302" w14:textId="77777777" w:rsidR="003C7F4D" w:rsidRPr="00484E67" w:rsidRDefault="003C7F4D"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14:paraId="252DCDAC" w14:textId="77777777" w:rsidR="00554D3D" w:rsidRDefault="00554D3D">
          <w:pPr>
            <w:pStyle w:val="NoSpacing"/>
            <w:spacing w:before="1540" w:after="240"/>
            <w:jc w:val="center"/>
            <w:rPr>
              <w:rFonts w:ascii="Times New Roman" w:eastAsia="Times New Roman" w:hAnsi="Times New Roman" w:cs="Times New Roman"/>
              <w:color w:val="4F81BD" w:themeColor="accent1"/>
              <w:sz w:val="26"/>
              <w:szCs w:val="24"/>
            </w:rPr>
          </w:pPr>
        </w:p>
        <w:sdt>
          <w:sdtPr>
            <w:rPr>
              <w:rFonts w:asciiTheme="majorHAnsi" w:eastAsiaTheme="majorEastAsia" w:hAnsiTheme="majorHAnsi" w:cstheme="majorBidi"/>
              <w:b/>
              <w:caps/>
              <w:color w:val="365F91" w:themeColor="accent1" w:themeShade="BF"/>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380CE2" w14:textId="6A28F2B3" w:rsidR="00890157" w:rsidRPr="00B72142" w:rsidRDefault="00830964">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b/>
                  <w:caps/>
                  <w:color w:val="365F91" w:themeColor="accent1" w:themeShade="BF"/>
                  <w:sz w:val="80"/>
                  <w:szCs w:val="80"/>
                </w:rPr>
              </w:pPr>
              <w:r>
                <w:rPr>
                  <w:rFonts w:asciiTheme="majorHAnsi" w:eastAsiaTheme="majorEastAsia" w:hAnsiTheme="majorHAnsi" w:cstheme="majorBidi"/>
                  <w:b/>
                  <w:caps/>
                  <w:color w:val="365F91" w:themeColor="accent1" w:themeShade="BF"/>
                  <w:sz w:val="72"/>
                  <w:szCs w:val="72"/>
                </w:rPr>
                <w:t xml:space="preserve">WEBSITE </w:t>
              </w:r>
              <w:r w:rsidR="00067B25">
                <w:rPr>
                  <w:rFonts w:asciiTheme="majorHAnsi" w:eastAsiaTheme="majorEastAsia" w:hAnsiTheme="majorHAnsi" w:cstheme="majorBidi"/>
                  <w:b/>
                  <w:caps/>
                  <w:color w:val="365F91" w:themeColor="accent1" w:themeShade="BF"/>
                  <w:sz w:val="72"/>
                  <w:szCs w:val="72"/>
                </w:rPr>
                <w:t>quảng cáo</w:t>
              </w:r>
              <w:r>
                <w:rPr>
                  <w:rFonts w:asciiTheme="majorHAnsi" w:eastAsiaTheme="majorEastAsia" w:hAnsiTheme="majorHAnsi" w:cstheme="majorBidi"/>
                  <w:b/>
                  <w:caps/>
                  <w:color w:val="365F91" w:themeColor="accent1" w:themeShade="BF"/>
                  <w:sz w:val="72"/>
                  <w:szCs w:val="72"/>
                </w:rPr>
                <w:t xml:space="preserve"> BẤT ĐỘNG SẢN</w:t>
              </w:r>
            </w:p>
          </w:sdtContent>
        </w:sdt>
        <w:p w14:paraId="26532C4B" w14:textId="77777777" w:rsidR="00890157" w:rsidRPr="00B72142" w:rsidRDefault="00890157">
          <w:pPr>
            <w:pStyle w:val="NoSpacing"/>
            <w:jc w:val="center"/>
            <w:rPr>
              <w:color w:val="365F91" w:themeColor="accent1" w:themeShade="BF"/>
              <w:sz w:val="28"/>
              <w:szCs w:val="28"/>
            </w:rPr>
          </w:pPr>
        </w:p>
        <w:p w14:paraId="5FD70C31" w14:textId="77777777" w:rsidR="00890157" w:rsidRDefault="00890157">
          <w:pPr>
            <w:pStyle w:val="NoSpacing"/>
            <w:spacing w:before="480"/>
            <w:jc w:val="center"/>
            <w:rPr>
              <w:color w:val="4F81BD" w:themeColor="accent1"/>
            </w:rPr>
          </w:pPr>
        </w:p>
        <w:p w14:paraId="57FB9090" w14:textId="77777777" w:rsidR="00B72142" w:rsidRDefault="00B72142">
          <w:pPr>
            <w:pStyle w:val="NoSpacing"/>
            <w:spacing w:before="480"/>
            <w:jc w:val="center"/>
            <w:rPr>
              <w:color w:val="4F81BD" w:themeColor="accent1"/>
            </w:rPr>
          </w:pPr>
        </w:p>
        <w:p w14:paraId="68E5B934" w14:textId="77777777" w:rsidR="00B72142" w:rsidRDefault="00B72142">
          <w:pPr>
            <w:pStyle w:val="NoSpacing"/>
            <w:spacing w:before="480"/>
            <w:jc w:val="center"/>
            <w:rPr>
              <w:color w:val="4F81BD" w:themeColor="accent1"/>
            </w:rPr>
          </w:pPr>
        </w:p>
        <w:p w14:paraId="4FFEF860" w14:textId="77777777" w:rsidR="00B72142" w:rsidRDefault="00B72142">
          <w:pPr>
            <w:pStyle w:val="NoSpacing"/>
            <w:spacing w:before="480"/>
            <w:jc w:val="center"/>
            <w:rPr>
              <w:color w:val="4F81BD" w:themeColor="accent1"/>
            </w:rPr>
          </w:pPr>
        </w:p>
        <w:p w14:paraId="038B57B7" w14:textId="77777777" w:rsidR="00B72142" w:rsidRDefault="00B72142">
          <w:pPr>
            <w:pStyle w:val="NoSpacing"/>
            <w:spacing w:before="480"/>
            <w:jc w:val="center"/>
            <w:rPr>
              <w:color w:val="4F81BD" w:themeColor="accent1"/>
            </w:rPr>
          </w:pPr>
        </w:p>
        <w:p w14:paraId="13B0BCFB" w14:textId="77777777" w:rsidR="00890157" w:rsidRDefault="00890157">
          <w:pPr>
            <w:spacing w:before="0" w:line="240" w:lineRule="auto"/>
            <w:ind w:firstLine="0"/>
            <w:jc w:val="left"/>
            <w:rPr>
              <w:rFonts w:cs="Arial"/>
              <w:b/>
              <w:bCs/>
              <w:kern w:val="32"/>
              <w:sz w:val="32"/>
              <w:szCs w:val="32"/>
            </w:rPr>
          </w:pPr>
          <w:r>
            <w:br w:type="page"/>
          </w:r>
        </w:p>
      </w:sdtContent>
    </w:sdt>
    <w:p w14:paraId="7E4EB72E" w14:textId="77777777" w:rsidR="004B4BF6" w:rsidRDefault="004B4BF6" w:rsidP="004B4BF6">
      <w:pPr>
        <w:pStyle w:val="Heading1"/>
        <w:numPr>
          <w:ilvl w:val="0"/>
          <w:numId w:val="0"/>
        </w:numPr>
      </w:pPr>
      <w:bookmarkStart w:id="2" w:name="_Toc72955207"/>
      <w:r>
        <w:lastRenderedPageBreak/>
        <w:t>MỤC LỤC</w:t>
      </w:r>
      <w:bookmarkEnd w:id="0"/>
      <w:bookmarkEnd w:id="2"/>
    </w:p>
    <w:p w14:paraId="66389530" w14:textId="02D0604B" w:rsidR="004A66E1" w:rsidRDefault="00791320">
      <w:pPr>
        <w:pStyle w:val="TOC1"/>
        <w:rPr>
          <w:rFonts w:asciiTheme="minorHAnsi" w:eastAsiaTheme="minorEastAsia" w:hAnsiTheme="minorHAnsi" w:cstheme="minorBidi"/>
          <w:sz w:val="22"/>
          <w:szCs w:val="22"/>
          <w:lang w:val="vi-VN" w:eastAsia="vi-VN"/>
        </w:rPr>
      </w:pPr>
      <w:r>
        <w:rPr>
          <w:b/>
          <w:bCs/>
          <w:sz w:val="28"/>
        </w:rPr>
        <w:fldChar w:fldCharType="begin"/>
      </w:r>
      <w:r w:rsidR="00511681">
        <w:rPr>
          <w:b/>
          <w:bCs/>
          <w:sz w:val="28"/>
        </w:rPr>
        <w:instrText xml:space="preserve"> TOC \o "1-3" \h \z \u </w:instrText>
      </w:r>
      <w:r>
        <w:rPr>
          <w:b/>
          <w:bCs/>
          <w:sz w:val="28"/>
        </w:rPr>
        <w:fldChar w:fldCharType="separate"/>
      </w:r>
      <w:hyperlink w:anchor="_Toc72955207" w:history="1">
        <w:r w:rsidR="004A66E1" w:rsidRPr="00C15A92">
          <w:rPr>
            <w:rStyle w:val="Hyperlink"/>
          </w:rPr>
          <w:t>MỤC LỤC</w:t>
        </w:r>
        <w:r w:rsidR="004A66E1">
          <w:rPr>
            <w:webHidden/>
          </w:rPr>
          <w:tab/>
        </w:r>
        <w:r w:rsidR="004A66E1">
          <w:rPr>
            <w:webHidden/>
          </w:rPr>
          <w:fldChar w:fldCharType="begin"/>
        </w:r>
        <w:r w:rsidR="004A66E1">
          <w:rPr>
            <w:webHidden/>
          </w:rPr>
          <w:instrText xml:space="preserve"> PAGEREF _Toc72955207 \h </w:instrText>
        </w:r>
        <w:r w:rsidR="004A66E1">
          <w:rPr>
            <w:webHidden/>
          </w:rPr>
        </w:r>
        <w:r w:rsidR="004A66E1">
          <w:rPr>
            <w:webHidden/>
          </w:rPr>
          <w:fldChar w:fldCharType="separate"/>
        </w:r>
        <w:r w:rsidR="004A66E1">
          <w:rPr>
            <w:webHidden/>
          </w:rPr>
          <w:t>1</w:t>
        </w:r>
        <w:r w:rsidR="004A66E1">
          <w:rPr>
            <w:webHidden/>
          </w:rPr>
          <w:fldChar w:fldCharType="end"/>
        </w:r>
      </w:hyperlink>
    </w:p>
    <w:p w14:paraId="23C051BE" w14:textId="72A6CB2C" w:rsidR="004A66E1" w:rsidRDefault="00B373C2">
      <w:pPr>
        <w:pStyle w:val="TOC1"/>
        <w:rPr>
          <w:rFonts w:asciiTheme="minorHAnsi" w:eastAsiaTheme="minorEastAsia" w:hAnsiTheme="minorHAnsi" w:cstheme="minorBidi"/>
          <w:sz w:val="22"/>
          <w:szCs w:val="22"/>
          <w:lang w:val="vi-VN" w:eastAsia="vi-VN"/>
        </w:rPr>
      </w:pPr>
      <w:hyperlink w:anchor="_Toc72955208" w:history="1">
        <w:r w:rsidR="004A66E1" w:rsidRPr="00C15A92">
          <w:rPr>
            <w:rStyle w:val="Hyperlink"/>
          </w:rPr>
          <w:t>DANH MỤC CÁC HÌNH ẢNH</w:t>
        </w:r>
        <w:r w:rsidR="004A66E1">
          <w:rPr>
            <w:webHidden/>
          </w:rPr>
          <w:tab/>
        </w:r>
        <w:r w:rsidR="004A66E1">
          <w:rPr>
            <w:webHidden/>
          </w:rPr>
          <w:fldChar w:fldCharType="begin"/>
        </w:r>
        <w:r w:rsidR="004A66E1">
          <w:rPr>
            <w:webHidden/>
          </w:rPr>
          <w:instrText xml:space="preserve"> PAGEREF _Toc72955208 \h </w:instrText>
        </w:r>
        <w:r w:rsidR="004A66E1">
          <w:rPr>
            <w:webHidden/>
          </w:rPr>
        </w:r>
        <w:r w:rsidR="004A66E1">
          <w:rPr>
            <w:webHidden/>
          </w:rPr>
          <w:fldChar w:fldCharType="separate"/>
        </w:r>
        <w:r w:rsidR="004A66E1">
          <w:rPr>
            <w:webHidden/>
          </w:rPr>
          <w:t>3</w:t>
        </w:r>
        <w:r w:rsidR="004A66E1">
          <w:rPr>
            <w:webHidden/>
          </w:rPr>
          <w:fldChar w:fldCharType="end"/>
        </w:r>
      </w:hyperlink>
    </w:p>
    <w:p w14:paraId="240CB0CE" w14:textId="24E196D0" w:rsidR="004A66E1" w:rsidRDefault="00B373C2">
      <w:pPr>
        <w:pStyle w:val="TOC1"/>
        <w:rPr>
          <w:rFonts w:asciiTheme="minorHAnsi" w:eastAsiaTheme="minorEastAsia" w:hAnsiTheme="minorHAnsi" w:cstheme="minorBidi"/>
          <w:sz w:val="22"/>
          <w:szCs w:val="22"/>
          <w:lang w:val="vi-VN" w:eastAsia="vi-VN"/>
        </w:rPr>
      </w:pPr>
      <w:hyperlink w:anchor="_Toc72955209" w:history="1">
        <w:r w:rsidR="004A66E1" w:rsidRPr="00C15A92">
          <w:rPr>
            <w:rStyle w:val="Hyperlink"/>
          </w:rPr>
          <w:t>DANH MỤC CÁC BẢNG BIỂU</w:t>
        </w:r>
        <w:r w:rsidR="004A66E1">
          <w:rPr>
            <w:webHidden/>
          </w:rPr>
          <w:tab/>
        </w:r>
        <w:r w:rsidR="004A66E1">
          <w:rPr>
            <w:webHidden/>
          </w:rPr>
          <w:fldChar w:fldCharType="begin"/>
        </w:r>
        <w:r w:rsidR="004A66E1">
          <w:rPr>
            <w:webHidden/>
          </w:rPr>
          <w:instrText xml:space="preserve"> PAGEREF _Toc72955209 \h </w:instrText>
        </w:r>
        <w:r w:rsidR="004A66E1">
          <w:rPr>
            <w:webHidden/>
          </w:rPr>
        </w:r>
        <w:r w:rsidR="004A66E1">
          <w:rPr>
            <w:webHidden/>
          </w:rPr>
          <w:fldChar w:fldCharType="separate"/>
        </w:r>
        <w:r w:rsidR="004A66E1">
          <w:rPr>
            <w:webHidden/>
          </w:rPr>
          <w:t>5</w:t>
        </w:r>
        <w:r w:rsidR="004A66E1">
          <w:rPr>
            <w:webHidden/>
          </w:rPr>
          <w:fldChar w:fldCharType="end"/>
        </w:r>
      </w:hyperlink>
    </w:p>
    <w:p w14:paraId="15E78CF4" w14:textId="58954254" w:rsidR="004A66E1" w:rsidRDefault="00B373C2">
      <w:pPr>
        <w:pStyle w:val="TOC1"/>
        <w:rPr>
          <w:rFonts w:asciiTheme="minorHAnsi" w:eastAsiaTheme="minorEastAsia" w:hAnsiTheme="minorHAnsi" w:cstheme="minorBidi"/>
          <w:sz w:val="22"/>
          <w:szCs w:val="22"/>
          <w:lang w:val="vi-VN" w:eastAsia="vi-VN"/>
        </w:rPr>
      </w:pPr>
      <w:hyperlink w:anchor="_Toc72955210" w:history="1">
        <w:r w:rsidR="004A66E1" w:rsidRPr="00C15A92">
          <w:rPr>
            <w:rStyle w:val="Hyperlink"/>
          </w:rPr>
          <w:t>LỜI MỞ ĐẦU</w:t>
        </w:r>
        <w:r w:rsidR="004A66E1">
          <w:rPr>
            <w:webHidden/>
          </w:rPr>
          <w:tab/>
        </w:r>
        <w:r w:rsidR="004A66E1">
          <w:rPr>
            <w:webHidden/>
          </w:rPr>
          <w:fldChar w:fldCharType="begin"/>
        </w:r>
        <w:r w:rsidR="004A66E1">
          <w:rPr>
            <w:webHidden/>
          </w:rPr>
          <w:instrText xml:space="preserve"> PAGEREF _Toc72955210 \h </w:instrText>
        </w:r>
        <w:r w:rsidR="004A66E1">
          <w:rPr>
            <w:webHidden/>
          </w:rPr>
        </w:r>
        <w:r w:rsidR="004A66E1">
          <w:rPr>
            <w:webHidden/>
          </w:rPr>
          <w:fldChar w:fldCharType="separate"/>
        </w:r>
        <w:r w:rsidR="004A66E1">
          <w:rPr>
            <w:webHidden/>
          </w:rPr>
          <w:t>6</w:t>
        </w:r>
        <w:r w:rsidR="004A66E1">
          <w:rPr>
            <w:webHidden/>
          </w:rPr>
          <w:fldChar w:fldCharType="end"/>
        </w:r>
      </w:hyperlink>
    </w:p>
    <w:p w14:paraId="6F17365E" w14:textId="604678A2" w:rsidR="004A66E1" w:rsidRDefault="00B373C2">
      <w:pPr>
        <w:pStyle w:val="TOC1"/>
        <w:rPr>
          <w:rFonts w:asciiTheme="minorHAnsi" w:eastAsiaTheme="minorEastAsia" w:hAnsiTheme="minorHAnsi" w:cstheme="minorBidi"/>
          <w:sz w:val="22"/>
          <w:szCs w:val="22"/>
          <w:lang w:val="vi-VN" w:eastAsia="vi-VN"/>
        </w:rPr>
      </w:pPr>
      <w:hyperlink w:anchor="_Toc72955211" w:history="1">
        <w:r w:rsidR="004A66E1" w:rsidRPr="00C15A92">
          <w:rPr>
            <w:rStyle w:val="Hyperlink"/>
          </w:rPr>
          <w:t>CHƯƠNG 1 : GIỚI THIỆU</w:t>
        </w:r>
        <w:r w:rsidR="004A66E1">
          <w:rPr>
            <w:webHidden/>
          </w:rPr>
          <w:tab/>
        </w:r>
        <w:r w:rsidR="004A66E1">
          <w:rPr>
            <w:webHidden/>
          </w:rPr>
          <w:fldChar w:fldCharType="begin"/>
        </w:r>
        <w:r w:rsidR="004A66E1">
          <w:rPr>
            <w:webHidden/>
          </w:rPr>
          <w:instrText xml:space="preserve"> PAGEREF _Toc72955211 \h </w:instrText>
        </w:r>
        <w:r w:rsidR="004A66E1">
          <w:rPr>
            <w:webHidden/>
          </w:rPr>
        </w:r>
        <w:r w:rsidR="004A66E1">
          <w:rPr>
            <w:webHidden/>
          </w:rPr>
          <w:fldChar w:fldCharType="separate"/>
        </w:r>
        <w:r w:rsidR="004A66E1">
          <w:rPr>
            <w:webHidden/>
          </w:rPr>
          <w:t>7</w:t>
        </w:r>
        <w:r w:rsidR="004A66E1">
          <w:rPr>
            <w:webHidden/>
          </w:rPr>
          <w:fldChar w:fldCharType="end"/>
        </w:r>
      </w:hyperlink>
    </w:p>
    <w:p w14:paraId="688DAA29" w14:textId="317B77D2" w:rsidR="004A66E1" w:rsidRDefault="00B373C2">
      <w:pPr>
        <w:pStyle w:val="TOC2"/>
        <w:rPr>
          <w:rFonts w:asciiTheme="minorHAnsi" w:eastAsiaTheme="minorEastAsia" w:hAnsiTheme="minorHAnsi" w:cstheme="minorBidi"/>
          <w:noProof/>
          <w:sz w:val="22"/>
          <w:szCs w:val="22"/>
          <w:lang w:val="vi-VN" w:eastAsia="vi-VN"/>
        </w:rPr>
      </w:pPr>
      <w:hyperlink w:anchor="_Toc72955212" w:history="1">
        <w:r w:rsidR="004A66E1" w:rsidRPr="00C15A92">
          <w:rPr>
            <w:rStyle w:val="Hyperlink"/>
            <w:noProof/>
          </w:rPr>
          <w:t>1.1 Tổng quan</w:t>
        </w:r>
        <w:r w:rsidR="004A66E1">
          <w:rPr>
            <w:noProof/>
            <w:webHidden/>
          </w:rPr>
          <w:tab/>
        </w:r>
        <w:r w:rsidR="004A66E1">
          <w:rPr>
            <w:noProof/>
            <w:webHidden/>
          </w:rPr>
          <w:fldChar w:fldCharType="begin"/>
        </w:r>
        <w:r w:rsidR="004A66E1">
          <w:rPr>
            <w:noProof/>
            <w:webHidden/>
          </w:rPr>
          <w:instrText xml:space="preserve"> PAGEREF _Toc72955212 \h </w:instrText>
        </w:r>
        <w:r w:rsidR="004A66E1">
          <w:rPr>
            <w:noProof/>
            <w:webHidden/>
          </w:rPr>
        </w:r>
        <w:r w:rsidR="004A66E1">
          <w:rPr>
            <w:noProof/>
            <w:webHidden/>
          </w:rPr>
          <w:fldChar w:fldCharType="separate"/>
        </w:r>
        <w:r w:rsidR="004A66E1">
          <w:rPr>
            <w:noProof/>
            <w:webHidden/>
          </w:rPr>
          <w:t>7</w:t>
        </w:r>
        <w:r w:rsidR="004A66E1">
          <w:rPr>
            <w:noProof/>
            <w:webHidden/>
          </w:rPr>
          <w:fldChar w:fldCharType="end"/>
        </w:r>
      </w:hyperlink>
    </w:p>
    <w:p w14:paraId="1DC5C408" w14:textId="1954166F" w:rsidR="004A66E1" w:rsidRDefault="00B373C2">
      <w:pPr>
        <w:pStyle w:val="TOC2"/>
        <w:rPr>
          <w:rFonts w:asciiTheme="minorHAnsi" w:eastAsiaTheme="minorEastAsia" w:hAnsiTheme="minorHAnsi" w:cstheme="minorBidi"/>
          <w:noProof/>
          <w:sz w:val="22"/>
          <w:szCs w:val="22"/>
          <w:lang w:val="vi-VN" w:eastAsia="vi-VN"/>
        </w:rPr>
      </w:pPr>
      <w:hyperlink w:anchor="_Toc72955213" w:history="1">
        <w:r w:rsidR="004A66E1" w:rsidRPr="00C15A92">
          <w:rPr>
            <w:rStyle w:val="Hyperlink"/>
            <w:noProof/>
          </w:rPr>
          <w:t>1.2 Mục tiêu đề tài</w:t>
        </w:r>
        <w:r w:rsidR="004A66E1">
          <w:rPr>
            <w:noProof/>
            <w:webHidden/>
          </w:rPr>
          <w:tab/>
        </w:r>
        <w:r w:rsidR="004A66E1">
          <w:rPr>
            <w:noProof/>
            <w:webHidden/>
          </w:rPr>
          <w:fldChar w:fldCharType="begin"/>
        </w:r>
        <w:r w:rsidR="004A66E1">
          <w:rPr>
            <w:noProof/>
            <w:webHidden/>
          </w:rPr>
          <w:instrText xml:space="preserve"> PAGEREF _Toc72955213 \h </w:instrText>
        </w:r>
        <w:r w:rsidR="004A66E1">
          <w:rPr>
            <w:noProof/>
            <w:webHidden/>
          </w:rPr>
        </w:r>
        <w:r w:rsidR="004A66E1">
          <w:rPr>
            <w:noProof/>
            <w:webHidden/>
          </w:rPr>
          <w:fldChar w:fldCharType="separate"/>
        </w:r>
        <w:r w:rsidR="004A66E1">
          <w:rPr>
            <w:noProof/>
            <w:webHidden/>
          </w:rPr>
          <w:t>7</w:t>
        </w:r>
        <w:r w:rsidR="004A66E1">
          <w:rPr>
            <w:noProof/>
            <w:webHidden/>
          </w:rPr>
          <w:fldChar w:fldCharType="end"/>
        </w:r>
      </w:hyperlink>
    </w:p>
    <w:p w14:paraId="46FE3847" w14:textId="4703F301" w:rsidR="004A66E1" w:rsidRDefault="00B373C2">
      <w:pPr>
        <w:pStyle w:val="TOC2"/>
        <w:rPr>
          <w:rFonts w:asciiTheme="minorHAnsi" w:eastAsiaTheme="minorEastAsia" w:hAnsiTheme="minorHAnsi" w:cstheme="minorBidi"/>
          <w:noProof/>
          <w:sz w:val="22"/>
          <w:szCs w:val="22"/>
          <w:lang w:val="vi-VN" w:eastAsia="vi-VN"/>
        </w:rPr>
      </w:pPr>
      <w:hyperlink w:anchor="_Toc72955214" w:history="1">
        <w:r w:rsidR="004A66E1" w:rsidRPr="00C15A92">
          <w:rPr>
            <w:rStyle w:val="Hyperlink"/>
            <w:noProof/>
          </w:rPr>
          <w:t>1.3 Phạm vi đề tài</w:t>
        </w:r>
        <w:r w:rsidR="004A66E1">
          <w:rPr>
            <w:noProof/>
            <w:webHidden/>
          </w:rPr>
          <w:tab/>
        </w:r>
        <w:r w:rsidR="004A66E1">
          <w:rPr>
            <w:noProof/>
            <w:webHidden/>
          </w:rPr>
          <w:fldChar w:fldCharType="begin"/>
        </w:r>
        <w:r w:rsidR="004A66E1">
          <w:rPr>
            <w:noProof/>
            <w:webHidden/>
          </w:rPr>
          <w:instrText xml:space="preserve"> PAGEREF _Toc72955214 \h </w:instrText>
        </w:r>
        <w:r w:rsidR="004A66E1">
          <w:rPr>
            <w:noProof/>
            <w:webHidden/>
          </w:rPr>
        </w:r>
        <w:r w:rsidR="004A66E1">
          <w:rPr>
            <w:noProof/>
            <w:webHidden/>
          </w:rPr>
          <w:fldChar w:fldCharType="separate"/>
        </w:r>
        <w:r w:rsidR="004A66E1">
          <w:rPr>
            <w:noProof/>
            <w:webHidden/>
          </w:rPr>
          <w:t>8</w:t>
        </w:r>
        <w:r w:rsidR="004A66E1">
          <w:rPr>
            <w:noProof/>
            <w:webHidden/>
          </w:rPr>
          <w:fldChar w:fldCharType="end"/>
        </w:r>
      </w:hyperlink>
    </w:p>
    <w:p w14:paraId="21C1DFAD" w14:textId="1B6C0254"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15" w:history="1">
        <w:r w:rsidR="004A66E1" w:rsidRPr="00C15A92">
          <w:rPr>
            <w:rStyle w:val="Hyperlink"/>
            <w:noProof/>
          </w:rPr>
          <w:t>1.3.1 Phạm vi chức năng</w:t>
        </w:r>
        <w:r w:rsidR="004A66E1">
          <w:rPr>
            <w:noProof/>
            <w:webHidden/>
          </w:rPr>
          <w:tab/>
        </w:r>
        <w:r w:rsidR="004A66E1">
          <w:rPr>
            <w:noProof/>
            <w:webHidden/>
          </w:rPr>
          <w:fldChar w:fldCharType="begin"/>
        </w:r>
        <w:r w:rsidR="004A66E1">
          <w:rPr>
            <w:noProof/>
            <w:webHidden/>
          </w:rPr>
          <w:instrText xml:space="preserve"> PAGEREF _Toc72955215 \h </w:instrText>
        </w:r>
        <w:r w:rsidR="004A66E1">
          <w:rPr>
            <w:noProof/>
            <w:webHidden/>
          </w:rPr>
        </w:r>
        <w:r w:rsidR="004A66E1">
          <w:rPr>
            <w:noProof/>
            <w:webHidden/>
          </w:rPr>
          <w:fldChar w:fldCharType="separate"/>
        </w:r>
        <w:r w:rsidR="004A66E1">
          <w:rPr>
            <w:noProof/>
            <w:webHidden/>
          </w:rPr>
          <w:t>8</w:t>
        </w:r>
        <w:r w:rsidR="004A66E1">
          <w:rPr>
            <w:noProof/>
            <w:webHidden/>
          </w:rPr>
          <w:fldChar w:fldCharType="end"/>
        </w:r>
      </w:hyperlink>
    </w:p>
    <w:p w14:paraId="25AEA832" w14:textId="180DC45D"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16" w:history="1">
        <w:r w:rsidR="004A66E1" w:rsidRPr="00C15A92">
          <w:rPr>
            <w:rStyle w:val="Hyperlink"/>
            <w:noProof/>
          </w:rPr>
          <w:t>1.3.2 Phạm vi dữ liệu</w:t>
        </w:r>
        <w:r w:rsidR="004A66E1">
          <w:rPr>
            <w:noProof/>
            <w:webHidden/>
          </w:rPr>
          <w:tab/>
        </w:r>
        <w:r w:rsidR="004A66E1">
          <w:rPr>
            <w:noProof/>
            <w:webHidden/>
          </w:rPr>
          <w:fldChar w:fldCharType="begin"/>
        </w:r>
        <w:r w:rsidR="004A66E1">
          <w:rPr>
            <w:noProof/>
            <w:webHidden/>
          </w:rPr>
          <w:instrText xml:space="preserve"> PAGEREF _Toc72955216 \h </w:instrText>
        </w:r>
        <w:r w:rsidR="004A66E1">
          <w:rPr>
            <w:noProof/>
            <w:webHidden/>
          </w:rPr>
        </w:r>
        <w:r w:rsidR="004A66E1">
          <w:rPr>
            <w:noProof/>
            <w:webHidden/>
          </w:rPr>
          <w:fldChar w:fldCharType="separate"/>
        </w:r>
        <w:r w:rsidR="004A66E1">
          <w:rPr>
            <w:noProof/>
            <w:webHidden/>
          </w:rPr>
          <w:t>8</w:t>
        </w:r>
        <w:r w:rsidR="004A66E1">
          <w:rPr>
            <w:noProof/>
            <w:webHidden/>
          </w:rPr>
          <w:fldChar w:fldCharType="end"/>
        </w:r>
      </w:hyperlink>
    </w:p>
    <w:p w14:paraId="3877506B" w14:textId="43CD0524"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17" w:history="1">
        <w:r w:rsidR="004A66E1" w:rsidRPr="00C15A92">
          <w:rPr>
            <w:rStyle w:val="Hyperlink"/>
            <w:noProof/>
          </w:rPr>
          <w:t>1.3.3 Phạm vi phần cứng</w:t>
        </w:r>
        <w:r w:rsidR="004A66E1">
          <w:rPr>
            <w:noProof/>
            <w:webHidden/>
          </w:rPr>
          <w:tab/>
        </w:r>
        <w:r w:rsidR="004A66E1">
          <w:rPr>
            <w:noProof/>
            <w:webHidden/>
          </w:rPr>
          <w:fldChar w:fldCharType="begin"/>
        </w:r>
        <w:r w:rsidR="004A66E1">
          <w:rPr>
            <w:noProof/>
            <w:webHidden/>
          </w:rPr>
          <w:instrText xml:space="preserve"> PAGEREF _Toc72955217 \h </w:instrText>
        </w:r>
        <w:r w:rsidR="004A66E1">
          <w:rPr>
            <w:noProof/>
            <w:webHidden/>
          </w:rPr>
        </w:r>
        <w:r w:rsidR="004A66E1">
          <w:rPr>
            <w:noProof/>
            <w:webHidden/>
          </w:rPr>
          <w:fldChar w:fldCharType="separate"/>
        </w:r>
        <w:r w:rsidR="004A66E1">
          <w:rPr>
            <w:noProof/>
            <w:webHidden/>
          </w:rPr>
          <w:t>8</w:t>
        </w:r>
        <w:r w:rsidR="004A66E1">
          <w:rPr>
            <w:noProof/>
            <w:webHidden/>
          </w:rPr>
          <w:fldChar w:fldCharType="end"/>
        </w:r>
      </w:hyperlink>
    </w:p>
    <w:p w14:paraId="5454F2EF" w14:textId="67BCA014"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18" w:history="1">
        <w:r w:rsidR="004A66E1" w:rsidRPr="00C15A92">
          <w:rPr>
            <w:rStyle w:val="Hyperlink"/>
            <w:noProof/>
          </w:rPr>
          <w:t>1.3.4 Phạm vi phần mềm</w:t>
        </w:r>
        <w:r w:rsidR="004A66E1">
          <w:rPr>
            <w:noProof/>
            <w:webHidden/>
          </w:rPr>
          <w:tab/>
        </w:r>
        <w:r w:rsidR="004A66E1">
          <w:rPr>
            <w:noProof/>
            <w:webHidden/>
          </w:rPr>
          <w:fldChar w:fldCharType="begin"/>
        </w:r>
        <w:r w:rsidR="004A66E1">
          <w:rPr>
            <w:noProof/>
            <w:webHidden/>
          </w:rPr>
          <w:instrText xml:space="preserve"> PAGEREF _Toc72955218 \h </w:instrText>
        </w:r>
        <w:r w:rsidR="004A66E1">
          <w:rPr>
            <w:noProof/>
            <w:webHidden/>
          </w:rPr>
        </w:r>
        <w:r w:rsidR="004A66E1">
          <w:rPr>
            <w:noProof/>
            <w:webHidden/>
          </w:rPr>
          <w:fldChar w:fldCharType="separate"/>
        </w:r>
        <w:r w:rsidR="004A66E1">
          <w:rPr>
            <w:noProof/>
            <w:webHidden/>
          </w:rPr>
          <w:t>8</w:t>
        </w:r>
        <w:r w:rsidR="004A66E1">
          <w:rPr>
            <w:noProof/>
            <w:webHidden/>
          </w:rPr>
          <w:fldChar w:fldCharType="end"/>
        </w:r>
      </w:hyperlink>
    </w:p>
    <w:p w14:paraId="59F8A166" w14:textId="778B95A9" w:rsidR="004A66E1" w:rsidRDefault="00B373C2">
      <w:pPr>
        <w:pStyle w:val="TOC2"/>
        <w:rPr>
          <w:rFonts w:asciiTheme="minorHAnsi" w:eastAsiaTheme="minorEastAsia" w:hAnsiTheme="minorHAnsi" w:cstheme="minorBidi"/>
          <w:noProof/>
          <w:sz w:val="22"/>
          <w:szCs w:val="22"/>
          <w:lang w:val="vi-VN" w:eastAsia="vi-VN"/>
        </w:rPr>
      </w:pPr>
      <w:hyperlink w:anchor="_Toc72955219" w:history="1">
        <w:r w:rsidR="004A66E1" w:rsidRPr="00C15A92">
          <w:rPr>
            <w:rStyle w:val="Hyperlink"/>
            <w:noProof/>
          </w:rPr>
          <w:t>1.4 Mô tả yêu cầu chức năng</w:t>
        </w:r>
        <w:r w:rsidR="004A66E1">
          <w:rPr>
            <w:noProof/>
            <w:webHidden/>
          </w:rPr>
          <w:tab/>
        </w:r>
        <w:r w:rsidR="004A66E1">
          <w:rPr>
            <w:noProof/>
            <w:webHidden/>
          </w:rPr>
          <w:fldChar w:fldCharType="begin"/>
        </w:r>
        <w:r w:rsidR="004A66E1">
          <w:rPr>
            <w:noProof/>
            <w:webHidden/>
          </w:rPr>
          <w:instrText xml:space="preserve"> PAGEREF _Toc72955219 \h </w:instrText>
        </w:r>
        <w:r w:rsidR="004A66E1">
          <w:rPr>
            <w:noProof/>
            <w:webHidden/>
          </w:rPr>
        </w:r>
        <w:r w:rsidR="004A66E1">
          <w:rPr>
            <w:noProof/>
            <w:webHidden/>
          </w:rPr>
          <w:fldChar w:fldCharType="separate"/>
        </w:r>
        <w:r w:rsidR="004A66E1">
          <w:rPr>
            <w:noProof/>
            <w:webHidden/>
          </w:rPr>
          <w:t>9</w:t>
        </w:r>
        <w:r w:rsidR="004A66E1">
          <w:rPr>
            <w:noProof/>
            <w:webHidden/>
          </w:rPr>
          <w:fldChar w:fldCharType="end"/>
        </w:r>
      </w:hyperlink>
    </w:p>
    <w:p w14:paraId="3254B972" w14:textId="4CB7B95B" w:rsidR="004A66E1" w:rsidRDefault="00B373C2">
      <w:pPr>
        <w:pStyle w:val="TOC1"/>
        <w:rPr>
          <w:rFonts w:asciiTheme="minorHAnsi" w:eastAsiaTheme="minorEastAsia" w:hAnsiTheme="minorHAnsi" w:cstheme="minorBidi"/>
          <w:sz w:val="22"/>
          <w:szCs w:val="22"/>
          <w:lang w:val="vi-VN" w:eastAsia="vi-VN"/>
        </w:rPr>
      </w:pPr>
      <w:hyperlink w:anchor="_Toc72955220" w:history="1">
        <w:r w:rsidR="004A66E1" w:rsidRPr="00C15A92">
          <w:rPr>
            <w:rStyle w:val="Hyperlink"/>
          </w:rPr>
          <w:t>CHƯƠNG 2 : CƠ SỞ LÝ THUYẾT</w:t>
        </w:r>
        <w:r w:rsidR="004A66E1">
          <w:rPr>
            <w:webHidden/>
          </w:rPr>
          <w:tab/>
        </w:r>
        <w:r w:rsidR="004A66E1">
          <w:rPr>
            <w:webHidden/>
          </w:rPr>
          <w:fldChar w:fldCharType="begin"/>
        </w:r>
        <w:r w:rsidR="004A66E1">
          <w:rPr>
            <w:webHidden/>
          </w:rPr>
          <w:instrText xml:space="preserve"> PAGEREF _Toc72955220 \h </w:instrText>
        </w:r>
        <w:r w:rsidR="004A66E1">
          <w:rPr>
            <w:webHidden/>
          </w:rPr>
        </w:r>
        <w:r w:rsidR="004A66E1">
          <w:rPr>
            <w:webHidden/>
          </w:rPr>
          <w:fldChar w:fldCharType="separate"/>
        </w:r>
        <w:r w:rsidR="004A66E1">
          <w:rPr>
            <w:webHidden/>
          </w:rPr>
          <w:t>10</w:t>
        </w:r>
        <w:r w:rsidR="004A66E1">
          <w:rPr>
            <w:webHidden/>
          </w:rPr>
          <w:fldChar w:fldCharType="end"/>
        </w:r>
      </w:hyperlink>
    </w:p>
    <w:p w14:paraId="775B19C3" w14:textId="7C81E15D" w:rsidR="004A66E1" w:rsidRDefault="00B373C2">
      <w:pPr>
        <w:pStyle w:val="TOC2"/>
        <w:rPr>
          <w:rFonts w:asciiTheme="minorHAnsi" w:eastAsiaTheme="minorEastAsia" w:hAnsiTheme="minorHAnsi" w:cstheme="minorBidi"/>
          <w:noProof/>
          <w:sz w:val="22"/>
          <w:szCs w:val="22"/>
          <w:lang w:val="vi-VN" w:eastAsia="vi-VN"/>
        </w:rPr>
      </w:pPr>
      <w:hyperlink w:anchor="_Toc72955221" w:history="1">
        <w:r w:rsidR="004A66E1" w:rsidRPr="00C15A92">
          <w:rPr>
            <w:rStyle w:val="Hyperlink"/>
            <w:noProof/>
          </w:rPr>
          <w:t>2.1 Phân tích thiết kế hệ thống (mô hình UML)</w:t>
        </w:r>
        <w:r w:rsidR="004A66E1">
          <w:rPr>
            <w:noProof/>
            <w:webHidden/>
          </w:rPr>
          <w:tab/>
        </w:r>
        <w:r w:rsidR="004A66E1">
          <w:rPr>
            <w:noProof/>
            <w:webHidden/>
          </w:rPr>
          <w:fldChar w:fldCharType="begin"/>
        </w:r>
        <w:r w:rsidR="004A66E1">
          <w:rPr>
            <w:noProof/>
            <w:webHidden/>
          </w:rPr>
          <w:instrText xml:space="preserve"> PAGEREF _Toc72955221 \h </w:instrText>
        </w:r>
        <w:r w:rsidR="004A66E1">
          <w:rPr>
            <w:noProof/>
            <w:webHidden/>
          </w:rPr>
        </w:r>
        <w:r w:rsidR="004A66E1">
          <w:rPr>
            <w:noProof/>
            <w:webHidden/>
          </w:rPr>
          <w:fldChar w:fldCharType="separate"/>
        </w:r>
        <w:r w:rsidR="004A66E1">
          <w:rPr>
            <w:noProof/>
            <w:webHidden/>
          </w:rPr>
          <w:t>10</w:t>
        </w:r>
        <w:r w:rsidR="004A66E1">
          <w:rPr>
            <w:noProof/>
            <w:webHidden/>
          </w:rPr>
          <w:fldChar w:fldCharType="end"/>
        </w:r>
      </w:hyperlink>
    </w:p>
    <w:p w14:paraId="7CF83563" w14:textId="6527199A"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22" w:history="1">
        <w:r w:rsidR="004A66E1" w:rsidRPr="00C15A92">
          <w:rPr>
            <w:rStyle w:val="Hyperlink"/>
            <w:noProof/>
          </w:rPr>
          <w:t>2.1.1 UML là gì</w:t>
        </w:r>
        <w:r w:rsidR="004A66E1">
          <w:rPr>
            <w:noProof/>
            <w:webHidden/>
          </w:rPr>
          <w:tab/>
        </w:r>
        <w:r w:rsidR="004A66E1">
          <w:rPr>
            <w:noProof/>
            <w:webHidden/>
          </w:rPr>
          <w:fldChar w:fldCharType="begin"/>
        </w:r>
        <w:r w:rsidR="004A66E1">
          <w:rPr>
            <w:noProof/>
            <w:webHidden/>
          </w:rPr>
          <w:instrText xml:space="preserve"> PAGEREF _Toc72955222 \h </w:instrText>
        </w:r>
        <w:r w:rsidR="004A66E1">
          <w:rPr>
            <w:noProof/>
            <w:webHidden/>
          </w:rPr>
        </w:r>
        <w:r w:rsidR="004A66E1">
          <w:rPr>
            <w:noProof/>
            <w:webHidden/>
          </w:rPr>
          <w:fldChar w:fldCharType="separate"/>
        </w:r>
        <w:r w:rsidR="004A66E1">
          <w:rPr>
            <w:noProof/>
            <w:webHidden/>
          </w:rPr>
          <w:t>10</w:t>
        </w:r>
        <w:r w:rsidR="004A66E1">
          <w:rPr>
            <w:noProof/>
            <w:webHidden/>
          </w:rPr>
          <w:fldChar w:fldCharType="end"/>
        </w:r>
      </w:hyperlink>
    </w:p>
    <w:p w14:paraId="5925185D" w14:textId="0DD5D601"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23" w:history="1">
        <w:r w:rsidR="004A66E1" w:rsidRPr="00C15A92">
          <w:rPr>
            <w:rStyle w:val="Hyperlink"/>
            <w:noProof/>
          </w:rPr>
          <w:t>2.1.2 Mục đích của UML</w:t>
        </w:r>
        <w:r w:rsidR="004A66E1">
          <w:rPr>
            <w:noProof/>
            <w:webHidden/>
          </w:rPr>
          <w:tab/>
        </w:r>
        <w:r w:rsidR="004A66E1">
          <w:rPr>
            <w:noProof/>
            <w:webHidden/>
          </w:rPr>
          <w:fldChar w:fldCharType="begin"/>
        </w:r>
        <w:r w:rsidR="004A66E1">
          <w:rPr>
            <w:noProof/>
            <w:webHidden/>
          </w:rPr>
          <w:instrText xml:space="preserve"> PAGEREF _Toc72955223 \h </w:instrText>
        </w:r>
        <w:r w:rsidR="004A66E1">
          <w:rPr>
            <w:noProof/>
            <w:webHidden/>
          </w:rPr>
        </w:r>
        <w:r w:rsidR="004A66E1">
          <w:rPr>
            <w:noProof/>
            <w:webHidden/>
          </w:rPr>
          <w:fldChar w:fldCharType="separate"/>
        </w:r>
        <w:r w:rsidR="004A66E1">
          <w:rPr>
            <w:noProof/>
            <w:webHidden/>
          </w:rPr>
          <w:t>10</w:t>
        </w:r>
        <w:r w:rsidR="004A66E1">
          <w:rPr>
            <w:noProof/>
            <w:webHidden/>
          </w:rPr>
          <w:fldChar w:fldCharType="end"/>
        </w:r>
      </w:hyperlink>
    </w:p>
    <w:p w14:paraId="7F249C4C" w14:textId="6465038A" w:rsidR="004A66E1" w:rsidRDefault="00B373C2">
      <w:pPr>
        <w:pStyle w:val="TOC2"/>
        <w:rPr>
          <w:rFonts w:asciiTheme="minorHAnsi" w:eastAsiaTheme="minorEastAsia" w:hAnsiTheme="minorHAnsi" w:cstheme="minorBidi"/>
          <w:noProof/>
          <w:sz w:val="22"/>
          <w:szCs w:val="22"/>
          <w:lang w:val="vi-VN" w:eastAsia="vi-VN"/>
        </w:rPr>
      </w:pPr>
      <w:hyperlink w:anchor="_Toc72955224" w:history="1">
        <w:r w:rsidR="004A66E1" w:rsidRPr="00C15A92">
          <w:rPr>
            <w:rStyle w:val="Hyperlink"/>
            <w:noProof/>
          </w:rPr>
          <w:t>2.2 Hệ quản trị cơ sở dữ liệu SQL Server</w:t>
        </w:r>
        <w:r w:rsidR="004A66E1">
          <w:rPr>
            <w:noProof/>
            <w:webHidden/>
          </w:rPr>
          <w:tab/>
        </w:r>
        <w:r w:rsidR="004A66E1">
          <w:rPr>
            <w:noProof/>
            <w:webHidden/>
          </w:rPr>
          <w:fldChar w:fldCharType="begin"/>
        </w:r>
        <w:r w:rsidR="004A66E1">
          <w:rPr>
            <w:noProof/>
            <w:webHidden/>
          </w:rPr>
          <w:instrText xml:space="preserve"> PAGEREF _Toc72955224 \h </w:instrText>
        </w:r>
        <w:r w:rsidR="004A66E1">
          <w:rPr>
            <w:noProof/>
            <w:webHidden/>
          </w:rPr>
        </w:r>
        <w:r w:rsidR="004A66E1">
          <w:rPr>
            <w:noProof/>
            <w:webHidden/>
          </w:rPr>
          <w:fldChar w:fldCharType="separate"/>
        </w:r>
        <w:r w:rsidR="004A66E1">
          <w:rPr>
            <w:noProof/>
            <w:webHidden/>
          </w:rPr>
          <w:t>12</w:t>
        </w:r>
        <w:r w:rsidR="004A66E1">
          <w:rPr>
            <w:noProof/>
            <w:webHidden/>
          </w:rPr>
          <w:fldChar w:fldCharType="end"/>
        </w:r>
      </w:hyperlink>
    </w:p>
    <w:p w14:paraId="3A8CFAC2" w14:textId="5EE968DE" w:rsidR="004A66E1" w:rsidRDefault="00B373C2">
      <w:pPr>
        <w:pStyle w:val="TOC2"/>
        <w:rPr>
          <w:rFonts w:asciiTheme="minorHAnsi" w:eastAsiaTheme="minorEastAsia" w:hAnsiTheme="minorHAnsi" w:cstheme="minorBidi"/>
          <w:noProof/>
          <w:sz w:val="22"/>
          <w:szCs w:val="22"/>
          <w:lang w:val="vi-VN" w:eastAsia="vi-VN"/>
        </w:rPr>
      </w:pPr>
      <w:hyperlink w:anchor="_Toc72955225" w:history="1">
        <w:r w:rsidR="004A66E1" w:rsidRPr="00C15A92">
          <w:rPr>
            <w:rStyle w:val="Hyperlink"/>
            <w:noProof/>
          </w:rPr>
          <w:t>2.3 Ngôn ngữ lập trình C#</w:t>
        </w:r>
        <w:r w:rsidR="004A66E1">
          <w:rPr>
            <w:noProof/>
            <w:webHidden/>
          </w:rPr>
          <w:tab/>
        </w:r>
        <w:r w:rsidR="004A66E1">
          <w:rPr>
            <w:noProof/>
            <w:webHidden/>
          </w:rPr>
          <w:fldChar w:fldCharType="begin"/>
        </w:r>
        <w:r w:rsidR="004A66E1">
          <w:rPr>
            <w:noProof/>
            <w:webHidden/>
          </w:rPr>
          <w:instrText xml:space="preserve"> PAGEREF _Toc72955225 \h </w:instrText>
        </w:r>
        <w:r w:rsidR="004A66E1">
          <w:rPr>
            <w:noProof/>
            <w:webHidden/>
          </w:rPr>
        </w:r>
        <w:r w:rsidR="004A66E1">
          <w:rPr>
            <w:noProof/>
            <w:webHidden/>
          </w:rPr>
          <w:fldChar w:fldCharType="separate"/>
        </w:r>
        <w:r w:rsidR="004A66E1">
          <w:rPr>
            <w:noProof/>
            <w:webHidden/>
          </w:rPr>
          <w:t>13</w:t>
        </w:r>
        <w:r w:rsidR="004A66E1">
          <w:rPr>
            <w:noProof/>
            <w:webHidden/>
          </w:rPr>
          <w:fldChar w:fldCharType="end"/>
        </w:r>
      </w:hyperlink>
    </w:p>
    <w:p w14:paraId="4D7CB4B9" w14:textId="3F2CF39A"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26" w:history="1">
        <w:r w:rsidR="004A66E1" w:rsidRPr="00C15A92">
          <w:rPr>
            <w:rStyle w:val="Hyperlink"/>
            <w:noProof/>
          </w:rPr>
          <w:t>2.3.1</w:t>
        </w:r>
        <w:r w:rsidR="004A66E1" w:rsidRPr="00C15A92">
          <w:rPr>
            <w:rStyle w:val="Hyperlink"/>
            <w:noProof/>
            <w:shd w:val="clear" w:color="auto" w:fill="FFFFFF"/>
          </w:rPr>
          <w:t xml:space="preserve"> Nền tảng .NET</w:t>
        </w:r>
        <w:r w:rsidR="004A66E1">
          <w:rPr>
            <w:noProof/>
            <w:webHidden/>
          </w:rPr>
          <w:tab/>
        </w:r>
        <w:r w:rsidR="004A66E1">
          <w:rPr>
            <w:noProof/>
            <w:webHidden/>
          </w:rPr>
          <w:fldChar w:fldCharType="begin"/>
        </w:r>
        <w:r w:rsidR="004A66E1">
          <w:rPr>
            <w:noProof/>
            <w:webHidden/>
          </w:rPr>
          <w:instrText xml:space="preserve"> PAGEREF _Toc72955226 \h </w:instrText>
        </w:r>
        <w:r w:rsidR="004A66E1">
          <w:rPr>
            <w:noProof/>
            <w:webHidden/>
          </w:rPr>
        </w:r>
        <w:r w:rsidR="004A66E1">
          <w:rPr>
            <w:noProof/>
            <w:webHidden/>
          </w:rPr>
          <w:fldChar w:fldCharType="separate"/>
        </w:r>
        <w:r w:rsidR="004A66E1">
          <w:rPr>
            <w:noProof/>
            <w:webHidden/>
          </w:rPr>
          <w:t>13</w:t>
        </w:r>
        <w:r w:rsidR="004A66E1">
          <w:rPr>
            <w:noProof/>
            <w:webHidden/>
          </w:rPr>
          <w:fldChar w:fldCharType="end"/>
        </w:r>
      </w:hyperlink>
    </w:p>
    <w:p w14:paraId="442E0BA7" w14:textId="6598B7F5"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27" w:history="1">
        <w:r w:rsidR="004A66E1" w:rsidRPr="00C15A92">
          <w:rPr>
            <w:rStyle w:val="Hyperlink"/>
            <w:noProof/>
          </w:rPr>
          <w:t>2.3.2 ASP.NET WEB API(Backend)</w:t>
        </w:r>
        <w:r w:rsidR="004A66E1">
          <w:rPr>
            <w:noProof/>
            <w:webHidden/>
          </w:rPr>
          <w:tab/>
        </w:r>
        <w:r w:rsidR="004A66E1">
          <w:rPr>
            <w:noProof/>
            <w:webHidden/>
          </w:rPr>
          <w:fldChar w:fldCharType="begin"/>
        </w:r>
        <w:r w:rsidR="004A66E1">
          <w:rPr>
            <w:noProof/>
            <w:webHidden/>
          </w:rPr>
          <w:instrText xml:space="preserve"> PAGEREF _Toc72955227 \h </w:instrText>
        </w:r>
        <w:r w:rsidR="004A66E1">
          <w:rPr>
            <w:noProof/>
            <w:webHidden/>
          </w:rPr>
        </w:r>
        <w:r w:rsidR="004A66E1">
          <w:rPr>
            <w:noProof/>
            <w:webHidden/>
          </w:rPr>
          <w:fldChar w:fldCharType="separate"/>
        </w:r>
        <w:r w:rsidR="004A66E1">
          <w:rPr>
            <w:noProof/>
            <w:webHidden/>
          </w:rPr>
          <w:t>14</w:t>
        </w:r>
        <w:r w:rsidR="004A66E1">
          <w:rPr>
            <w:noProof/>
            <w:webHidden/>
          </w:rPr>
          <w:fldChar w:fldCharType="end"/>
        </w:r>
      </w:hyperlink>
    </w:p>
    <w:p w14:paraId="3581D578" w14:textId="2978B96A" w:rsidR="004A66E1" w:rsidRDefault="00B373C2">
      <w:pPr>
        <w:pStyle w:val="TOC2"/>
        <w:rPr>
          <w:rFonts w:asciiTheme="minorHAnsi" w:eastAsiaTheme="minorEastAsia" w:hAnsiTheme="minorHAnsi" w:cstheme="minorBidi"/>
          <w:noProof/>
          <w:sz w:val="22"/>
          <w:szCs w:val="22"/>
          <w:lang w:val="vi-VN" w:eastAsia="vi-VN"/>
        </w:rPr>
      </w:pPr>
      <w:hyperlink w:anchor="_Toc72955228" w:history="1">
        <w:r w:rsidR="004A66E1" w:rsidRPr="00C15A92">
          <w:rPr>
            <w:rStyle w:val="Hyperlink"/>
            <w:noProof/>
          </w:rPr>
          <w:t>2.4 Angular (Front_end)</w:t>
        </w:r>
        <w:r w:rsidR="004A66E1">
          <w:rPr>
            <w:noProof/>
            <w:webHidden/>
          </w:rPr>
          <w:tab/>
        </w:r>
        <w:r w:rsidR="004A66E1">
          <w:rPr>
            <w:noProof/>
            <w:webHidden/>
          </w:rPr>
          <w:fldChar w:fldCharType="begin"/>
        </w:r>
        <w:r w:rsidR="004A66E1">
          <w:rPr>
            <w:noProof/>
            <w:webHidden/>
          </w:rPr>
          <w:instrText xml:space="preserve"> PAGEREF _Toc72955228 \h </w:instrText>
        </w:r>
        <w:r w:rsidR="004A66E1">
          <w:rPr>
            <w:noProof/>
            <w:webHidden/>
          </w:rPr>
        </w:r>
        <w:r w:rsidR="004A66E1">
          <w:rPr>
            <w:noProof/>
            <w:webHidden/>
          </w:rPr>
          <w:fldChar w:fldCharType="separate"/>
        </w:r>
        <w:r w:rsidR="004A66E1">
          <w:rPr>
            <w:noProof/>
            <w:webHidden/>
          </w:rPr>
          <w:t>16</w:t>
        </w:r>
        <w:r w:rsidR="004A66E1">
          <w:rPr>
            <w:noProof/>
            <w:webHidden/>
          </w:rPr>
          <w:fldChar w:fldCharType="end"/>
        </w:r>
      </w:hyperlink>
    </w:p>
    <w:p w14:paraId="50E7213A" w14:textId="43CE299F" w:rsidR="004A66E1" w:rsidRDefault="00B373C2">
      <w:pPr>
        <w:pStyle w:val="TOC1"/>
        <w:rPr>
          <w:rFonts w:asciiTheme="minorHAnsi" w:eastAsiaTheme="minorEastAsia" w:hAnsiTheme="minorHAnsi" w:cstheme="minorBidi"/>
          <w:sz w:val="22"/>
          <w:szCs w:val="22"/>
          <w:lang w:val="vi-VN" w:eastAsia="vi-VN"/>
        </w:rPr>
      </w:pPr>
      <w:hyperlink w:anchor="_Toc72955229" w:history="1">
        <w:r w:rsidR="004A66E1" w:rsidRPr="00C15A92">
          <w:rPr>
            <w:rStyle w:val="Hyperlink"/>
          </w:rPr>
          <w:t>CHƯƠNG 3 : PHÂN TÍCH</w:t>
        </w:r>
        <w:r w:rsidR="004A66E1">
          <w:rPr>
            <w:webHidden/>
          </w:rPr>
          <w:tab/>
        </w:r>
        <w:r w:rsidR="004A66E1">
          <w:rPr>
            <w:webHidden/>
          </w:rPr>
          <w:fldChar w:fldCharType="begin"/>
        </w:r>
        <w:r w:rsidR="004A66E1">
          <w:rPr>
            <w:webHidden/>
          </w:rPr>
          <w:instrText xml:space="preserve"> PAGEREF _Toc72955229 \h </w:instrText>
        </w:r>
        <w:r w:rsidR="004A66E1">
          <w:rPr>
            <w:webHidden/>
          </w:rPr>
        </w:r>
        <w:r w:rsidR="004A66E1">
          <w:rPr>
            <w:webHidden/>
          </w:rPr>
          <w:fldChar w:fldCharType="separate"/>
        </w:r>
        <w:r w:rsidR="004A66E1">
          <w:rPr>
            <w:webHidden/>
          </w:rPr>
          <w:t>18</w:t>
        </w:r>
        <w:r w:rsidR="004A66E1">
          <w:rPr>
            <w:webHidden/>
          </w:rPr>
          <w:fldChar w:fldCharType="end"/>
        </w:r>
      </w:hyperlink>
    </w:p>
    <w:p w14:paraId="4DF29698" w14:textId="29B99A72" w:rsidR="004A66E1" w:rsidRDefault="00B373C2">
      <w:pPr>
        <w:pStyle w:val="TOC2"/>
        <w:rPr>
          <w:rFonts w:asciiTheme="minorHAnsi" w:eastAsiaTheme="minorEastAsia" w:hAnsiTheme="minorHAnsi" w:cstheme="minorBidi"/>
          <w:noProof/>
          <w:sz w:val="22"/>
          <w:szCs w:val="22"/>
          <w:lang w:val="vi-VN" w:eastAsia="vi-VN"/>
        </w:rPr>
      </w:pPr>
      <w:hyperlink w:anchor="_Toc72955230" w:history="1">
        <w:r w:rsidR="004A66E1" w:rsidRPr="00C15A92">
          <w:rPr>
            <w:rStyle w:val="Hyperlink"/>
            <w:i/>
            <w:noProof/>
          </w:rPr>
          <w:t>3.1 Mô tả Tổng Quan Ứng Dụng</w:t>
        </w:r>
        <w:r w:rsidR="004A66E1">
          <w:rPr>
            <w:noProof/>
            <w:webHidden/>
          </w:rPr>
          <w:tab/>
        </w:r>
        <w:r w:rsidR="004A66E1">
          <w:rPr>
            <w:noProof/>
            <w:webHidden/>
          </w:rPr>
          <w:fldChar w:fldCharType="begin"/>
        </w:r>
        <w:r w:rsidR="004A66E1">
          <w:rPr>
            <w:noProof/>
            <w:webHidden/>
          </w:rPr>
          <w:instrText xml:space="preserve"> PAGEREF _Toc72955230 \h </w:instrText>
        </w:r>
        <w:r w:rsidR="004A66E1">
          <w:rPr>
            <w:noProof/>
            <w:webHidden/>
          </w:rPr>
        </w:r>
        <w:r w:rsidR="004A66E1">
          <w:rPr>
            <w:noProof/>
            <w:webHidden/>
          </w:rPr>
          <w:fldChar w:fldCharType="separate"/>
        </w:r>
        <w:r w:rsidR="004A66E1">
          <w:rPr>
            <w:noProof/>
            <w:webHidden/>
          </w:rPr>
          <w:t>18</w:t>
        </w:r>
        <w:r w:rsidR="004A66E1">
          <w:rPr>
            <w:noProof/>
            <w:webHidden/>
          </w:rPr>
          <w:fldChar w:fldCharType="end"/>
        </w:r>
      </w:hyperlink>
    </w:p>
    <w:p w14:paraId="6E882DF7" w14:textId="22C45709"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1" w:history="1">
        <w:r w:rsidR="004A66E1" w:rsidRPr="00C15A92">
          <w:rPr>
            <w:rStyle w:val="Hyperlink"/>
            <w:noProof/>
          </w:rPr>
          <w:t>3.1.1 Use case Tổng Quát</w:t>
        </w:r>
        <w:r w:rsidR="004A66E1">
          <w:rPr>
            <w:noProof/>
            <w:webHidden/>
          </w:rPr>
          <w:tab/>
        </w:r>
        <w:r w:rsidR="004A66E1">
          <w:rPr>
            <w:noProof/>
            <w:webHidden/>
          </w:rPr>
          <w:fldChar w:fldCharType="begin"/>
        </w:r>
        <w:r w:rsidR="004A66E1">
          <w:rPr>
            <w:noProof/>
            <w:webHidden/>
          </w:rPr>
          <w:instrText xml:space="preserve"> PAGEREF _Toc72955231 \h </w:instrText>
        </w:r>
        <w:r w:rsidR="004A66E1">
          <w:rPr>
            <w:noProof/>
            <w:webHidden/>
          </w:rPr>
        </w:r>
        <w:r w:rsidR="004A66E1">
          <w:rPr>
            <w:noProof/>
            <w:webHidden/>
          </w:rPr>
          <w:fldChar w:fldCharType="separate"/>
        </w:r>
        <w:r w:rsidR="004A66E1">
          <w:rPr>
            <w:noProof/>
            <w:webHidden/>
          </w:rPr>
          <w:t>18</w:t>
        </w:r>
        <w:r w:rsidR="004A66E1">
          <w:rPr>
            <w:noProof/>
            <w:webHidden/>
          </w:rPr>
          <w:fldChar w:fldCharType="end"/>
        </w:r>
      </w:hyperlink>
    </w:p>
    <w:p w14:paraId="79585A62" w14:textId="4DAE2098"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2" w:history="1">
        <w:r w:rsidR="004A66E1" w:rsidRPr="00C15A92">
          <w:rPr>
            <w:rStyle w:val="Hyperlink"/>
            <w:noProof/>
          </w:rPr>
          <w:t>3.1.2 Đặc tả từng Use case</w:t>
        </w:r>
        <w:r w:rsidR="004A66E1">
          <w:rPr>
            <w:noProof/>
            <w:webHidden/>
          </w:rPr>
          <w:tab/>
        </w:r>
        <w:r w:rsidR="004A66E1">
          <w:rPr>
            <w:noProof/>
            <w:webHidden/>
          </w:rPr>
          <w:fldChar w:fldCharType="begin"/>
        </w:r>
        <w:r w:rsidR="004A66E1">
          <w:rPr>
            <w:noProof/>
            <w:webHidden/>
          </w:rPr>
          <w:instrText xml:space="preserve"> PAGEREF _Toc72955232 \h </w:instrText>
        </w:r>
        <w:r w:rsidR="004A66E1">
          <w:rPr>
            <w:noProof/>
            <w:webHidden/>
          </w:rPr>
        </w:r>
        <w:r w:rsidR="004A66E1">
          <w:rPr>
            <w:noProof/>
            <w:webHidden/>
          </w:rPr>
          <w:fldChar w:fldCharType="separate"/>
        </w:r>
        <w:r w:rsidR="004A66E1">
          <w:rPr>
            <w:noProof/>
            <w:webHidden/>
          </w:rPr>
          <w:t>19</w:t>
        </w:r>
        <w:r w:rsidR="004A66E1">
          <w:rPr>
            <w:noProof/>
            <w:webHidden/>
          </w:rPr>
          <w:fldChar w:fldCharType="end"/>
        </w:r>
      </w:hyperlink>
    </w:p>
    <w:p w14:paraId="4D9052F8" w14:textId="16880784"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3" w:history="1">
        <w:r w:rsidR="004A66E1" w:rsidRPr="00C15A92">
          <w:rPr>
            <w:rStyle w:val="Hyperlink"/>
            <w:noProof/>
          </w:rPr>
          <w:t>3.1.3 Danh sách tác nhân</w:t>
        </w:r>
        <w:r w:rsidR="004A66E1">
          <w:rPr>
            <w:noProof/>
            <w:webHidden/>
          </w:rPr>
          <w:tab/>
        </w:r>
        <w:r w:rsidR="004A66E1">
          <w:rPr>
            <w:noProof/>
            <w:webHidden/>
          </w:rPr>
          <w:fldChar w:fldCharType="begin"/>
        </w:r>
        <w:r w:rsidR="004A66E1">
          <w:rPr>
            <w:noProof/>
            <w:webHidden/>
          </w:rPr>
          <w:instrText xml:space="preserve"> PAGEREF _Toc72955233 \h </w:instrText>
        </w:r>
        <w:r w:rsidR="004A66E1">
          <w:rPr>
            <w:noProof/>
            <w:webHidden/>
          </w:rPr>
        </w:r>
        <w:r w:rsidR="004A66E1">
          <w:rPr>
            <w:noProof/>
            <w:webHidden/>
          </w:rPr>
          <w:fldChar w:fldCharType="separate"/>
        </w:r>
        <w:r w:rsidR="004A66E1">
          <w:rPr>
            <w:noProof/>
            <w:webHidden/>
          </w:rPr>
          <w:t>20</w:t>
        </w:r>
        <w:r w:rsidR="004A66E1">
          <w:rPr>
            <w:noProof/>
            <w:webHidden/>
          </w:rPr>
          <w:fldChar w:fldCharType="end"/>
        </w:r>
      </w:hyperlink>
    </w:p>
    <w:p w14:paraId="34CBC731" w14:textId="4CECED1F" w:rsidR="004A66E1" w:rsidRDefault="00B373C2">
      <w:pPr>
        <w:pStyle w:val="TOC2"/>
        <w:rPr>
          <w:rFonts w:asciiTheme="minorHAnsi" w:eastAsiaTheme="minorEastAsia" w:hAnsiTheme="minorHAnsi" w:cstheme="minorBidi"/>
          <w:noProof/>
          <w:sz w:val="22"/>
          <w:szCs w:val="22"/>
          <w:lang w:val="vi-VN" w:eastAsia="vi-VN"/>
        </w:rPr>
      </w:pPr>
      <w:hyperlink w:anchor="_Toc72955234" w:history="1">
        <w:r w:rsidR="004A66E1" w:rsidRPr="00C15A92">
          <w:rPr>
            <w:rStyle w:val="Hyperlink"/>
            <w:noProof/>
          </w:rPr>
          <w:t>3.2 Đặc tả yêu cầu chức năng</w:t>
        </w:r>
        <w:r w:rsidR="004A66E1">
          <w:rPr>
            <w:noProof/>
            <w:webHidden/>
          </w:rPr>
          <w:tab/>
        </w:r>
        <w:r w:rsidR="004A66E1">
          <w:rPr>
            <w:noProof/>
            <w:webHidden/>
          </w:rPr>
          <w:fldChar w:fldCharType="begin"/>
        </w:r>
        <w:r w:rsidR="004A66E1">
          <w:rPr>
            <w:noProof/>
            <w:webHidden/>
          </w:rPr>
          <w:instrText xml:space="preserve"> PAGEREF _Toc72955234 \h </w:instrText>
        </w:r>
        <w:r w:rsidR="004A66E1">
          <w:rPr>
            <w:noProof/>
            <w:webHidden/>
          </w:rPr>
        </w:r>
        <w:r w:rsidR="004A66E1">
          <w:rPr>
            <w:noProof/>
            <w:webHidden/>
          </w:rPr>
          <w:fldChar w:fldCharType="separate"/>
        </w:r>
        <w:r w:rsidR="004A66E1">
          <w:rPr>
            <w:noProof/>
            <w:webHidden/>
          </w:rPr>
          <w:t>21</w:t>
        </w:r>
        <w:r w:rsidR="004A66E1">
          <w:rPr>
            <w:noProof/>
            <w:webHidden/>
          </w:rPr>
          <w:fldChar w:fldCharType="end"/>
        </w:r>
      </w:hyperlink>
    </w:p>
    <w:p w14:paraId="08A56724" w14:textId="75472782"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5" w:history="1">
        <w:r w:rsidR="004A66E1" w:rsidRPr="00C15A92">
          <w:rPr>
            <w:rStyle w:val="Hyperlink"/>
            <w:noProof/>
          </w:rPr>
          <w:t>3.2.1 UC001_Tìm kiếm</w:t>
        </w:r>
        <w:r w:rsidR="004A66E1">
          <w:rPr>
            <w:noProof/>
            <w:webHidden/>
          </w:rPr>
          <w:tab/>
        </w:r>
        <w:r w:rsidR="004A66E1">
          <w:rPr>
            <w:noProof/>
            <w:webHidden/>
          </w:rPr>
          <w:fldChar w:fldCharType="begin"/>
        </w:r>
        <w:r w:rsidR="004A66E1">
          <w:rPr>
            <w:noProof/>
            <w:webHidden/>
          </w:rPr>
          <w:instrText xml:space="preserve"> PAGEREF _Toc72955235 \h </w:instrText>
        </w:r>
        <w:r w:rsidR="004A66E1">
          <w:rPr>
            <w:noProof/>
            <w:webHidden/>
          </w:rPr>
        </w:r>
        <w:r w:rsidR="004A66E1">
          <w:rPr>
            <w:noProof/>
            <w:webHidden/>
          </w:rPr>
          <w:fldChar w:fldCharType="separate"/>
        </w:r>
        <w:r w:rsidR="004A66E1">
          <w:rPr>
            <w:noProof/>
            <w:webHidden/>
          </w:rPr>
          <w:t>21</w:t>
        </w:r>
        <w:r w:rsidR="004A66E1">
          <w:rPr>
            <w:noProof/>
            <w:webHidden/>
          </w:rPr>
          <w:fldChar w:fldCharType="end"/>
        </w:r>
      </w:hyperlink>
    </w:p>
    <w:p w14:paraId="4C72765E" w14:textId="3379BD58"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6" w:history="1">
        <w:r w:rsidR="004A66E1" w:rsidRPr="00C15A92">
          <w:rPr>
            <w:rStyle w:val="Hyperlink"/>
            <w:noProof/>
          </w:rPr>
          <w:t>3.2.2 UC002a_Đăng tin</w:t>
        </w:r>
        <w:r w:rsidR="004A66E1">
          <w:rPr>
            <w:noProof/>
            <w:webHidden/>
          </w:rPr>
          <w:tab/>
        </w:r>
        <w:r w:rsidR="004A66E1">
          <w:rPr>
            <w:noProof/>
            <w:webHidden/>
          </w:rPr>
          <w:fldChar w:fldCharType="begin"/>
        </w:r>
        <w:r w:rsidR="004A66E1">
          <w:rPr>
            <w:noProof/>
            <w:webHidden/>
          </w:rPr>
          <w:instrText xml:space="preserve"> PAGEREF _Toc72955236 \h </w:instrText>
        </w:r>
        <w:r w:rsidR="004A66E1">
          <w:rPr>
            <w:noProof/>
            <w:webHidden/>
          </w:rPr>
        </w:r>
        <w:r w:rsidR="004A66E1">
          <w:rPr>
            <w:noProof/>
            <w:webHidden/>
          </w:rPr>
          <w:fldChar w:fldCharType="separate"/>
        </w:r>
        <w:r w:rsidR="004A66E1">
          <w:rPr>
            <w:noProof/>
            <w:webHidden/>
          </w:rPr>
          <w:t>23</w:t>
        </w:r>
        <w:r w:rsidR="004A66E1">
          <w:rPr>
            <w:noProof/>
            <w:webHidden/>
          </w:rPr>
          <w:fldChar w:fldCharType="end"/>
        </w:r>
      </w:hyperlink>
    </w:p>
    <w:p w14:paraId="5E33C705" w14:textId="23712C41"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7" w:history="1">
        <w:r w:rsidR="004A66E1" w:rsidRPr="00C15A92">
          <w:rPr>
            <w:rStyle w:val="Hyperlink"/>
            <w:noProof/>
          </w:rPr>
          <w:t>3.2.3 UC002b_Cập nhật thông tin của tin</w:t>
        </w:r>
        <w:r w:rsidR="004A66E1">
          <w:rPr>
            <w:noProof/>
            <w:webHidden/>
          </w:rPr>
          <w:tab/>
        </w:r>
        <w:r w:rsidR="004A66E1">
          <w:rPr>
            <w:noProof/>
            <w:webHidden/>
          </w:rPr>
          <w:fldChar w:fldCharType="begin"/>
        </w:r>
        <w:r w:rsidR="004A66E1">
          <w:rPr>
            <w:noProof/>
            <w:webHidden/>
          </w:rPr>
          <w:instrText xml:space="preserve"> PAGEREF _Toc72955237 \h </w:instrText>
        </w:r>
        <w:r w:rsidR="004A66E1">
          <w:rPr>
            <w:noProof/>
            <w:webHidden/>
          </w:rPr>
        </w:r>
        <w:r w:rsidR="004A66E1">
          <w:rPr>
            <w:noProof/>
            <w:webHidden/>
          </w:rPr>
          <w:fldChar w:fldCharType="separate"/>
        </w:r>
        <w:r w:rsidR="004A66E1">
          <w:rPr>
            <w:noProof/>
            <w:webHidden/>
          </w:rPr>
          <w:t>26</w:t>
        </w:r>
        <w:r w:rsidR="004A66E1">
          <w:rPr>
            <w:noProof/>
            <w:webHidden/>
          </w:rPr>
          <w:fldChar w:fldCharType="end"/>
        </w:r>
      </w:hyperlink>
    </w:p>
    <w:p w14:paraId="0366E09D" w14:textId="17F6779D"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8" w:history="1">
        <w:r w:rsidR="004A66E1" w:rsidRPr="00C15A92">
          <w:rPr>
            <w:rStyle w:val="Hyperlink"/>
            <w:noProof/>
          </w:rPr>
          <w:t>3.2.4 UC002c_Xóa tin</w:t>
        </w:r>
        <w:r w:rsidR="004A66E1">
          <w:rPr>
            <w:noProof/>
            <w:webHidden/>
          </w:rPr>
          <w:tab/>
        </w:r>
        <w:r w:rsidR="004A66E1">
          <w:rPr>
            <w:noProof/>
            <w:webHidden/>
          </w:rPr>
          <w:fldChar w:fldCharType="begin"/>
        </w:r>
        <w:r w:rsidR="004A66E1">
          <w:rPr>
            <w:noProof/>
            <w:webHidden/>
          </w:rPr>
          <w:instrText xml:space="preserve"> PAGEREF _Toc72955238 \h </w:instrText>
        </w:r>
        <w:r w:rsidR="004A66E1">
          <w:rPr>
            <w:noProof/>
            <w:webHidden/>
          </w:rPr>
        </w:r>
        <w:r w:rsidR="004A66E1">
          <w:rPr>
            <w:noProof/>
            <w:webHidden/>
          </w:rPr>
          <w:fldChar w:fldCharType="separate"/>
        </w:r>
        <w:r w:rsidR="004A66E1">
          <w:rPr>
            <w:noProof/>
            <w:webHidden/>
          </w:rPr>
          <w:t>29</w:t>
        </w:r>
        <w:r w:rsidR="004A66E1">
          <w:rPr>
            <w:noProof/>
            <w:webHidden/>
          </w:rPr>
          <w:fldChar w:fldCharType="end"/>
        </w:r>
      </w:hyperlink>
    </w:p>
    <w:p w14:paraId="1CC399B0" w14:textId="498A97EE"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39" w:history="1">
        <w:r w:rsidR="004A66E1" w:rsidRPr="00C15A92">
          <w:rPr>
            <w:rStyle w:val="Hyperlink"/>
            <w:noProof/>
          </w:rPr>
          <w:t>3.2.5 Cập nhật thông tin tài khoản</w:t>
        </w:r>
        <w:r w:rsidR="004A66E1">
          <w:rPr>
            <w:noProof/>
            <w:webHidden/>
          </w:rPr>
          <w:tab/>
        </w:r>
        <w:r w:rsidR="004A66E1">
          <w:rPr>
            <w:noProof/>
            <w:webHidden/>
          </w:rPr>
          <w:fldChar w:fldCharType="begin"/>
        </w:r>
        <w:r w:rsidR="004A66E1">
          <w:rPr>
            <w:noProof/>
            <w:webHidden/>
          </w:rPr>
          <w:instrText xml:space="preserve"> PAGEREF _Toc72955239 \h </w:instrText>
        </w:r>
        <w:r w:rsidR="004A66E1">
          <w:rPr>
            <w:noProof/>
            <w:webHidden/>
          </w:rPr>
        </w:r>
        <w:r w:rsidR="004A66E1">
          <w:rPr>
            <w:noProof/>
            <w:webHidden/>
          </w:rPr>
          <w:fldChar w:fldCharType="separate"/>
        </w:r>
        <w:r w:rsidR="004A66E1">
          <w:rPr>
            <w:noProof/>
            <w:webHidden/>
          </w:rPr>
          <w:t>31</w:t>
        </w:r>
        <w:r w:rsidR="004A66E1">
          <w:rPr>
            <w:noProof/>
            <w:webHidden/>
          </w:rPr>
          <w:fldChar w:fldCharType="end"/>
        </w:r>
      </w:hyperlink>
    </w:p>
    <w:p w14:paraId="16EBC6B0" w14:textId="2B58333D"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40" w:history="1">
        <w:r w:rsidR="004A66E1" w:rsidRPr="00C15A92">
          <w:rPr>
            <w:rStyle w:val="Hyperlink"/>
            <w:noProof/>
          </w:rPr>
          <w:t>3.2.6 Thay đổi mật khẩu</w:t>
        </w:r>
        <w:r w:rsidR="004A66E1">
          <w:rPr>
            <w:noProof/>
            <w:webHidden/>
          </w:rPr>
          <w:tab/>
        </w:r>
        <w:r w:rsidR="004A66E1">
          <w:rPr>
            <w:noProof/>
            <w:webHidden/>
          </w:rPr>
          <w:fldChar w:fldCharType="begin"/>
        </w:r>
        <w:r w:rsidR="004A66E1">
          <w:rPr>
            <w:noProof/>
            <w:webHidden/>
          </w:rPr>
          <w:instrText xml:space="preserve"> PAGEREF _Toc72955240 \h </w:instrText>
        </w:r>
        <w:r w:rsidR="004A66E1">
          <w:rPr>
            <w:noProof/>
            <w:webHidden/>
          </w:rPr>
        </w:r>
        <w:r w:rsidR="004A66E1">
          <w:rPr>
            <w:noProof/>
            <w:webHidden/>
          </w:rPr>
          <w:fldChar w:fldCharType="separate"/>
        </w:r>
        <w:r w:rsidR="004A66E1">
          <w:rPr>
            <w:noProof/>
            <w:webHidden/>
          </w:rPr>
          <w:t>34</w:t>
        </w:r>
        <w:r w:rsidR="004A66E1">
          <w:rPr>
            <w:noProof/>
            <w:webHidden/>
          </w:rPr>
          <w:fldChar w:fldCharType="end"/>
        </w:r>
      </w:hyperlink>
    </w:p>
    <w:p w14:paraId="6E3207EE" w14:textId="2A9671FC"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41" w:history="1">
        <w:r w:rsidR="004A66E1" w:rsidRPr="00C15A92">
          <w:rPr>
            <w:rStyle w:val="Hyperlink"/>
            <w:noProof/>
          </w:rPr>
          <w:t>3.2.7 Thêm các chủ đề bất động sản</w:t>
        </w:r>
        <w:r w:rsidR="004A66E1">
          <w:rPr>
            <w:noProof/>
            <w:webHidden/>
          </w:rPr>
          <w:tab/>
        </w:r>
        <w:r w:rsidR="004A66E1">
          <w:rPr>
            <w:noProof/>
            <w:webHidden/>
          </w:rPr>
          <w:fldChar w:fldCharType="begin"/>
        </w:r>
        <w:r w:rsidR="004A66E1">
          <w:rPr>
            <w:noProof/>
            <w:webHidden/>
          </w:rPr>
          <w:instrText xml:space="preserve"> PAGEREF _Toc72955241 \h </w:instrText>
        </w:r>
        <w:r w:rsidR="004A66E1">
          <w:rPr>
            <w:noProof/>
            <w:webHidden/>
          </w:rPr>
        </w:r>
        <w:r w:rsidR="004A66E1">
          <w:rPr>
            <w:noProof/>
            <w:webHidden/>
          </w:rPr>
          <w:fldChar w:fldCharType="separate"/>
        </w:r>
        <w:r w:rsidR="004A66E1">
          <w:rPr>
            <w:noProof/>
            <w:webHidden/>
          </w:rPr>
          <w:t>37</w:t>
        </w:r>
        <w:r w:rsidR="004A66E1">
          <w:rPr>
            <w:noProof/>
            <w:webHidden/>
          </w:rPr>
          <w:fldChar w:fldCharType="end"/>
        </w:r>
      </w:hyperlink>
    </w:p>
    <w:p w14:paraId="106725EE" w14:textId="25AE0135"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42" w:history="1">
        <w:r w:rsidR="004A66E1" w:rsidRPr="00C15A92">
          <w:rPr>
            <w:rStyle w:val="Hyperlink"/>
            <w:noProof/>
          </w:rPr>
          <w:t>3.2.8 UC004b_Cập nhật thông tin các chủ đề bất động sản</w:t>
        </w:r>
        <w:r w:rsidR="004A66E1">
          <w:rPr>
            <w:noProof/>
            <w:webHidden/>
          </w:rPr>
          <w:tab/>
        </w:r>
        <w:r w:rsidR="004A66E1">
          <w:rPr>
            <w:noProof/>
            <w:webHidden/>
          </w:rPr>
          <w:fldChar w:fldCharType="begin"/>
        </w:r>
        <w:r w:rsidR="004A66E1">
          <w:rPr>
            <w:noProof/>
            <w:webHidden/>
          </w:rPr>
          <w:instrText xml:space="preserve"> PAGEREF _Toc72955242 \h </w:instrText>
        </w:r>
        <w:r w:rsidR="004A66E1">
          <w:rPr>
            <w:noProof/>
            <w:webHidden/>
          </w:rPr>
        </w:r>
        <w:r w:rsidR="004A66E1">
          <w:rPr>
            <w:noProof/>
            <w:webHidden/>
          </w:rPr>
          <w:fldChar w:fldCharType="separate"/>
        </w:r>
        <w:r w:rsidR="004A66E1">
          <w:rPr>
            <w:noProof/>
            <w:webHidden/>
          </w:rPr>
          <w:t>39</w:t>
        </w:r>
        <w:r w:rsidR="004A66E1">
          <w:rPr>
            <w:noProof/>
            <w:webHidden/>
          </w:rPr>
          <w:fldChar w:fldCharType="end"/>
        </w:r>
      </w:hyperlink>
    </w:p>
    <w:p w14:paraId="6026E7A9" w14:textId="3F28B58A"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43" w:history="1">
        <w:r w:rsidR="004A66E1" w:rsidRPr="00C15A92">
          <w:rPr>
            <w:rStyle w:val="Hyperlink"/>
            <w:noProof/>
          </w:rPr>
          <w:t>3.2.9 UC007a_Thêm tài khoản</w:t>
        </w:r>
        <w:r w:rsidR="004A66E1">
          <w:rPr>
            <w:noProof/>
            <w:webHidden/>
          </w:rPr>
          <w:tab/>
        </w:r>
        <w:r w:rsidR="004A66E1">
          <w:rPr>
            <w:noProof/>
            <w:webHidden/>
          </w:rPr>
          <w:fldChar w:fldCharType="begin"/>
        </w:r>
        <w:r w:rsidR="004A66E1">
          <w:rPr>
            <w:noProof/>
            <w:webHidden/>
          </w:rPr>
          <w:instrText xml:space="preserve"> PAGEREF _Toc72955243 \h </w:instrText>
        </w:r>
        <w:r w:rsidR="004A66E1">
          <w:rPr>
            <w:noProof/>
            <w:webHidden/>
          </w:rPr>
        </w:r>
        <w:r w:rsidR="004A66E1">
          <w:rPr>
            <w:noProof/>
            <w:webHidden/>
          </w:rPr>
          <w:fldChar w:fldCharType="separate"/>
        </w:r>
        <w:r w:rsidR="004A66E1">
          <w:rPr>
            <w:noProof/>
            <w:webHidden/>
          </w:rPr>
          <w:t>42</w:t>
        </w:r>
        <w:r w:rsidR="004A66E1">
          <w:rPr>
            <w:noProof/>
            <w:webHidden/>
          </w:rPr>
          <w:fldChar w:fldCharType="end"/>
        </w:r>
      </w:hyperlink>
    </w:p>
    <w:p w14:paraId="4F92342E" w14:textId="389F0583"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44" w:history="1">
        <w:r w:rsidR="004A66E1" w:rsidRPr="00C15A92">
          <w:rPr>
            <w:rStyle w:val="Hyperlink"/>
            <w:noProof/>
          </w:rPr>
          <w:t>3.2.10 Xóa tài khoản</w:t>
        </w:r>
        <w:r w:rsidR="004A66E1">
          <w:rPr>
            <w:noProof/>
            <w:webHidden/>
          </w:rPr>
          <w:tab/>
        </w:r>
        <w:r w:rsidR="004A66E1">
          <w:rPr>
            <w:noProof/>
            <w:webHidden/>
          </w:rPr>
          <w:fldChar w:fldCharType="begin"/>
        </w:r>
        <w:r w:rsidR="004A66E1">
          <w:rPr>
            <w:noProof/>
            <w:webHidden/>
          </w:rPr>
          <w:instrText xml:space="preserve"> PAGEREF _Toc72955244 \h </w:instrText>
        </w:r>
        <w:r w:rsidR="004A66E1">
          <w:rPr>
            <w:noProof/>
            <w:webHidden/>
          </w:rPr>
        </w:r>
        <w:r w:rsidR="004A66E1">
          <w:rPr>
            <w:noProof/>
            <w:webHidden/>
          </w:rPr>
          <w:fldChar w:fldCharType="separate"/>
        </w:r>
        <w:r w:rsidR="004A66E1">
          <w:rPr>
            <w:noProof/>
            <w:webHidden/>
          </w:rPr>
          <w:t>45</w:t>
        </w:r>
        <w:r w:rsidR="004A66E1">
          <w:rPr>
            <w:noProof/>
            <w:webHidden/>
          </w:rPr>
          <w:fldChar w:fldCharType="end"/>
        </w:r>
      </w:hyperlink>
    </w:p>
    <w:p w14:paraId="36E8B73B" w14:textId="3F4CF968"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45" w:history="1">
        <w:r w:rsidR="004A66E1" w:rsidRPr="00C15A92">
          <w:rPr>
            <w:rStyle w:val="Hyperlink"/>
            <w:noProof/>
          </w:rPr>
          <w:t>3.2.11 UC008_Đăng Ký</w:t>
        </w:r>
        <w:r w:rsidR="004A66E1">
          <w:rPr>
            <w:noProof/>
            <w:webHidden/>
          </w:rPr>
          <w:tab/>
        </w:r>
        <w:r w:rsidR="004A66E1">
          <w:rPr>
            <w:noProof/>
            <w:webHidden/>
          </w:rPr>
          <w:fldChar w:fldCharType="begin"/>
        </w:r>
        <w:r w:rsidR="004A66E1">
          <w:rPr>
            <w:noProof/>
            <w:webHidden/>
          </w:rPr>
          <w:instrText xml:space="preserve"> PAGEREF _Toc72955245 \h </w:instrText>
        </w:r>
        <w:r w:rsidR="004A66E1">
          <w:rPr>
            <w:noProof/>
            <w:webHidden/>
          </w:rPr>
        </w:r>
        <w:r w:rsidR="004A66E1">
          <w:rPr>
            <w:noProof/>
            <w:webHidden/>
          </w:rPr>
          <w:fldChar w:fldCharType="separate"/>
        </w:r>
        <w:r w:rsidR="004A66E1">
          <w:rPr>
            <w:noProof/>
            <w:webHidden/>
          </w:rPr>
          <w:t>48</w:t>
        </w:r>
        <w:r w:rsidR="004A66E1">
          <w:rPr>
            <w:noProof/>
            <w:webHidden/>
          </w:rPr>
          <w:fldChar w:fldCharType="end"/>
        </w:r>
      </w:hyperlink>
    </w:p>
    <w:p w14:paraId="18CA2934" w14:textId="7F7DB569"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46" w:history="1">
        <w:r w:rsidR="004A66E1" w:rsidRPr="00C15A92">
          <w:rPr>
            <w:rStyle w:val="Hyperlink"/>
            <w:noProof/>
          </w:rPr>
          <w:t>3.2.12 UC009_Đăng Nhập</w:t>
        </w:r>
        <w:r w:rsidR="004A66E1">
          <w:rPr>
            <w:noProof/>
            <w:webHidden/>
          </w:rPr>
          <w:tab/>
        </w:r>
        <w:r w:rsidR="004A66E1">
          <w:rPr>
            <w:noProof/>
            <w:webHidden/>
          </w:rPr>
          <w:fldChar w:fldCharType="begin"/>
        </w:r>
        <w:r w:rsidR="004A66E1">
          <w:rPr>
            <w:noProof/>
            <w:webHidden/>
          </w:rPr>
          <w:instrText xml:space="preserve"> PAGEREF _Toc72955246 \h </w:instrText>
        </w:r>
        <w:r w:rsidR="004A66E1">
          <w:rPr>
            <w:noProof/>
            <w:webHidden/>
          </w:rPr>
        </w:r>
        <w:r w:rsidR="004A66E1">
          <w:rPr>
            <w:noProof/>
            <w:webHidden/>
          </w:rPr>
          <w:fldChar w:fldCharType="separate"/>
        </w:r>
        <w:r w:rsidR="004A66E1">
          <w:rPr>
            <w:noProof/>
            <w:webHidden/>
          </w:rPr>
          <w:t>50</w:t>
        </w:r>
        <w:r w:rsidR="004A66E1">
          <w:rPr>
            <w:noProof/>
            <w:webHidden/>
          </w:rPr>
          <w:fldChar w:fldCharType="end"/>
        </w:r>
      </w:hyperlink>
    </w:p>
    <w:p w14:paraId="1E9B7068" w14:textId="162281C4" w:rsidR="004A66E1" w:rsidRDefault="00B373C2">
      <w:pPr>
        <w:pStyle w:val="TOC1"/>
        <w:rPr>
          <w:rFonts w:asciiTheme="minorHAnsi" w:eastAsiaTheme="minorEastAsia" w:hAnsiTheme="minorHAnsi" w:cstheme="minorBidi"/>
          <w:sz w:val="22"/>
          <w:szCs w:val="22"/>
          <w:lang w:val="vi-VN" w:eastAsia="vi-VN"/>
        </w:rPr>
      </w:pPr>
      <w:hyperlink w:anchor="_Toc72955247" w:history="1">
        <w:r w:rsidR="004A66E1" w:rsidRPr="00C15A92">
          <w:rPr>
            <w:rStyle w:val="Hyperlink"/>
          </w:rPr>
          <w:t>CHƯƠNG 4 : THIẾT KẾ VÀ HIỆN THỰC</w:t>
        </w:r>
        <w:r w:rsidR="004A66E1">
          <w:rPr>
            <w:webHidden/>
          </w:rPr>
          <w:tab/>
        </w:r>
        <w:r w:rsidR="004A66E1">
          <w:rPr>
            <w:webHidden/>
          </w:rPr>
          <w:fldChar w:fldCharType="begin"/>
        </w:r>
        <w:r w:rsidR="004A66E1">
          <w:rPr>
            <w:webHidden/>
          </w:rPr>
          <w:instrText xml:space="preserve"> PAGEREF _Toc72955247 \h </w:instrText>
        </w:r>
        <w:r w:rsidR="004A66E1">
          <w:rPr>
            <w:webHidden/>
          </w:rPr>
        </w:r>
        <w:r w:rsidR="004A66E1">
          <w:rPr>
            <w:webHidden/>
          </w:rPr>
          <w:fldChar w:fldCharType="separate"/>
        </w:r>
        <w:r w:rsidR="004A66E1">
          <w:rPr>
            <w:webHidden/>
          </w:rPr>
          <w:t>54</w:t>
        </w:r>
        <w:r w:rsidR="004A66E1">
          <w:rPr>
            <w:webHidden/>
          </w:rPr>
          <w:fldChar w:fldCharType="end"/>
        </w:r>
      </w:hyperlink>
    </w:p>
    <w:p w14:paraId="4C340851" w14:textId="509187D9" w:rsidR="004A66E1" w:rsidRDefault="00B373C2">
      <w:pPr>
        <w:pStyle w:val="TOC2"/>
        <w:rPr>
          <w:rFonts w:asciiTheme="minorHAnsi" w:eastAsiaTheme="minorEastAsia" w:hAnsiTheme="minorHAnsi" w:cstheme="minorBidi"/>
          <w:noProof/>
          <w:sz w:val="22"/>
          <w:szCs w:val="22"/>
          <w:lang w:val="vi-VN" w:eastAsia="vi-VN"/>
        </w:rPr>
      </w:pPr>
      <w:hyperlink w:anchor="_Toc72955248" w:history="1">
        <w:r w:rsidR="004A66E1" w:rsidRPr="00C15A92">
          <w:rPr>
            <w:rStyle w:val="Hyperlink"/>
            <w:noProof/>
          </w:rPr>
          <w:t>4.1 Class Diagram</w:t>
        </w:r>
        <w:r w:rsidR="004A66E1">
          <w:rPr>
            <w:noProof/>
            <w:webHidden/>
          </w:rPr>
          <w:tab/>
        </w:r>
        <w:r w:rsidR="004A66E1">
          <w:rPr>
            <w:noProof/>
            <w:webHidden/>
          </w:rPr>
          <w:fldChar w:fldCharType="begin"/>
        </w:r>
        <w:r w:rsidR="004A66E1">
          <w:rPr>
            <w:noProof/>
            <w:webHidden/>
          </w:rPr>
          <w:instrText xml:space="preserve"> PAGEREF _Toc72955248 \h </w:instrText>
        </w:r>
        <w:r w:rsidR="004A66E1">
          <w:rPr>
            <w:noProof/>
            <w:webHidden/>
          </w:rPr>
        </w:r>
        <w:r w:rsidR="004A66E1">
          <w:rPr>
            <w:noProof/>
            <w:webHidden/>
          </w:rPr>
          <w:fldChar w:fldCharType="separate"/>
        </w:r>
        <w:r w:rsidR="004A66E1">
          <w:rPr>
            <w:noProof/>
            <w:webHidden/>
          </w:rPr>
          <w:t>54</w:t>
        </w:r>
        <w:r w:rsidR="004A66E1">
          <w:rPr>
            <w:noProof/>
            <w:webHidden/>
          </w:rPr>
          <w:fldChar w:fldCharType="end"/>
        </w:r>
      </w:hyperlink>
    </w:p>
    <w:p w14:paraId="032FF0A8" w14:textId="17DE4EEC" w:rsidR="004A66E1" w:rsidRDefault="00B373C2">
      <w:pPr>
        <w:pStyle w:val="TOC2"/>
        <w:rPr>
          <w:rFonts w:asciiTheme="minorHAnsi" w:eastAsiaTheme="minorEastAsia" w:hAnsiTheme="minorHAnsi" w:cstheme="minorBidi"/>
          <w:noProof/>
          <w:sz w:val="22"/>
          <w:szCs w:val="22"/>
          <w:lang w:val="vi-VN" w:eastAsia="vi-VN"/>
        </w:rPr>
      </w:pPr>
      <w:hyperlink w:anchor="_Toc72955249" w:history="1">
        <w:r w:rsidR="004A66E1" w:rsidRPr="00C15A92">
          <w:rPr>
            <w:rStyle w:val="Hyperlink"/>
            <w:noProof/>
          </w:rPr>
          <w:t>4.2 Database Diagram</w:t>
        </w:r>
        <w:r w:rsidR="004A66E1">
          <w:rPr>
            <w:noProof/>
            <w:webHidden/>
          </w:rPr>
          <w:tab/>
        </w:r>
        <w:r w:rsidR="004A66E1">
          <w:rPr>
            <w:noProof/>
            <w:webHidden/>
          </w:rPr>
          <w:fldChar w:fldCharType="begin"/>
        </w:r>
        <w:r w:rsidR="004A66E1">
          <w:rPr>
            <w:noProof/>
            <w:webHidden/>
          </w:rPr>
          <w:instrText xml:space="preserve"> PAGEREF _Toc72955249 \h </w:instrText>
        </w:r>
        <w:r w:rsidR="004A66E1">
          <w:rPr>
            <w:noProof/>
            <w:webHidden/>
          </w:rPr>
        </w:r>
        <w:r w:rsidR="004A66E1">
          <w:rPr>
            <w:noProof/>
            <w:webHidden/>
          </w:rPr>
          <w:fldChar w:fldCharType="separate"/>
        </w:r>
        <w:r w:rsidR="004A66E1">
          <w:rPr>
            <w:noProof/>
            <w:webHidden/>
          </w:rPr>
          <w:t>54</w:t>
        </w:r>
        <w:r w:rsidR="004A66E1">
          <w:rPr>
            <w:noProof/>
            <w:webHidden/>
          </w:rPr>
          <w:fldChar w:fldCharType="end"/>
        </w:r>
      </w:hyperlink>
    </w:p>
    <w:p w14:paraId="61301FB7" w14:textId="0EF0C729" w:rsidR="004A66E1" w:rsidRDefault="00B373C2">
      <w:pPr>
        <w:pStyle w:val="TOC2"/>
        <w:rPr>
          <w:rFonts w:asciiTheme="minorHAnsi" w:eastAsiaTheme="minorEastAsia" w:hAnsiTheme="minorHAnsi" w:cstheme="minorBidi"/>
          <w:noProof/>
          <w:sz w:val="22"/>
          <w:szCs w:val="22"/>
          <w:lang w:val="vi-VN" w:eastAsia="vi-VN"/>
        </w:rPr>
      </w:pPr>
      <w:hyperlink w:anchor="_Toc72955250" w:history="1">
        <w:r w:rsidR="004A66E1" w:rsidRPr="00C15A92">
          <w:rPr>
            <w:rStyle w:val="Hyperlink"/>
            <w:noProof/>
          </w:rPr>
          <w:t>4.3 Giao diện hệ thống</w:t>
        </w:r>
        <w:r w:rsidR="004A66E1">
          <w:rPr>
            <w:noProof/>
            <w:webHidden/>
          </w:rPr>
          <w:tab/>
        </w:r>
        <w:r w:rsidR="004A66E1">
          <w:rPr>
            <w:noProof/>
            <w:webHidden/>
          </w:rPr>
          <w:fldChar w:fldCharType="begin"/>
        </w:r>
        <w:r w:rsidR="004A66E1">
          <w:rPr>
            <w:noProof/>
            <w:webHidden/>
          </w:rPr>
          <w:instrText xml:space="preserve"> PAGEREF _Toc72955250 \h </w:instrText>
        </w:r>
        <w:r w:rsidR="004A66E1">
          <w:rPr>
            <w:noProof/>
            <w:webHidden/>
          </w:rPr>
        </w:r>
        <w:r w:rsidR="004A66E1">
          <w:rPr>
            <w:noProof/>
            <w:webHidden/>
          </w:rPr>
          <w:fldChar w:fldCharType="separate"/>
        </w:r>
        <w:r w:rsidR="004A66E1">
          <w:rPr>
            <w:noProof/>
            <w:webHidden/>
          </w:rPr>
          <w:t>55</w:t>
        </w:r>
        <w:r w:rsidR="004A66E1">
          <w:rPr>
            <w:noProof/>
            <w:webHidden/>
          </w:rPr>
          <w:fldChar w:fldCharType="end"/>
        </w:r>
      </w:hyperlink>
    </w:p>
    <w:p w14:paraId="0E3DA2A7" w14:textId="4FD15052"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51" w:history="1">
        <w:r w:rsidR="004A66E1" w:rsidRPr="00C15A92">
          <w:rPr>
            <w:rStyle w:val="Hyperlink"/>
            <w:noProof/>
          </w:rPr>
          <w:t>4.3.1 Giao diện Trang Chủ</w:t>
        </w:r>
        <w:r w:rsidR="004A66E1">
          <w:rPr>
            <w:noProof/>
            <w:webHidden/>
          </w:rPr>
          <w:tab/>
        </w:r>
        <w:r w:rsidR="004A66E1">
          <w:rPr>
            <w:noProof/>
            <w:webHidden/>
          </w:rPr>
          <w:fldChar w:fldCharType="begin"/>
        </w:r>
        <w:r w:rsidR="004A66E1">
          <w:rPr>
            <w:noProof/>
            <w:webHidden/>
          </w:rPr>
          <w:instrText xml:space="preserve"> PAGEREF _Toc72955251 \h </w:instrText>
        </w:r>
        <w:r w:rsidR="004A66E1">
          <w:rPr>
            <w:noProof/>
            <w:webHidden/>
          </w:rPr>
        </w:r>
        <w:r w:rsidR="004A66E1">
          <w:rPr>
            <w:noProof/>
            <w:webHidden/>
          </w:rPr>
          <w:fldChar w:fldCharType="separate"/>
        </w:r>
        <w:r w:rsidR="004A66E1">
          <w:rPr>
            <w:noProof/>
            <w:webHidden/>
          </w:rPr>
          <w:t>55</w:t>
        </w:r>
        <w:r w:rsidR="004A66E1">
          <w:rPr>
            <w:noProof/>
            <w:webHidden/>
          </w:rPr>
          <w:fldChar w:fldCharType="end"/>
        </w:r>
      </w:hyperlink>
    </w:p>
    <w:p w14:paraId="6D958BC0" w14:textId="1EA71056"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52" w:history="1">
        <w:r w:rsidR="004A66E1" w:rsidRPr="00C15A92">
          <w:rPr>
            <w:rStyle w:val="Hyperlink"/>
            <w:noProof/>
          </w:rPr>
          <w:t>4.3.2 Giao diện Đăng ký</w:t>
        </w:r>
        <w:r w:rsidR="004A66E1">
          <w:rPr>
            <w:noProof/>
            <w:webHidden/>
          </w:rPr>
          <w:tab/>
        </w:r>
        <w:r w:rsidR="004A66E1">
          <w:rPr>
            <w:noProof/>
            <w:webHidden/>
          </w:rPr>
          <w:fldChar w:fldCharType="begin"/>
        </w:r>
        <w:r w:rsidR="004A66E1">
          <w:rPr>
            <w:noProof/>
            <w:webHidden/>
          </w:rPr>
          <w:instrText xml:space="preserve"> PAGEREF _Toc72955252 \h </w:instrText>
        </w:r>
        <w:r w:rsidR="004A66E1">
          <w:rPr>
            <w:noProof/>
            <w:webHidden/>
          </w:rPr>
        </w:r>
        <w:r w:rsidR="004A66E1">
          <w:rPr>
            <w:noProof/>
            <w:webHidden/>
          </w:rPr>
          <w:fldChar w:fldCharType="separate"/>
        </w:r>
        <w:r w:rsidR="004A66E1">
          <w:rPr>
            <w:noProof/>
            <w:webHidden/>
          </w:rPr>
          <w:t>55</w:t>
        </w:r>
        <w:r w:rsidR="004A66E1">
          <w:rPr>
            <w:noProof/>
            <w:webHidden/>
          </w:rPr>
          <w:fldChar w:fldCharType="end"/>
        </w:r>
      </w:hyperlink>
    </w:p>
    <w:p w14:paraId="1D1F2F9A" w14:textId="717A2BEC"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53" w:history="1">
        <w:r w:rsidR="004A66E1" w:rsidRPr="00C15A92">
          <w:rPr>
            <w:rStyle w:val="Hyperlink"/>
            <w:noProof/>
          </w:rPr>
          <w:t>4.3.3 Giao diện Đăng Nhập</w:t>
        </w:r>
        <w:r w:rsidR="004A66E1">
          <w:rPr>
            <w:noProof/>
            <w:webHidden/>
          </w:rPr>
          <w:tab/>
        </w:r>
        <w:r w:rsidR="004A66E1">
          <w:rPr>
            <w:noProof/>
            <w:webHidden/>
          </w:rPr>
          <w:fldChar w:fldCharType="begin"/>
        </w:r>
        <w:r w:rsidR="004A66E1">
          <w:rPr>
            <w:noProof/>
            <w:webHidden/>
          </w:rPr>
          <w:instrText xml:space="preserve"> PAGEREF _Toc72955253 \h </w:instrText>
        </w:r>
        <w:r w:rsidR="004A66E1">
          <w:rPr>
            <w:noProof/>
            <w:webHidden/>
          </w:rPr>
        </w:r>
        <w:r w:rsidR="004A66E1">
          <w:rPr>
            <w:noProof/>
            <w:webHidden/>
          </w:rPr>
          <w:fldChar w:fldCharType="separate"/>
        </w:r>
        <w:r w:rsidR="004A66E1">
          <w:rPr>
            <w:noProof/>
            <w:webHidden/>
          </w:rPr>
          <w:t>56</w:t>
        </w:r>
        <w:r w:rsidR="004A66E1">
          <w:rPr>
            <w:noProof/>
            <w:webHidden/>
          </w:rPr>
          <w:fldChar w:fldCharType="end"/>
        </w:r>
      </w:hyperlink>
    </w:p>
    <w:p w14:paraId="5071DB52" w14:textId="4AFBC847"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54" w:history="1">
        <w:r w:rsidR="004A66E1" w:rsidRPr="00C15A92">
          <w:rPr>
            <w:rStyle w:val="Hyperlink"/>
            <w:noProof/>
          </w:rPr>
          <w:t>4.3.4 Giao diện Đăng Tin</w:t>
        </w:r>
        <w:r w:rsidR="004A66E1">
          <w:rPr>
            <w:noProof/>
            <w:webHidden/>
          </w:rPr>
          <w:tab/>
        </w:r>
        <w:r w:rsidR="004A66E1">
          <w:rPr>
            <w:noProof/>
            <w:webHidden/>
          </w:rPr>
          <w:fldChar w:fldCharType="begin"/>
        </w:r>
        <w:r w:rsidR="004A66E1">
          <w:rPr>
            <w:noProof/>
            <w:webHidden/>
          </w:rPr>
          <w:instrText xml:space="preserve"> PAGEREF _Toc72955254 \h </w:instrText>
        </w:r>
        <w:r w:rsidR="004A66E1">
          <w:rPr>
            <w:noProof/>
            <w:webHidden/>
          </w:rPr>
        </w:r>
        <w:r w:rsidR="004A66E1">
          <w:rPr>
            <w:noProof/>
            <w:webHidden/>
          </w:rPr>
          <w:fldChar w:fldCharType="separate"/>
        </w:r>
        <w:r w:rsidR="004A66E1">
          <w:rPr>
            <w:noProof/>
            <w:webHidden/>
          </w:rPr>
          <w:t>56</w:t>
        </w:r>
        <w:r w:rsidR="004A66E1">
          <w:rPr>
            <w:noProof/>
            <w:webHidden/>
          </w:rPr>
          <w:fldChar w:fldCharType="end"/>
        </w:r>
      </w:hyperlink>
    </w:p>
    <w:p w14:paraId="3AF7B15B" w14:textId="1BBD7094"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55" w:history="1">
        <w:r w:rsidR="004A66E1" w:rsidRPr="00C15A92">
          <w:rPr>
            <w:rStyle w:val="Hyperlink"/>
            <w:noProof/>
          </w:rPr>
          <w:t>4.3.5 Giao diện Thông tin cá nhân</w:t>
        </w:r>
        <w:r w:rsidR="004A66E1">
          <w:rPr>
            <w:noProof/>
            <w:webHidden/>
          </w:rPr>
          <w:tab/>
        </w:r>
        <w:r w:rsidR="004A66E1">
          <w:rPr>
            <w:noProof/>
            <w:webHidden/>
          </w:rPr>
          <w:fldChar w:fldCharType="begin"/>
        </w:r>
        <w:r w:rsidR="004A66E1">
          <w:rPr>
            <w:noProof/>
            <w:webHidden/>
          </w:rPr>
          <w:instrText xml:space="preserve"> PAGEREF _Toc72955255 \h </w:instrText>
        </w:r>
        <w:r w:rsidR="004A66E1">
          <w:rPr>
            <w:noProof/>
            <w:webHidden/>
          </w:rPr>
        </w:r>
        <w:r w:rsidR="004A66E1">
          <w:rPr>
            <w:noProof/>
            <w:webHidden/>
          </w:rPr>
          <w:fldChar w:fldCharType="separate"/>
        </w:r>
        <w:r w:rsidR="004A66E1">
          <w:rPr>
            <w:noProof/>
            <w:webHidden/>
          </w:rPr>
          <w:t>58</w:t>
        </w:r>
        <w:r w:rsidR="004A66E1">
          <w:rPr>
            <w:noProof/>
            <w:webHidden/>
          </w:rPr>
          <w:fldChar w:fldCharType="end"/>
        </w:r>
      </w:hyperlink>
    </w:p>
    <w:p w14:paraId="4B5BBE5C" w14:textId="63B54776"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56" w:history="1">
        <w:r w:rsidR="004A66E1" w:rsidRPr="00C15A92">
          <w:rPr>
            <w:rStyle w:val="Hyperlink"/>
            <w:noProof/>
          </w:rPr>
          <w:t>4.3.6 Giao diện Bất động sản</w:t>
        </w:r>
        <w:r w:rsidR="004A66E1">
          <w:rPr>
            <w:noProof/>
            <w:webHidden/>
          </w:rPr>
          <w:tab/>
        </w:r>
        <w:r w:rsidR="004A66E1">
          <w:rPr>
            <w:noProof/>
            <w:webHidden/>
          </w:rPr>
          <w:fldChar w:fldCharType="begin"/>
        </w:r>
        <w:r w:rsidR="004A66E1">
          <w:rPr>
            <w:noProof/>
            <w:webHidden/>
          </w:rPr>
          <w:instrText xml:space="preserve"> PAGEREF _Toc72955256 \h </w:instrText>
        </w:r>
        <w:r w:rsidR="004A66E1">
          <w:rPr>
            <w:noProof/>
            <w:webHidden/>
          </w:rPr>
        </w:r>
        <w:r w:rsidR="004A66E1">
          <w:rPr>
            <w:noProof/>
            <w:webHidden/>
          </w:rPr>
          <w:fldChar w:fldCharType="separate"/>
        </w:r>
        <w:r w:rsidR="004A66E1">
          <w:rPr>
            <w:noProof/>
            <w:webHidden/>
          </w:rPr>
          <w:t>58</w:t>
        </w:r>
        <w:r w:rsidR="004A66E1">
          <w:rPr>
            <w:noProof/>
            <w:webHidden/>
          </w:rPr>
          <w:fldChar w:fldCharType="end"/>
        </w:r>
      </w:hyperlink>
    </w:p>
    <w:p w14:paraId="19A2A225" w14:textId="46919E58" w:rsidR="004A66E1" w:rsidRDefault="00B373C2">
      <w:pPr>
        <w:pStyle w:val="TOC3"/>
        <w:tabs>
          <w:tab w:val="right" w:leader="dot" w:pos="8778"/>
        </w:tabs>
        <w:rPr>
          <w:rFonts w:asciiTheme="minorHAnsi" w:eastAsiaTheme="minorEastAsia" w:hAnsiTheme="minorHAnsi" w:cstheme="minorBidi"/>
          <w:noProof/>
          <w:sz w:val="22"/>
          <w:szCs w:val="22"/>
          <w:lang w:val="vi-VN" w:eastAsia="vi-VN"/>
        </w:rPr>
      </w:pPr>
      <w:hyperlink w:anchor="_Toc72955257" w:history="1">
        <w:r w:rsidR="004A66E1" w:rsidRPr="00C15A92">
          <w:rPr>
            <w:rStyle w:val="Hyperlink"/>
            <w:noProof/>
          </w:rPr>
          <w:t>4.3.7 Giao diện Đổi mật khẩu</w:t>
        </w:r>
        <w:r w:rsidR="004A66E1">
          <w:rPr>
            <w:noProof/>
            <w:webHidden/>
          </w:rPr>
          <w:tab/>
        </w:r>
        <w:r w:rsidR="004A66E1">
          <w:rPr>
            <w:noProof/>
            <w:webHidden/>
          </w:rPr>
          <w:fldChar w:fldCharType="begin"/>
        </w:r>
        <w:r w:rsidR="004A66E1">
          <w:rPr>
            <w:noProof/>
            <w:webHidden/>
          </w:rPr>
          <w:instrText xml:space="preserve"> PAGEREF _Toc72955257 \h </w:instrText>
        </w:r>
        <w:r w:rsidR="004A66E1">
          <w:rPr>
            <w:noProof/>
            <w:webHidden/>
          </w:rPr>
        </w:r>
        <w:r w:rsidR="004A66E1">
          <w:rPr>
            <w:noProof/>
            <w:webHidden/>
          </w:rPr>
          <w:fldChar w:fldCharType="separate"/>
        </w:r>
        <w:r w:rsidR="004A66E1">
          <w:rPr>
            <w:noProof/>
            <w:webHidden/>
          </w:rPr>
          <w:t>58</w:t>
        </w:r>
        <w:r w:rsidR="004A66E1">
          <w:rPr>
            <w:noProof/>
            <w:webHidden/>
          </w:rPr>
          <w:fldChar w:fldCharType="end"/>
        </w:r>
      </w:hyperlink>
    </w:p>
    <w:p w14:paraId="0F332D4D" w14:textId="0661A65F" w:rsidR="004A66E1" w:rsidRDefault="00B373C2">
      <w:pPr>
        <w:pStyle w:val="TOC2"/>
        <w:rPr>
          <w:rFonts w:asciiTheme="minorHAnsi" w:eastAsiaTheme="minorEastAsia" w:hAnsiTheme="minorHAnsi" w:cstheme="minorBidi"/>
          <w:noProof/>
          <w:sz w:val="22"/>
          <w:szCs w:val="22"/>
          <w:lang w:val="vi-VN" w:eastAsia="vi-VN"/>
        </w:rPr>
      </w:pPr>
      <w:hyperlink w:anchor="_Toc72955258" w:history="1">
        <w:r w:rsidR="004A66E1" w:rsidRPr="00C15A92">
          <w:rPr>
            <w:rStyle w:val="Hyperlink"/>
            <w:noProof/>
          </w:rPr>
          <w:t>4.4 TestCase</w:t>
        </w:r>
        <w:r w:rsidR="004A66E1">
          <w:rPr>
            <w:noProof/>
            <w:webHidden/>
          </w:rPr>
          <w:tab/>
        </w:r>
        <w:r w:rsidR="004A66E1">
          <w:rPr>
            <w:noProof/>
            <w:webHidden/>
          </w:rPr>
          <w:fldChar w:fldCharType="begin"/>
        </w:r>
        <w:r w:rsidR="004A66E1">
          <w:rPr>
            <w:noProof/>
            <w:webHidden/>
          </w:rPr>
          <w:instrText xml:space="preserve"> PAGEREF _Toc72955258 \h </w:instrText>
        </w:r>
        <w:r w:rsidR="004A66E1">
          <w:rPr>
            <w:noProof/>
            <w:webHidden/>
          </w:rPr>
        </w:r>
        <w:r w:rsidR="004A66E1">
          <w:rPr>
            <w:noProof/>
            <w:webHidden/>
          </w:rPr>
          <w:fldChar w:fldCharType="separate"/>
        </w:r>
        <w:r w:rsidR="004A66E1">
          <w:rPr>
            <w:noProof/>
            <w:webHidden/>
          </w:rPr>
          <w:t>59</w:t>
        </w:r>
        <w:r w:rsidR="004A66E1">
          <w:rPr>
            <w:noProof/>
            <w:webHidden/>
          </w:rPr>
          <w:fldChar w:fldCharType="end"/>
        </w:r>
      </w:hyperlink>
    </w:p>
    <w:p w14:paraId="395D9DDE" w14:textId="6B211C99" w:rsidR="004A66E1" w:rsidRDefault="00B373C2">
      <w:pPr>
        <w:pStyle w:val="TOC1"/>
        <w:rPr>
          <w:rFonts w:asciiTheme="minorHAnsi" w:eastAsiaTheme="minorEastAsia" w:hAnsiTheme="minorHAnsi" w:cstheme="minorBidi"/>
          <w:sz w:val="22"/>
          <w:szCs w:val="22"/>
          <w:lang w:val="vi-VN" w:eastAsia="vi-VN"/>
        </w:rPr>
      </w:pPr>
      <w:hyperlink w:anchor="_Toc72955259" w:history="1">
        <w:r w:rsidR="004A66E1" w:rsidRPr="00C15A92">
          <w:rPr>
            <w:rStyle w:val="Hyperlink"/>
          </w:rPr>
          <w:t>CHƯƠNG 5 : KẾT LUẬN</w:t>
        </w:r>
        <w:r w:rsidR="004A66E1">
          <w:rPr>
            <w:webHidden/>
          </w:rPr>
          <w:tab/>
        </w:r>
        <w:r w:rsidR="004A66E1">
          <w:rPr>
            <w:webHidden/>
          </w:rPr>
          <w:fldChar w:fldCharType="begin"/>
        </w:r>
        <w:r w:rsidR="004A66E1">
          <w:rPr>
            <w:webHidden/>
          </w:rPr>
          <w:instrText xml:space="preserve"> PAGEREF _Toc72955259 \h </w:instrText>
        </w:r>
        <w:r w:rsidR="004A66E1">
          <w:rPr>
            <w:webHidden/>
          </w:rPr>
        </w:r>
        <w:r w:rsidR="004A66E1">
          <w:rPr>
            <w:webHidden/>
          </w:rPr>
          <w:fldChar w:fldCharType="separate"/>
        </w:r>
        <w:r w:rsidR="004A66E1">
          <w:rPr>
            <w:webHidden/>
          </w:rPr>
          <w:t>60</w:t>
        </w:r>
        <w:r w:rsidR="004A66E1">
          <w:rPr>
            <w:webHidden/>
          </w:rPr>
          <w:fldChar w:fldCharType="end"/>
        </w:r>
      </w:hyperlink>
    </w:p>
    <w:p w14:paraId="577E1EA5" w14:textId="5E02823B" w:rsidR="004A66E1" w:rsidRDefault="00B373C2">
      <w:pPr>
        <w:pStyle w:val="TOC2"/>
        <w:rPr>
          <w:rFonts w:asciiTheme="minorHAnsi" w:eastAsiaTheme="minorEastAsia" w:hAnsiTheme="minorHAnsi" w:cstheme="minorBidi"/>
          <w:noProof/>
          <w:sz w:val="22"/>
          <w:szCs w:val="22"/>
          <w:lang w:val="vi-VN" w:eastAsia="vi-VN"/>
        </w:rPr>
      </w:pPr>
      <w:hyperlink w:anchor="_Toc72955260" w:history="1">
        <w:r w:rsidR="004A66E1" w:rsidRPr="00C15A92">
          <w:rPr>
            <w:rStyle w:val="Hyperlink"/>
            <w:noProof/>
          </w:rPr>
          <w:t>5.1 Kết quả đạt được</w:t>
        </w:r>
        <w:r w:rsidR="004A66E1">
          <w:rPr>
            <w:noProof/>
            <w:webHidden/>
          </w:rPr>
          <w:tab/>
        </w:r>
        <w:r w:rsidR="004A66E1">
          <w:rPr>
            <w:noProof/>
            <w:webHidden/>
          </w:rPr>
          <w:fldChar w:fldCharType="begin"/>
        </w:r>
        <w:r w:rsidR="004A66E1">
          <w:rPr>
            <w:noProof/>
            <w:webHidden/>
          </w:rPr>
          <w:instrText xml:space="preserve"> PAGEREF _Toc72955260 \h </w:instrText>
        </w:r>
        <w:r w:rsidR="004A66E1">
          <w:rPr>
            <w:noProof/>
            <w:webHidden/>
          </w:rPr>
        </w:r>
        <w:r w:rsidR="004A66E1">
          <w:rPr>
            <w:noProof/>
            <w:webHidden/>
          </w:rPr>
          <w:fldChar w:fldCharType="separate"/>
        </w:r>
        <w:r w:rsidR="004A66E1">
          <w:rPr>
            <w:noProof/>
            <w:webHidden/>
          </w:rPr>
          <w:t>60</w:t>
        </w:r>
        <w:r w:rsidR="004A66E1">
          <w:rPr>
            <w:noProof/>
            <w:webHidden/>
          </w:rPr>
          <w:fldChar w:fldCharType="end"/>
        </w:r>
      </w:hyperlink>
    </w:p>
    <w:p w14:paraId="1C6A8758" w14:textId="147DEC0D" w:rsidR="004A66E1" w:rsidRDefault="00B373C2">
      <w:pPr>
        <w:pStyle w:val="TOC2"/>
        <w:rPr>
          <w:rFonts w:asciiTheme="minorHAnsi" w:eastAsiaTheme="minorEastAsia" w:hAnsiTheme="minorHAnsi" w:cstheme="minorBidi"/>
          <w:noProof/>
          <w:sz w:val="22"/>
          <w:szCs w:val="22"/>
          <w:lang w:val="vi-VN" w:eastAsia="vi-VN"/>
        </w:rPr>
      </w:pPr>
      <w:hyperlink w:anchor="_Toc72955261" w:history="1">
        <w:r w:rsidR="004A66E1" w:rsidRPr="00C15A92">
          <w:rPr>
            <w:rStyle w:val="Hyperlink"/>
            <w:noProof/>
          </w:rPr>
          <w:t>5.2 Hạn chế của đồ án</w:t>
        </w:r>
        <w:r w:rsidR="004A66E1">
          <w:rPr>
            <w:noProof/>
            <w:webHidden/>
          </w:rPr>
          <w:tab/>
        </w:r>
        <w:r w:rsidR="004A66E1">
          <w:rPr>
            <w:noProof/>
            <w:webHidden/>
          </w:rPr>
          <w:fldChar w:fldCharType="begin"/>
        </w:r>
        <w:r w:rsidR="004A66E1">
          <w:rPr>
            <w:noProof/>
            <w:webHidden/>
          </w:rPr>
          <w:instrText xml:space="preserve"> PAGEREF _Toc72955261 \h </w:instrText>
        </w:r>
        <w:r w:rsidR="004A66E1">
          <w:rPr>
            <w:noProof/>
            <w:webHidden/>
          </w:rPr>
        </w:r>
        <w:r w:rsidR="004A66E1">
          <w:rPr>
            <w:noProof/>
            <w:webHidden/>
          </w:rPr>
          <w:fldChar w:fldCharType="separate"/>
        </w:r>
        <w:r w:rsidR="004A66E1">
          <w:rPr>
            <w:noProof/>
            <w:webHidden/>
          </w:rPr>
          <w:t>60</w:t>
        </w:r>
        <w:r w:rsidR="004A66E1">
          <w:rPr>
            <w:noProof/>
            <w:webHidden/>
          </w:rPr>
          <w:fldChar w:fldCharType="end"/>
        </w:r>
      </w:hyperlink>
    </w:p>
    <w:p w14:paraId="3DD707EC" w14:textId="66F93569" w:rsidR="004A66E1" w:rsidRDefault="00B373C2">
      <w:pPr>
        <w:pStyle w:val="TOC2"/>
        <w:rPr>
          <w:rFonts w:asciiTheme="minorHAnsi" w:eastAsiaTheme="minorEastAsia" w:hAnsiTheme="minorHAnsi" w:cstheme="minorBidi"/>
          <w:noProof/>
          <w:sz w:val="22"/>
          <w:szCs w:val="22"/>
          <w:lang w:val="vi-VN" w:eastAsia="vi-VN"/>
        </w:rPr>
      </w:pPr>
      <w:hyperlink w:anchor="_Toc72955262" w:history="1">
        <w:r w:rsidR="004A66E1" w:rsidRPr="00C15A92">
          <w:rPr>
            <w:rStyle w:val="Hyperlink"/>
            <w:noProof/>
          </w:rPr>
          <w:t>5.3 Hướng phát triển</w:t>
        </w:r>
        <w:r w:rsidR="004A66E1">
          <w:rPr>
            <w:noProof/>
            <w:webHidden/>
          </w:rPr>
          <w:tab/>
        </w:r>
        <w:r w:rsidR="004A66E1">
          <w:rPr>
            <w:noProof/>
            <w:webHidden/>
          </w:rPr>
          <w:fldChar w:fldCharType="begin"/>
        </w:r>
        <w:r w:rsidR="004A66E1">
          <w:rPr>
            <w:noProof/>
            <w:webHidden/>
          </w:rPr>
          <w:instrText xml:space="preserve"> PAGEREF _Toc72955262 \h </w:instrText>
        </w:r>
        <w:r w:rsidR="004A66E1">
          <w:rPr>
            <w:noProof/>
            <w:webHidden/>
          </w:rPr>
        </w:r>
        <w:r w:rsidR="004A66E1">
          <w:rPr>
            <w:noProof/>
            <w:webHidden/>
          </w:rPr>
          <w:fldChar w:fldCharType="separate"/>
        </w:r>
        <w:r w:rsidR="004A66E1">
          <w:rPr>
            <w:noProof/>
            <w:webHidden/>
          </w:rPr>
          <w:t>60</w:t>
        </w:r>
        <w:r w:rsidR="004A66E1">
          <w:rPr>
            <w:noProof/>
            <w:webHidden/>
          </w:rPr>
          <w:fldChar w:fldCharType="end"/>
        </w:r>
      </w:hyperlink>
    </w:p>
    <w:p w14:paraId="7D57B11D" w14:textId="1F8763E6" w:rsidR="004A66E1" w:rsidRDefault="00B373C2">
      <w:pPr>
        <w:pStyle w:val="TOC1"/>
        <w:rPr>
          <w:rFonts w:asciiTheme="minorHAnsi" w:eastAsiaTheme="minorEastAsia" w:hAnsiTheme="minorHAnsi" w:cstheme="minorBidi"/>
          <w:sz w:val="22"/>
          <w:szCs w:val="22"/>
          <w:lang w:val="vi-VN" w:eastAsia="vi-VN"/>
        </w:rPr>
      </w:pPr>
      <w:hyperlink w:anchor="_Toc72955263" w:history="1">
        <w:r w:rsidR="004A66E1" w:rsidRPr="00C15A92">
          <w:rPr>
            <w:rStyle w:val="Hyperlink"/>
          </w:rPr>
          <w:t>TÀI LIỆU THAM KHẢO</w:t>
        </w:r>
        <w:r w:rsidR="004A66E1">
          <w:rPr>
            <w:webHidden/>
          </w:rPr>
          <w:tab/>
        </w:r>
        <w:r w:rsidR="004A66E1">
          <w:rPr>
            <w:webHidden/>
          </w:rPr>
          <w:fldChar w:fldCharType="begin"/>
        </w:r>
        <w:r w:rsidR="004A66E1">
          <w:rPr>
            <w:webHidden/>
          </w:rPr>
          <w:instrText xml:space="preserve"> PAGEREF _Toc72955263 \h </w:instrText>
        </w:r>
        <w:r w:rsidR="004A66E1">
          <w:rPr>
            <w:webHidden/>
          </w:rPr>
        </w:r>
        <w:r w:rsidR="004A66E1">
          <w:rPr>
            <w:webHidden/>
          </w:rPr>
          <w:fldChar w:fldCharType="separate"/>
        </w:r>
        <w:r w:rsidR="004A66E1">
          <w:rPr>
            <w:webHidden/>
          </w:rPr>
          <w:t>60</w:t>
        </w:r>
        <w:r w:rsidR="004A66E1">
          <w:rPr>
            <w:webHidden/>
          </w:rPr>
          <w:fldChar w:fldCharType="end"/>
        </w:r>
      </w:hyperlink>
    </w:p>
    <w:p w14:paraId="28329135" w14:textId="665494C5" w:rsidR="004A66E1" w:rsidRDefault="00B373C2">
      <w:pPr>
        <w:pStyle w:val="TOC1"/>
        <w:rPr>
          <w:rFonts w:asciiTheme="minorHAnsi" w:eastAsiaTheme="minorEastAsia" w:hAnsiTheme="minorHAnsi" w:cstheme="minorBidi"/>
          <w:sz w:val="22"/>
          <w:szCs w:val="22"/>
          <w:lang w:val="vi-VN" w:eastAsia="vi-VN"/>
        </w:rPr>
      </w:pPr>
      <w:hyperlink w:anchor="_Toc72955264" w:history="1">
        <w:r w:rsidR="004A66E1" w:rsidRPr="00C15A92">
          <w:rPr>
            <w:rStyle w:val="Hyperlink"/>
          </w:rPr>
          <w:t>PHỤ LỤC</w:t>
        </w:r>
        <w:r w:rsidR="004A66E1">
          <w:rPr>
            <w:webHidden/>
          </w:rPr>
          <w:tab/>
        </w:r>
        <w:r w:rsidR="004A66E1">
          <w:rPr>
            <w:webHidden/>
          </w:rPr>
          <w:fldChar w:fldCharType="begin"/>
        </w:r>
        <w:r w:rsidR="004A66E1">
          <w:rPr>
            <w:webHidden/>
          </w:rPr>
          <w:instrText xml:space="preserve"> PAGEREF _Toc72955264 \h </w:instrText>
        </w:r>
        <w:r w:rsidR="004A66E1">
          <w:rPr>
            <w:webHidden/>
          </w:rPr>
        </w:r>
        <w:r w:rsidR="004A66E1">
          <w:rPr>
            <w:webHidden/>
          </w:rPr>
          <w:fldChar w:fldCharType="separate"/>
        </w:r>
        <w:r w:rsidR="004A66E1">
          <w:rPr>
            <w:webHidden/>
          </w:rPr>
          <w:t>62</w:t>
        </w:r>
        <w:r w:rsidR="004A66E1">
          <w:rPr>
            <w:webHidden/>
          </w:rPr>
          <w:fldChar w:fldCharType="end"/>
        </w:r>
      </w:hyperlink>
    </w:p>
    <w:p w14:paraId="495DBF9F" w14:textId="36F978D8" w:rsidR="004A3046" w:rsidRDefault="00791320" w:rsidP="00FD3FB9">
      <w:pPr>
        <w:pStyle w:val="Heading1"/>
        <w:numPr>
          <w:ilvl w:val="0"/>
          <w:numId w:val="0"/>
        </w:numPr>
        <w:tabs>
          <w:tab w:val="left" w:pos="2055"/>
          <w:tab w:val="center" w:pos="4394"/>
        </w:tabs>
        <w:jc w:val="left"/>
        <w:rPr>
          <w:rFonts w:cs="Times New Roman"/>
          <w:b w:val="0"/>
          <w:bCs w:val="0"/>
          <w:noProof/>
          <w:kern w:val="0"/>
          <w:sz w:val="28"/>
          <w:szCs w:val="24"/>
        </w:rPr>
        <w:sectPr w:rsidR="004A3046" w:rsidSect="00890157">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rFonts w:cs="Times New Roman"/>
          <w:b w:val="0"/>
          <w:bCs w:val="0"/>
          <w:noProof/>
          <w:kern w:val="0"/>
          <w:sz w:val="28"/>
          <w:szCs w:val="24"/>
        </w:rPr>
        <w:fldChar w:fldCharType="end"/>
      </w:r>
      <w:r w:rsidR="00FD3FB9">
        <w:rPr>
          <w:rFonts w:cs="Times New Roman"/>
          <w:b w:val="0"/>
          <w:bCs w:val="0"/>
          <w:noProof/>
          <w:kern w:val="0"/>
          <w:sz w:val="28"/>
          <w:szCs w:val="24"/>
        </w:rPr>
        <w:tab/>
      </w:r>
    </w:p>
    <w:p w14:paraId="2D272521" w14:textId="0F43E320" w:rsidR="00335B94" w:rsidRDefault="00335B94" w:rsidP="00696DB3">
      <w:pPr>
        <w:pStyle w:val="Heading1"/>
        <w:numPr>
          <w:ilvl w:val="0"/>
          <w:numId w:val="0"/>
        </w:numPr>
        <w:spacing w:before="120" w:after="120"/>
        <w:ind w:hanging="2501"/>
      </w:pPr>
      <w:bookmarkStart w:id="3" w:name="_Toc72955208"/>
      <w:r>
        <w:lastRenderedPageBreak/>
        <w:t>DANH MỤC CÁC HÌNH ẢNH</w:t>
      </w:r>
      <w:bookmarkEnd w:id="3"/>
    </w:p>
    <w:p w14:paraId="45D82FA7" w14:textId="0DA4675B" w:rsidR="00696DB3" w:rsidRDefault="00A6487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r w:rsidRPr="00D07EB6">
        <w:rPr>
          <w:rFonts w:asciiTheme="minorHAnsi" w:hAnsiTheme="minorHAnsi"/>
          <w:sz w:val="22"/>
          <w:szCs w:val="22"/>
        </w:rPr>
        <w:fldChar w:fldCharType="begin"/>
      </w:r>
      <w:r w:rsidRPr="00D07EB6">
        <w:rPr>
          <w:rFonts w:asciiTheme="minorHAnsi" w:hAnsiTheme="minorHAnsi"/>
          <w:sz w:val="22"/>
          <w:szCs w:val="22"/>
        </w:rPr>
        <w:instrText xml:space="preserve"> TOC \h \z \c "Hình" </w:instrText>
      </w:r>
      <w:r w:rsidRPr="00D07EB6">
        <w:rPr>
          <w:rFonts w:asciiTheme="minorHAnsi" w:hAnsiTheme="minorHAnsi"/>
          <w:sz w:val="22"/>
          <w:szCs w:val="22"/>
        </w:rPr>
        <w:fldChar w:fldCharType="separate"/>
      </w:r>
      <w:hyperlink r:id="rId12" w:anchor="_Toc72954927" w:history="1">
        <w:r w:rsidR="00696DB3" w:rsidRPr="0062096B">
          <w:rPr>
            <w:rStyle w:val="Hyperlink"/>
            <w:b/>
            <w:noProof/>
          </w:rPr>
          <w:t>Hình 1:</w:t>
        </w:r>
        <w:r w:rsidR="00696DB3" w:rsidRPr="0062096B">
          <w:rPr>
            <w:rStyle w:val="Hyperlink"/>
            <w:noProof/>
          </w:rPr>
          <w:t xml:space="preserve"> Nền tảng .NET</w:t>
        </w:r>
        <w:r w:rsidR="00696DB3">
          <w:rPr>
            <w:noProof/>
            <w:webHidden/>
          </w:rPr>
          <w:tab/>
        </w:r>
        <w:r w:rsidR="00696DB3">
          <w:rPr>
            <w:noProof/>
            <w:webHidden/>
          </w:rPr>
          <w:fldChar w:fldCharType="begin"/>
        </w:r>
        <w:r w:rsidR="00696DB3">
          <w:rPr>
            <w:noProof/>
            <w:webHidden/>
          </w:rPr>
          <w:instrText xml:space="preserve"> PAGEREF _Toc72954927 \h </w:instrText>
        </w:r>
        <w:r w:rsidR="00696DB3">
          <w:rPr>
            <w:noProof/>
            <w:webHidden/>
          </w:rPr>
        </w:r>
        <w:r w:rsidR="00696DB3">
          <w:rPr>
            <w:noProof/>
            <w:webHidden/>
          </w:rPr>
          <w:fldChar w:fldCharType="separate"/>
        </w:r>
        <w:r w:rsidR="00696DB3">
          <w:rPr>
            <w:noProof/>
            <w:webHidden/>
          </w:rPr>
          <w:t>13</w:t>
        </w:r>
        <w:r w:rsidR="00696DB3">
          <w:rPr>
            <w:noProof/>
            <w:webHidden/>
          </w:rPr>
          <w:fldChar w:fldCharType="end"/>
        </w:r>
      </w:hyperlink>
    </w:p>
    <w:p w14:paraId="11A8E367" w14:textId="3401C0B4"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r:id="rId13" w:anchor="_Toc72954928" w:history="1">
        <w:r w:rsidR="00696DB3" w:rsidRPr="0062096B">
          <w:rPr>
            <w:rStyle w:val="Hyperlink"/>
            <w:b/>
            <w:noProof/>
          </w:rPr>
          <w:t>Hình 2:</w:t>
        </w:r>
        <w:r w:rsidR="00696DB3" w:rsidRPr="0062096B">
          <w:rPr>
            <w:rStyle w:val="Hyperlink"/>
            <w:noProof/>
          </w:rPr>
          <w:t xml:space="preserve"> Mô hình tương tác giữa các đối tượng trong WEB API</w:t>
        </w:r>
        <w:r w:rsidR="00696DB3">
          <w:rPr>
            <w:noProof/>
            <w:webHidden/>
          </w:rPr>
          <w:tab/>
        </w:r>
        <w:r w:rsidR="00696DB3">
          <w:rPr>
            <w:noProof/>
            <w:webHidden/>
          </w:rPr>
          <w:fldChar w:fldCharType="begin"/>
        </w:r>
        <w:r w:rsidR="00696DB3">
          <w:rPr>
            <w:noProof/>
            <w:webHidden/>
          </w:rPr>
          <w:instrText xml:space="preserve"> PAGEREF _Toc72954928 \h </w:instrText>
        </w:r>
        <w:r w:rsidR="00696DB3">
          <w:rPr>
            <w:noProof/>
            <w:webHidden/>
          </w:rPr>
        </w:r>
        <w:r w:rsidR="00696DB3">
          <w:rPr>
            <w:noProof/>
            <w:webHidden/>
          </w:rPr>
          <w:fldChar w:fldCharType="separate"/>
        </w:r>
        <w:r w:rsidR="00696DB3">
          <w:rPr>
            <w:noProof/>
            <w:webHidden/>
          </w:rPr>
          <w:t>14</w:t>
        </w:r>
        <w:r w:rsidR="00696DB3">
          <w:rPr>
            <w:noProof/>
            <w:webHidden/>
          </w:rPr>
          <w:fldChar w:fldCharType="end"/>
        </w:r>
      </w:hyperlink>
    </w:p>
    <w:p w14:paraId="17288FB5" w14:textId="229C97DD"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29" w:history="1">
        <w:r w:rsidR="00696DB3" w:rsidRPr="0062096B">
          <w:rPr>
            <w:rStyle w:val="Hyperlink"/>
            <w:b/>
            <w:noProof/>
          </w:rPr>
          <w:t>Hình 3:</w:t>
        </w:r>
        <w:r w:rsidR="00696DB3" w:rsidRPr="0062096B">
          <w:rPr>
            <w:rStyle w:val="Hyperlink"/>
            <w:noProof/>
          </w:rPr>
          <w:t xml:space="preserve"> Mô hình Usecase</w:t>
        </w:r>
        <w:r w:rsidR="00696DB3">
          <w:rPr>
            <w:noProof/>
            <w:webHidden/>
          </w:rPr>
          <w:tab/>
        </w:r>
        <w:r w:rsidR="00696DB3">
          <w:rPr>
            <w:noProof/>
            <w:webHidden/>
          </w:rPr>
          <w:fldChar w:fldCharType="begin"/>
        </w:r>
        <w:r w:rsidR="00696DB3">
          <w:rPr>
            <w:noProof/>
            <w:webHidden/>
          </w:rPr>
          <w:instrText xml:space="preserve"> PAGEREF _Toc72954929 \h </w:instrText>
        </w:r>
        <w:r w:rsidR="00696DB3">
          <w:rPr>
            <w:noProof/>
            <w:webHidden/>
          </w:rPr>
        </w:r>
        <w:r w:rsidR="00696DB3">
          <w:rPr>
            <w:noProof/>
            <w:webHidden/>
          </w:rPr>
          <w:fldChar w:fldCharType="separate"/>
        </w:r>
        <w:r w:rsidR="00696DB3">
          <w:rPr>
            <w:noProof/>
            <w:webHidden/>
          </w:rPr>
          <w:t>17</w:t>
        </w:r>
        <w:r w:rsidR="00696DB3">
          <w:rPr>
            <w:noProof/>
            <w:webHidden/>
          </w:rPr>
          <w:fldChar w:fldCharType="end"/>
        </w:r>
      </w:hyperlink>
    </w:p>
    <w:p w14:paraId="0A1DC975" w14:textId="25D9CF4D"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0" w:history="1">
        <w:r w:rsidR="00696DB3" w:rsidRPr="0062096B">
          <w:rPr>
            <w:rStyle w:val="Hyperlink"/>
            <w:b/>
            <w:noProof/>
          </w:rPr>
          <w:t>Hình 4:</w:t>
        </w:r>
        <w:r w:rsidR="00696DB3" w:rsidRPr="0062096B">
          <w:rPr>
            <w:rStyle w:val="Hyperlink"/>
            <w:noProof/>
          </w:rPr>
          <w:t xml:space="preserve"> Sơ đồ hoạt động chức năng người dùng tìm kiếm</w:t>
        </w:r>
        <w:r w:rsidR="00696DB3">
          <w:rPr>
            <w:noProof/>
            <w:webHidden/>
          </w:rPr>
          <w:tab/>
        </w:r>
        <w:r w:rsidR="00696DB3">
          <w:rPr>
            <w:noProof/>
            <w:webHidden/>
          </w:rPr>
          <w:fldChar w:fldCharType="begin"/>
        </w:r>
        <w:r w:rsidR="00696DB3">
          <w:rPr>
            <w:noProof/>
            <w:webHidden/>
          </w:rPr>
          <w:instrText xml:space="preserve"> PAGEREF _Toc72954930 \h </w:instrText>
        </w:r>
        <w:r w:rsidR="00696DB3">
          <w:rPr>
            <w:noProof/>
            <w:webHidden/>
          </w:rPr>
        </w:r>
        <w:r w:rsidR="00696DB3">
          <w:rPr>
            <w:noProof/>
            <w:webHidden/>
          </w:rPr>
          <w:fldChar w:fldCharType="separate"/>
        </w:r>
        <w:r w:rsidR="00696DB3">
          <w:rPr>
            <w:noProof/>
            <w:webHidden/>
          </w:rPr>
          <w:t>22</w:t>
        </w:r>
        <w:r w:rsidR="00696DB3">
          <w:rPr>
            <w:noProof/>
            <w:webHidden/>
          </w:rPr>
          <w:fldChar w:fldCharType="end"/>
        </w:r>
      </w:hyperlink>
    </w:p>
    <w:p w14:paraId="33C6318C" w14:textId="2F2CD84E"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1" w:history="1">
        <w:r w:rsidR="00696DB3" w:rsidRPr="0062096B">
          <w:rPr>
            <w:rStyle w:val="Hyperlink"/>
            <w:b/>
            <w:noProof/>
          </w:rPr>
          <w:t>Hình 5:</w:t>
        </w:r>
        <w:r w:rsidR="00696DB3" w:rsidRPr="0062096B">
          <w:rPr>
            <w:rStyle w:val="Hyperlink"/>
            <w:noProof/>
          </w:rPr>
          <w:t xml:space="preserve"> Sơ đồ trình tự chức năng tìm kiếm</w:t>
        </w:r>
        <w:r w:rsidR="00696DB3">
          <w:rPr>
            <w:noProof/>
            <w:webHidden/>
          </w:rPr>
          <w:tab/>
        </w:r>
        <w:r w:rsidR="00696DB3">
          <w:rPr>
            <w:noProof/>
            <w:webHidden/>
          </w:rPr>
          <w:fldChar w:fldCharType="begin"/>
        </w:r>
        <w:r w:rsidR="00696DB3">
          <w:rPr>
            <w:noProof/>
            <w:webHidden/>
          </w:rPr>
          <w:instrText xml:space="preserve"> PAGEREF _Toc72954931 \h </w:instrText>
        </w:r>
        <w:r w:rsidR="00696DB3">
          <w:rPr>
            <w:noProof/>
            <w:webHidden/>
          </w:rPr>
        </w:r>
        <w:r w:rsidR="00696DB3">
          <w:rPr>
            <w:noProof/>
            <w:webHidden/>
          </w:rPr>
          <w:fldChar w:fldCharType="separate"/>
        </w:r>
        <w:r w:rsidR="00696DB3">
          <w:rPr>
            <w:noProof/>
            <w:webHidden/>
          </w:rPr>
          <w:t>22</w:t>
        </w:r>
        <w:r w:rsidR="00696DB3">
          <w:rPr>
            <w:noProof/>
            <w:webHidden/>
          </w:rPr>
          <w:fldChar w:fldCharType="end"/>
        </w:r>
      </w:hyperlink>
    </w:p>
    <w:p w14:paraId="5567897F" w14:textId="4FDD8531"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2" w:history="1">
        <w:r w:rsidR="00696DB3" w:rsidRPr="0062096B">
          <w:rPr>
            <w:rStyle w:val="Hyperlink"/>
            <w:b/>
            <w:noProof/>
          </w:rPr>
          <w:t>Hình 6:</w:t>
        </w:r>
        <w:r w:rsidR="00696DB3" w:rsidRPr="0062096B">
          <w:rPr>
            <w:rStyle w:val="Hyperlink"/>
            <w:noProof/>
          </w:rPr>
          <w:t xml:space="preserve"> Sơ đồ hoạt động chức năng đăng tin</w:t>
        </w:r>
        <w:r w:rsidR="00696DB3">
          <w:rPr>
            <w:noProof/>
            <w:webHidden/>
          </w:rPr>
          <w:tab/>
        </w:r>
        <w:r w:rsidR="00696DB3">
          <w:rPr>
            <w:noProof/>
            <w:webHidden/>
          </w:rPr>
          <w:fldChar w:fldCharType="begin"/>
        </w:r>
        <w:r w:rsidR="00696DB3">
          <w:rPr>
            <w:noProof/>
            <w:webHidden/>
          </w:rPr>
          <w:instrText xml:space="preserve"> PAGEREF _Toc72954932 \h </w:instrText>
        </w:r>
        <w:r w:rsidR="00696DB3">
          <w:rPr>
            <w:noProof/>
            <w:webHidden/>
          </w:rPr>
        </w:r>
        <w:r w:rsidR="00696DB3">
          <w:rPr>
            <w:noProof/>
            <w:webHidden/>
          </w:rPr>
          <w:fldChar w:fldCharType="separate"/>
        </w:r>
        <w:r w:rsidR="00696DB3">
          <w:rPr>
            <w:noProof/>
            <w:webHidden/>
          </w:rPr>
          <w:t>25</w:t>
        </w:r>
        <w:r w:rsidR="00696DB3">
          <w:rPr>
            <w:noProof/>
            <w:webHidden/>
          </w:rPr>
          <w:fldChar w:fldCharType="end"/>
        </w:r>
      </w:hyperlink>
    </w:p>
    <w:p w14:paraId="0012AB7A" w14:textId="273479E1"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3" w:history="1">
        <w:r w:rsidR="00696DB3" w:rsidRPr="0062096B">
          <w:rPr>
            <w:rStyle w:val="Hyperlink"/>
            <w:b/>
            <w:noProof/>
          </w:rPr>
          <w:t>Hình 7:</w:t>
        </w:r>
        <w:r w:rsidR="00696DB3" w:rsidRPr="0062096B">
          <w:rPr>
            <w:rStyle w:val="Hyperlink"/>
            <w:noProof/>
          </w:rPr>
          <w:t xml:space="preserve"> Sơ đồ trình tự chức năng đăng tin</w:t>
        </w:r>
        <w:r w:rsidR="00696DB3">
          <w:rPr>
            <w:noProof/>
            <w:webHidden/>
          </w:rPr>
          <w:tab/>
        </w:r>
        <w:r w:rsidR="00696DB3">
          <w:rPr>
            <w:noProof/>
            <w:webHidden/>
          </w:rPr>
          <w:fldChar w:fldCharType="begin"/>
        </w:r>
        <w:r w:rsidR="00696DB3">
          <w:rPr>
            <w:noProof/>
            <w:webHidden/>
          </w:rPr>
          <w:instrText xml:space="preserve"> PAGEREF _Toc72954933 \h </w:instrText>
        </w:r>
        <w:r w:rsidR="00696DB3">
          <w:rPr>
            <w:noProof/>
            <w:webHidden/>
          </w:rPr>
        </w:r>
        <w:r w:rsidR="00696DB3">
          <w:rPr>
            <w:noProof/>
            <w:webHidden/>
          </w:rPr>
          <w:fldChar w:fldCharType="separate"/>
        </w:r>
        <w:r w:rsidR="00696DB3">
          <w:rPr>
            <w:noProof/>
            <w:webHidden/>
          </w:rPr>
          <w:t>26</w:t>
        </w:r>
        <w:r w:rsidR="00696DB3">
          <w:rPr>
            <w:noProof/>
            <w:webHidden/>
          </w:rPr>
          <w:fldChar w:fldCharType="end"/>
        </w:r>
      </w:hyperlink>
    </w:p>
    <w:p w14:paraId="67490EBB" w14:textId="6CA86FFE"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4" w:history="1">
        <w:r w:rsidR="00696DB3" w:rsidRPr="0062096B">
          <w:rPr>
            <w:rStyle w:val="Hyperlink"/>
            <w:b/>
            <w:noProof/>
          </w:rPr>
          <w:t>Hình 8:</w:t>
        </w:r>
        <w:r w:rsidR="00696DB3" w:rsidRPr="0062096B">
          <w:rPr>
            <w:rStyle w:val="Hyperlink"/>
            <w:noProof/>
          </w:rPr>
          <w:t xml:space="preserve"> Sơ đồ hoạt động chức năng cập nhật thông tin bài đăng</w:t>
        </w:r>
        <w:r w:rsidR="00696DB3">
          <w:rPr>
            <w:noProof/>
            <w:webHidden/>
          </w:rPr>
          <w:tab/>
        </w:r>
        <w:r w:rsidR="00696DB3">
          <w:rPr>
            <w:noProof/>
            <w:webHidden/>
          </w:rPr>
          <w:fldChar w:fldCharType="begin"/>
        </w:r>
        <w:r w:rsidR="00696DB3">
          <w:rPr>
            <w:noProof/>
            <w:webHidden/>
          </w:rPr>
          <w:instrText xml:space="preserve"> PAGEREF _Toc72954934 \h </w:instrText>
        </w:r>
        <w:r w:rsidR="00696DB3">
          <w:rPr>
            <w:noProof/>
            <w:webHidden/>
          </w:rPr>
        </w:r>
        <w:r w:rsidR="00696DB3">
          <w:rPr>
            <w:noProof/>
            <w:webHidden/>
          </w:rPr>
          <w:fldChar w:fldCharType="separate"/>
        </w:r>
        <w:r w:rsidR="00696DB3">
          <w:rPr>
            <w:noProof/>
            <w:webHidden/>
          </w:rPr>
          <w:t>28</w:t>
        </w:r>
        <w:r w:rsidR="00696DB3">
          <w:rPr>
            <w:noProof/>
            <w:webHidden/>
          </w:rPr>
          <w:fldChar w:fldCharType="end"/>
        </w:r>
      </w:hyperlink>
    </w:p>
    <w:p w14:paraId="78C70A9A" w14:textId="5F542814"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5" w:history="1">
        <w:r w:rsidR="00696DB3" w:rsidRPr="0062096B">
          <w:rPr>
            <w:rStyle w:val="Hyperlink"/>
            <w:b/>
            <w:noProof/>
          </w:rPr>
          <w:t>Hình 9:</w:t>
        </w:r>
        <w:r w:rsidR="00696DB3" w:rsidRPr="0062096B">
          <w:rPr>
            <w:rStyle w:val="Hyperlink"/>
            <w:noProof/>
          </w:rPr>
          <w:t xml:space="preserve"> Sơ đồ trình tự chức năng cập nhật thông tin bài đăng</w:t>
        </w:r>
        <w:r w:rsidR="00696DB3">
          <w:rPr>
            <w:noProof/>
            <w:webHidden/>
          </w:rPr>
          <w:tab/>
        </w:r>
        <w:r w:rsidR="00696DB3">
          <w:rPr>
            <w:noProof/>
            <w:webHidden/>
          </w:rPr>
          <w:fldChar w:fldCharType="begin"/>
        </w:r>
        <w:r w:rsidR="00696DB3">
          <w:rPr>
            <w:noProof/>
            <w:webHidden/>
          </w:rPr>
          <w:instrText xml:space="preserve"> PAGEREF _Toc72954935 \h </w:instrText>
        </w:r>
        <w:r w:rsidR="00696DB3">
          <w:rPr>
            <w:noProof/>
            <w:webHidden/>
          </w:rPr>
        </w:r>
        <w:r w:rsidR="00696DB3">
          <w:rPr>
            <w:noProof/>
            <w:webHidden/>
          </w:rPr>
          <w:fldChar w:fldCharType="separate"/>
        </w:r>
        <w:r w:rsidR="00696DB3">
          <w:rPr>
            <w:noProof/>
            <w:webHidden/>
          </w:rPr>
          <w:t>28</w:t>
        </w:r>
        <w:r w:rsidR="00696DB3">
          <w:rPr>
            <w:noProof/>
            <w:webHidden/>
          </w:rPr>
          <w:fldChar w:fldCharType="end"/>
        </w:r>
      </w:hyperlink>
    </w:p>
    <w:p w14:paraId="06EEA84A" w14:textId="02F68F69"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6" w:history="1">
        <w:r w:rsidR="00696DB3" w:rsidRPr="0062096B">
          <w:rPr>
            <w:rStyle w:val="Hyperlink"/>
            <w:b/>
            <w:noProof/>
          </w:rPr>
          <w:t>Hình 10:</w:t>
        </w:r>
        <w:r w:rsidR="00696DB3" w:rsidRPr="0062096B">
          <w:rPr>
            <w:rStyle w:val="Hyperlink"/>
            <w:noProof/>
          </w:rPr>
          <w:t xml:space="preserve"> Sơ đồ hoạt động chức năng xóa tin</w:t>
        </w:r>
        <w:r w:rsidR="00696DB3">
          <w:rPr>
            <w:noProof/>
            <w:webHidden/>
          </w:rPr>
          <w:tab/>
        </w:r>
        <w:r w:rsidR="00696DB3">
          <w:rPr>
            <w:noProof/>
            <w:webHidden/>
          </w:rPr>
          <w:fldChar w:fldCharType="begin"/>
        </w:r>
        <w:r w:rsidR="00696DB3">
          <w:rPr>
            <w:noProof/>
            <w:webHidden/>
          </w:rPr>
          <w:instrText xml:space="preserve"> PAGEREF _Toc72954936 \h </w:instrText>
        </w:r>
        <w:r w:rsidR="00696DB3">
          <w:rPr>
            <w:noProof/>
            <w:webHidden/>
          </w:rPr>
        </w:r>
        <w:r w:rsidR="00696DB3">
          <w:rPr>
            <w:noProof/>
            <w:webHidden/>
          </w:rPr>
          <w:fldChar w:fldCharType="separate"/>
        </w:r>
        <w:r w:rsidR="00696DB3">
          <w:rPr>
            <w:noProof/>
            <w:webHidden/>
          </w:rPr>
          <w:t>30</w:t>
        </w:r>
        <w:r w:rsidR="00696DB3">
          <w:rPr>
            <w:noProof/>
            <w:webHidden/>
          </w:rPr>
          <w:fldChar w:fldCharType="end"/>
        </w:r>
      </w:hyperlink>
    </w:p>
    <w:p w14:paraId="0CBAD98E" w14:textId="4B2E7DEA"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7" w:history="1">
        <w:r w:rsidR="00696DB3" w:rsidRPr="0062096B">
          <w:rPr>
            <w:rStyle w:val="Hyperlink"/>
            <w:b/>
            <w:noProof/>
          </w:rPr>
          <w:t>Hình 11:</w:t>
        </w:r>
        <w:r w:rsidR="00696DB3" w:rsidRPr="0062096B">
          <w:rPr>
            <w:rStyle w:val="Hyperlink"/>
            <w:noProof/>
          </w:rPr>
          <w:t xml:space="preserve"> Sơ đồ trình tự chức năng xóa tin</w:t>
        </w:r>
        <w:r w:rsidR="00696DB3">
          <w:rPr>
            <w:noProof/>
            <w:webHidden/>
          </w:rPr>
          <w:tab/>
        </w:r>
        <w:r w:rsidR="00696DB3">
          <w:rPr>
            <w:noProof/>
            <w:webHidden/>
          </w:rPr>
          <w:fldChar w:fldCharType="begin"/>
        </w:r>
        <w:r w:rsidR="00696DB3">
          <w:rPr>
            <w:noProof/>
            <w:webHidden/>
          </w:rPr>
          <w:instrText xml:space="preserve"> PAGEREF _Toc72954937 \h </w:instrText>
        </w:r>
        <w:r w:rsidR="00696DB3">
          <w:rPr>
            <w:noProof/>
            <w:webHidden/>
          </w:rPr>
        </w:r>
        <w:r w:rsidR="00696DB3">
          <w:rPr>
            <w:noProof/>
            <w:webHidden/>
          </w:rPr>
          <w:fldChar w:fldCharType="separate"/>
        </w:r>
        <w:r w:rsidR="00696DB3">
          <w:rPr>
            <w:noProof/>
            <w:webHidden/>
          </w:rPr>
          <w:t>31</w:t>
        </w:r>
        <w:r w:rsidR="00696DB3">
          <w:rPr>
            <w:noProof/>
            <w:webHidden/>
          </w:rPr>
          <w:fldChar w:fldCharType="end"/>
        </w:r>
      </w:hyperlink>
    </w:p>
    <w:p w14:paraId="7738D8AD" w14:textId="5FD78CBC"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8" w:history="1">
        <w:r w:rsidR="00696DB3" w:rsidRPr="0062096B">
          <w:rPr>
            <w:rStyle w:val="Hyperlink"/>
            <w:b/>
            <w:noProof/>
          </w:rPr>
          <w:t>Hình 12:</w:t>
        </w:r>
        <w:r w:rsidR="00696DB3" w:rsidRPr="0062096B">
          <w:rPr>
            <w:rStyle w:val="Hyperlink"/>
            <w:noProof/>
          </w:rPr>
          <w:t xml:space="preserve"> Sơ đồ hoạt động chức năng thay đổi mật khẩu</w:t>
        </w:r>
        <w:r w:rsidR="00696DB3">
          <w:rPr>
            <w:noProof/>
            <w:webHidden/>
          </w:rPr>
          <w:tab/>
        </w:r>
        <w:r w:rsidR="00696DB3">
          <w:rPr>
            <w:noProof/>
            <w:webHidden/>
          </w:rPr>
          <w:fldChar w:fldCharType="begin"/>
        </w:r>
        <w:r w:rsidR="00696DB3">
          <w:rPr>
            <w:noProof/>
            <w:webHidden/>
          </w:rPr>
          <w:instrText xml:space="preserve"> PAGEREF _Toc72954938 \h </w:instrText>
        </w:r>
        <w:r w:rsidR="00696DB3">
          <w:rPr>
            <w:noProof/>
            <w:webHidden/>
          </w:rPr>
        </w:r>
        <w:r w:rsidR="00696DB3">
          <w:rPr>
            <w:noProof/>
            <w:webHidden/>
          </w:rPr>
          <w:fldChar w:fldCharType="separate"/>
        </w:r>
        <w:r w:rsidR="00696DB3">
          <w:rPr>
            <w:noProof/>
            <w:webHidden/>
          </w:rPr>
          <w:t>36</w:t>
        </w:r>
        <w:r w:rsidR="00696DB3">
          <w:rPr>
            <w:noProof/>
            <w:webHidden/>
          </w:rPr>
          <w:fldChar w:fldCharType="end"/>
        </w:r>
      </w:hyperlink>
    </w:p>
    <w:p w14:paraId="5ADD589C" w14:textId="5F19B3A9"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39" w:history="1">
        <w:r w:rsidR="00696DB3" w:rsidRPr="0062096B">
          <w:rPr>
            <w:rStyle w:val="Hyperlink"/>
            <w:b/>
            <w:noProof/>
          </w:rPr>
          <w:t>Hình 13:</w:t>
        </w:r>
        <w:r w:rsidR="00696DB3" w:rsidRPr="0062096B">
          <w:rPr>
            <w:rStyle w:val="Hyperlink"/>
            <w:noProof/>
          </w:rPr>
          <w:t xml:space="preserve"> Sơ đồ trình tự chức năng thay đổi mật khẩu</w:t>
        </w:r>
        <w:r w:rsidR="00696DB3">
          <w:rPr>
            <w:noProof/>
            <w:webHidden/>
          </w:rPr>
          <w:tab/>
        </w:r>
        <w:r w:rsidR="00696DB3">
          <w:rPr>
            <w:noProof/>
            <w:webHidden/>
          </w:rPr>
          <w:fldChar w:fldCharType="begin"/>
        </w:r>
        <w:r w:rsidR="00696DB3">
          <w:rPr>
            <w:noProof/>
            <w:webHidden/>
          </w:rPr>
          <w:instrText xml:space="preserve"> PAGEREF _Toc72954939 \h </w:instrText>
        </w:r>
        <w:r w:rsidR="00696DB3">
          <w:rPr>
            <w:noProof/>
            <w:webHidden/>
          </w:rPr>
        </w:r>
        <w:r w:rsidR="00696DB3">
          <w:rPr>
            <w:noProof/>
            <w:webHidden/>
          </w:rPr>
          <w:fldChar w:fldCharType="separate"/>
        </w:r>
        <w:r w:rsidR="00696DB3">
          <w:rPr>
            <w:noProof/>
            <w:webHidden/>
          </w:rPr>
          <w:t>36</w:t>
        </w:r>
        <w:r w:rsidR="00696DB3">
          <w:rPr>
            <w:noProof/>
            <w:webHidden/>
          </w:rPr>
          <w:fldChar w:fldCharType="end"/>
        </w:r>
      </w:hyperlink>
    </w:p>
    <w:p w14:paraId="789D4AEF" w14:textId="61CAA498"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0" w:history="1">
        <w:r w:rsidR="00696DB3" w:rsidRPr="0062096B">
          <w:rPr>
            <w:rStyle w:val="Hyperlink"/>
            <w:b/>
            <w:noProof/>
          </w:rPr>
          <w:t>Hình 14:</w:t>
        </w:r>
        <w:r w:rsidR="00696DB3" w:rsidRPr="0062096B">
          <w:rPr>
            <w:rStyle w:val="Hyperlink"/>
            <w:noProof/>
          </w:rPr>
          <w:t xml:space="preserve"> Sơ đồ hoạt động chức năng thêm chủ đề bất động sản</w:t>
        </w:r>
        <w:r w:rsidR="00696DB3">
          <w:rPr>
            <w:noProof/>
            <w:webHidden/>
          </w:rPr>
          <w:tab/>
        </w:r>
        <w:r w:rsidR="00696DB3">
          <w:rPr>
            <w:noProof/>
            <w:webHidden/>
          </w:rPr>
          <w:fldChar w:fldCharType="begin"/>
        </w:r>
        <w:r w:rsidR="00696DB3">
          <w:rPr>
            <w:noProof/>
            <w:webHidden/>
          </w:rPr>
          <w:instrText xml:space="preserve"> PAGEREF _Toc72954940 \h </w:instrText>
        </w:r>
        <w:r w:rsidR="00696DB3">
          <w:rPr>
            <w:noProof/>
            <w:webHidden/>
          </w:rPr>
        </w:r>
        <w:r w:rsidR="00696DB3">
          <w:rPr>
            <w:noProof/>
            <w:webHidden/>
          </w:rPr>
          <w:fldChar w:fldCharType="separate"/>
        </w:r>
        <w:r w:rsidR="00696DB3">
          <w:rPr>
            <w:noProof/>
            <w:webHidden/>
          </w:rPr>
          <w:t>38</w:t>
        </w:r>
        <w:r w:rsidR="00696DB3">
          <w:rPr>
            <w:noProof/>
            <w:webHidden/>
          </w:rPr>
          <w:fldChar w:fldCharType="end"/>
        </w:r>
      </w:hyperlink>
    </w:p>
    <w:p w14:paraId="4550B31A" w14:textId="7B534AC8"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1" w:history="1">
        <w:r w:rsidR="00696DB3" w:rsidRPr="0062096B">
          <w:rPr>
            <w:rStyle w:val="Hyperlink"/>
            <w:b/>
            <w:noProof/>
          </w:rPr>
          <w:t>Hình 15:</w:t>
        </w:r>
        <w:r w:rsidR="00696DB3" w:rsidRPr="0062096B">
          <w:rPr>
            <w:rStyle w:val="Hyperlink"/>
            <w:noProof/>
          </w:rPr>
          <w:t xml:space="preserve"> Sơ đồ trình tự chức năng thêm chủ đề bất động sản</w:t>
        </w:r>
        <w:r w:rsidR="00696DB3">
          <w:rPr>
            <w:noProof/>
            <w:webHidden/>
          </w:rPr>
          <w:tab/>
        </w:r>
        <w:r w:rsidR="00696DB3">
          <w:rPr>
            <w:noProof/>
            <w:webHidden/>
          </w:rPr>
          <w:fldChar w:fldCharType="begin"/>
        </w:r>
        <w:r w:rsidR="00696DB3">
          <w:rPr>
            <w:noProof/>
            <w:webHidden/>
          </w:rPr>
          <w:instrText xml:space="preserve"> PAGEREF _Toc72954941 \h </w:instrText>
        </w:r>
        <w:r w:rsidR="00696DB3">
          <w:rPr>
            <w:noProof/>
            <w:webHidden/>
          </w:rPr>
        </w:r>
        <w:r w:rsidR="00696DB3">
          <w:rPr>
            <w:noProof/>
            <w:webHidden/>
          </w:rPr>
          <w:fldChar w:fldCharType="separate"/>
        </w:r>
        <w:r w:rsidR="00696DB3">
          <w:rPr>
            <w:noProof/>
            <w:webHidden/>
          </w:rPr>
          <w:t>39</w:t>
        </w:r>
        <w:r w:rsidR="00696DB3">
          <w:rPr>
            <w:noProof/>
            <w:webHidden/>
          </w:rPr>
          <w:fldChar w:fldCharType="end"/>
        </w:r>
      </w:hyperlink>
    </w:p>
    <w:p w14:paraId="43F3C516" w14:textId="0E972FEF"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2" w:history="1">
        <w:r w:rsidR="00696DB3" w:rsidRPr="0062096B">
          <w:rPr>
            <w:rStyle w:val="Hyperlink"/>
            <w:b/>
            <w:noProof/>
          </w:rPr>
          <w:t>Hình 16:</w:t>
        </w:r>
        <w:r w:rsidR="00696DB3" w:rsidRPr="0062096B">
          <w:rPr>
            <w:rStyle w:val="Hyperlink"/>
            <w:noProof/>
          </w:rPr>
          <w:t xml:space="preserve"> Sơ đồ hoạt động chức năng cập nhật chủ đề bất động sản</w:t>
        </w:r>
        <w:r w:rsidR="00696DB3">
          <w:rPr>
            <w:noProof/>
            <w:webHidden/>
          </w:rPr>
          <w:tab/>
        </w:r>
        <w:r w:rsidR="00696DB3">
          <w:rPr>
            <w:noProof/>
            <w:webHidden/>
          </w:rPr>
          <w:fldChar w:fldCharType="begin"/>
        </w:r>
        <w:r w:rsidR="00696DB3">
          <w:rPr>
            <w:noProof/>
            <w:webHidden/>
          </w:rPr>
          <w:instrText xml:space="preserve"> PAGEREF _Toc72954942 \h </w:instrText>
        </w:r>
        <w:r w:rsidR="00696DB3">
          <w:rPr>
            <w:noProof/>
            <w:webHidden/>
          </w:rPr>
        </w:r>
        <w:r w:rsidR="00696DB3">
          <w:rPr>
            <w:noProof/>
            <w:webHidden/>
          </w:rPr>
          <w:fldChar w:fldCharType="separate"/>
        </w:r>
        <w:r w:rsidR="00696DB3">
          <w:rPr>
            <w:noProof/>
            <w:webHidden/>
          </w:rPr>
          <w:t>41</w:t>
        </w:r>
        <w:r w:rsidR="00696DB3">
          <w:rPr>
            <w:noProof/>
            <w:webHidden/>
          </w:rPr>
          <w:fldChar w:fldCharType="end"/>
        </w:r>
      </w:hyperlink>
    </w:p>
    <w:p w14:paraId="79DCB242" w14:textId="6EEAF3B5"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3" w:history="1">
        <w:r w:rsidR="00696DB3" w:rsidRPr="0062096B">
          <w:rPr>
            <w:rStyle w:val="Hyperlink"/>
            <w:b/>
            <w:noProof/>
          </w:rPr>
          <w:t>Hình 17:</w:t>
        </w:r>
        <w:r w:rsidR="00696DB3" w:rsidRPr="0062096B">
          <w:rPr>
            <w:rStyle w:val="Hyperlink"/>
            <w:noProof/>
          </w:rPr>
          <w:t xml:space="preserve"> Sơ đồ trình tự chức năng cập nhật chủ đề bất động sản</w:t>
        </w:r>
        <w:r w:rsidR="00696DB3">
          <w:rPr>
            <w:noProof/>
            <w:webHidden/>
          </w:rPr>
          <w:tab/>
        </w:r>
        <w:r w:rsidR="00696DB3">
          <w:rPr>
            <w:noProof/>
            <w:webHidden/>
          </w:rPr>
          <w:fldChar w:fldCharType="begin"/>
        </w:r>
        <w:r w:rsidR="00696DB3">
          <w:rPr>
            <w:noProof/>
            <w:webHidden/>
          </w:rPr>
          <w:instrText xml:space="preserve"> PAGEREF _Toc72954943 \h </w:instrText>
        </w:r>
        <w:r w:rsidR="00696DB3">
          <w:rPr>
            <w:noProof/>
            <w:webHidden/>
          </w:rPr>
        </w:r>
        <w:r w:rsidR="00696DB3">
          <w:rPr>
            <w:noProof/>
            <w:webHidden/>
          </w:rPr>
          <w:fldChar w:fldCharType="separate"/>
        </w:r>
        <w:r w:rsidR="00696DB3">
          <w:rPr>
            <w:noProof/>
            <w:webHidden/>
          </w:rPr>
          <w:t>42</w:t>
        </w:r>
        <w:r w:rsidR="00696DB3">
          <w:rPr>
            <w:noProof/>
            <w:webHidden/>
          </w:rPr>
          <w:fldChar w:fldCharType="end"/>
        </w:r>
      </w:hyperlink>
    </w:p>
    <w:p w14:paraId="22AF82F1" w14:textId="1CE94A69"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4" w:history="1">
        <w:r w:rsidR="00696DB3" w:rsidRPr="0062096B">
          <w:rPr>
            <w:rStyle w:val="Hyperlink"/>
            <w:b/>
            <w:noProof/>
          </w:rPr>
          <w:t>Hình 18:</w:t>
        </w:r>
        <w:r w:rsidR="00696DB3" w:rsidRPr="0062096B">
          <w:rPr>
            <w:rStyle w:val="Hyperlink"/>
            <w:noProof/>
          </w:rPr>
          <w:t xml:space="preserve"> Sơ đồ hoạt động chức năng thêm tài khoản</w:t>
        </w:r>
        <w:r w:rsidR="00696DB3">
          <w:rPr>
            <w:noProof/>
            <w:webHidden/>
          </w:rPr>
          <w:tab/>
        </w:r>
        <w:r w:rsidR="00696DB3">
          <w:rPr>
            <w:noProof/>
            <w:webHidden/>
          </w:rPr>
          <w:fldChar w:fldCharType="begin"/>
        </w:r>
        <w:r w:rsidR="00696DB3">
          <w:rPr>
            <w:noProof/>
            <w:webHidden/>
          </w:rPr>
          <w:instrText xml:space="preserve"> PAGEREF _Toc72954944 \h </w:instrText>
        </w:r>
        <w:r w:rsidR="00696DB3">
          <w:rPr>
            <w:noProof/>
            <w:webHidden/>
          </w:rPr>
        </w:r>
        <w:r w:rsidR="00696DB3">
          <w:rPr>
            <w:noProof/>
            <w:webHidden/>
          </w:rPr>
          <w:fldChar w:fldCharType="separate"/>
        </w:r>
        <w:r w:rsidR="00696DB3">
          <w:rPr>
            <w:noProof/>
            <w:webHidden/>
          </w:rPr>
          <w:t>44</w:t>
        </w:r>
        <w:r w:rsidR="00696DB3">
          <w:rPr>
            <w:noProof/>
            <w:webHidden/>
          </w:rPr>
          <w:fldChar w:fldCharType="end"/>
        </w:r>
      </w:hyperlink>
    </w:p>
    <w:p w14:paraId="423F1FDB" w14:textId="11B58EC3"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5" w:history="1">
        <w:r w:rsidR="00696DB3" w:rsidRPr="0062096B">
          <w:rPr>
            <w:rStyle w:val="Hyperlink"/>
            <w:b/>
            <w:noProof/>
          </w:rPr>
          <w:t>Hình 19:</w:t>
        </w:r>
        <w:r w:rsidR="00696DB3" w:rsidRPr="0062096B">
          <w:rPr>
            <w:rStyle w:val="Hyperlink"/>
            <w:noProof/>
          </w:rPr>
          <w:t xml:space="preserve"> Sơ đồ trình tự chức năng thêm tài khoản</w:t>
        </w:r>
        <w:r w:rsidR="00696DB3">
          <w:rPr>
            <w:noProof/>
            <w:webHidden/>
          </w:rPr>
          <w:tab/>
        </w:r>
        <w:r w:rsidR="00696DB3">
          <w:rPr>
            <w:noProof/>
            <w:webHidden/>
          </w:rPr>
          <w:fldChar w:fldCharType="begin"/>
        </w:r>
        <w:r w:rsidR="00696DB3">
          <w:rPr>
            <w:noProof/>
            <w:webHidden/>
          </w:rPr>
          <w:instrText xml:space="preserve"> PAGEREF _Toc72954945 \h </w:instrText>
        </w:r>
        <w:r w:rsidR="00696DB3">
          <w:rPr>
            <w:noProof/>
            <w:webHidden/>
          </w:rPr>
        </w:r>
        <w:r w:rsidR="00696DB3">
          <w:rPr>
            <w:noProof/>
            <w:webHidden/>
          </w:rPr>
          <w:fldChar w:fldCharType="separate"/>
        </w:r>
        <w:r w:rsidR="00696DB3">
          <w:rPr>
            <w:noProof/>
            <w:webHidden/>
          </w:rPr>
          <w:t>45</w:t>
        </w:r>
        <w:r w:rsidR="00696DB3">
          <w:rPr>
            <w:noProof/>
            <w:webHidden/>
          </w:rPr>
          <w:fldChar w:fldCharType="end"/>
        </w:r>
      </w:hyperlink>
    </w:p>
    <w:p w14:paraId="0AB5F944" w14:textId="070A76DA"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6" w:history="1">
        <w:r w:rsidR="00696DB3" w:rsidRPr="0062096B">
          <w:rPr>
            <w:rStyle w:val="Hyperlink"/>
            <w:b/>
            <w:noProof/>
          </w:rPr>
          <w:t>Hình 20:</w:t>
        </w:r>
        <w:r w:rsidR="00696DB3" w:rsidRPr="0062096B">
          <w:rPr>
            <w:rStyle w:val="Hyperlink"/>
            <w:noProof/>
          </w:rPr>
          <w:t xml:space="preserve"> Sơ đồ hoạt động chức năng xóa tài khoản</w:t>
        </w:r>
        <w:r w:rsidR="00696DB3">
          <w:rPr>
            <w:noProof/>
            <w:webHidden/>
          </w:rPr>
          <w:tab/>
        </w:r>
        <w:r w:rsidR="00696DB3">
          <w:rPr>
            <w:noProof/>
            <w:webHidden/>
          </w:rPr>
          <w:fldChar w:fldCharType="begin"/>
        </w:r>
        <w:r w:rsidR="00696DB3">
          <w:rPr>
            <w:noProof/>
            <w:webHidden/>
          </w:rPr>
          <w:instrText xml:space="preserve"> PAGEREF _Toc72954946 \h </w:instrText>
        </w:r>
        <w:r w:rsidR="00696DB3">
          <w:rPr>
            <w:noProof/>
            <w:webHidden/>
          </w:rPr>
        </w:r>
        <w:r w:rsidR="00696DB3">
          <w:rPr>
            <w:noProof/>
            <w:webHidden/>
          </w:rPr>
          <w:fldChar w:fldCharType="separate"/>
        </w:r>
        <w:r w:rsidR="00696DB3">
          <w:rPr>
            <w:noProof/>
            <w:webHidden/>
          </w:rPr>
          <w:t>47</w:t>
        </w:r>
        <w:r w:rsidR="00696DB3">
          <w:rPr>
            <w:noProof/>
            <w:webHidden/>
          </w:rPr>
          <w:fldChar w:fldCharType="end"/>
        </w:r>
      </w:hyperlink>
    </w:p>
    <w:p w14:paraId="02285DFA" w14:textId="2B8CDB41"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7" w:history="1">
        <w:r w:rsidR="00696DB3" w:rsidRPr="0062096B">
          <w:rPr>
            <w:rStyle w:val="Hyperlink"/>
            <w:b/>
            <w:noProof/>
          </w:rPr>
          <w:t>Hình 21:</w:t>
        </w:r>
        <w:r w:rsidR="00696DB3" w:rsidRPr="0062096B">
          <w:rPr>
            <w:rStyle w:val="Hyperlink"/>
            <w:noProof/>
          </w:rPr>
          <w:t xml:space="preserve"> Sơ đồ trình tự chức năng xóa tài khoản</w:t>
        </w:r>
        <w:r w:rsidR="00696DB3">
          <w:rPr>
            <w:noProof/>
            <w:webHidden/>
          </w:rPr>
          <w:tab/>
        </w:r>
        <w:r w:rsidR="00696DB3">
          <w:rPr>
            <w:noProof/>
            <w:webHidden/>
          </w:rPr>
          <w:fldChar w:fldCharType="begin"/>
        </w:r>
        <w:r w:rsidR="00696DB3">
          <w:rPr>
            <w:noProof/>
            <w:webHidden/>
          </w:rPr>
          <w:instrText xml:space="preserve"> PAGEREF _Toc72954947 \h </w:instrText>
        </w:r>
        <w:r w:rsidR="00696DB3">
          <w:rPr>
            <w:noProof/>
            <w:webHidden/>
          </w:rPr>
        </w:r>
        <w:r w:rsidR="00696DB3">
          <w:rPr>
            <w:noProof/>
            <w:webHidden/>
          </w:rPr>
          <w:fldChar w:fldCharType="separate"/>
        </w:r>
        <w:r w:rsidR="00696DB3">
          <w:rPr>
            <w:noProof/>
            <w:webHidden/>
          </w:rPr>
          <w:t>47</w:t>
        </w:r>
        <w:r w:rsidR="00696DB3">
          <w:rPr>
            <w:noProof/>
            <w:webHidden/>
          </w:rPr>
          <w:fldChar w:fldCharType="end"/>
        </w:r>
      </w:hyperlink>
    </w:p>
    <w:p w14:paraId="61AA031B" w14:textId="12EE310F"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8" w:history="1">
        <w:r w:rsidR="00696DB3" w:rsidRPr="0062096B">
          <w:rPr>
            <w:rStyle w:val="Hyperlink"/>
            <w:b/>
            <w:noProof/>
          </w:rPr>
          <w:t>Hình 22:</w:t>
        </w:r>
        <w:r w:rsidR="00696DB3" w:rsidRPr="0062096B">
          <w:rPr>
            <w:rStyle w:val="Hyperlink"/>
            <w:noProof/>
          </w:rPr>
          <w:t xml:space="preserve"> Sơ đồ hoạt động chức năng đăng ký</w:t>
        </w:r>
        <w:r w:rsidR="00696DB3">
          <w:rPr>
            <w:noProof/>
            <w:webHidden/>
          </w:rPr>
          <w:tab/>
        </w:r>
        <w:r w:rsidR="00696DB3">
          <w:rPr>
            <w:noProof/>
            <w:webHidden/>
          </w:rPr>
          <w:fldChar w:fldCharType="begin"/>
        </w:r>
        <w:r w:rsidR="00696DB3">
          <w:rPr>
            <w:noProof/>
            <w:webHidden/>
          </w:rPr>
          <w:instrText xml:space="preserve"> PAGEREF _Toc72954948 \h </w:instrText>
        </w:r>
        <w:r w:rsidR="00696DB3">
          <w:rPr>
            <w:noProof/>
            <w:webHidden/>
          </w:rPr>
        </w:r>
        <w:r w:rsidR="00696DB3">
          <w:rPr>
            <w:noProof/>
            <w:webHidden/>
          </w:rPr>
          <w:fldChar w:fldCharType="separate"/>
        </w:r>
        <w:r w:rsidR="00696DB3">
          <w:rPr>
            <w:noProof/>
            <w:webHidden/>
          </w:rPr>
          <w:t>49</w:t>
        </w:r>
        <w:r w:rsidR="00696DB3">
          <w:rPr>
            <w:noProof/>
            <w:webHidden/>
          </w:rPr>
          <w:fldChar w:fldCharType="end"/>
        </w:r>
      </w:hyperlink>
    </w:p>
    <w:p w14:paraId="524600FF" w14:textId="6C8345C6"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49" w:history="1">
        <w:r w:rsidR="00696DB3" w:rsidRPr="0062096B">
          <w:rPr>
            <w:rStyle w:val="Hyperlink"/>
            <w:b/>
            <w:noProof/>
          </w:rPr>
          <w:t>Hình 23:</w:t>
        </w:r>
        <w:r w:rsidR="00696DB3" w:rsidRPr="0062096B">
          <w:rPr>
            <w:rStyle w:val="Hyperlink"/>
            <w:noProof/>
          </w:rPr>
          <w:t xml:space="preserve"> Sơ đồ trình tự chức năng đăng ký</w:t>
        </w:r>
        <w:r w:rsidR="00696DB3">
          <w:rPr>
            <w:noProof/>
            <w:webHidden/>
          </w:rPr>
          <w:tab/>
        </w:r>
        <w:r w:rsidR="00696DB3">
          <w:rPr>
            <w:noProof/>
            <w:webHidden/>
          </w:rPr>
          <w:fldChar w:fldCharType="begin"/>
        </w:r>
        <w:r w:rsidR="00696DB3">
          <w:rPr>
            <w:noProof/>
            <w:webHidden/>
          </w:rPr>
          <w:instrText xml:space="preserve"> PAGEREF _Toc72954949 \h </w:instrText>
        </w:r>
        <w:r w:rsidR="00696DB3">
          <w:rPr>
            <w:noProof/>
            <w:webHidden/>
          </w:rPr>
        </w:r>
        <w:r w:rsidR="00696DB3">
          <w:rPr>
            <w:noProof/>
            <w:webHidden/>
          </w:rPr>
          <w:fldChar w:fldCharType="separate"/>
        </w:r>
        <w:r w:rsidR="00696DB3">
          <w:rPr>
            <w:noProof/>
            <w:webHidden/>
          </w:rPr>
          <w:t>50</w:t>
        </w:r>
        <w:r w:rsidR="00696DB3">
          <w:rPr>
            <w:noProof/>
            <w:webHidden/>
          </w:rPr>
          <w:fldChar w:fldCharType="end"/>
        </w:r>
      </w:hyperlink>
    </w:p>
    <w:p w14:paraId="62A10D7A" w14:textId="52977301"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r:id="rId14" w:anchor="_Toc72954950" w:history="1">
        <w:r w:rsidR="00696DB3" w:rsidRPr="0062096B">
          <w:rPr>
            <w:rStyle w:val="Hyperlink"/>
            <w:noProof/>
          </w:rPr>
          <w:t>Hình 24: Sơ đồ hoạt động chức năng đăng nhập</w:t>
        </w:r>
        <w:r w:rsidR="00696DB3">
          <w:rPr>
            <w:noProof/>
            <w:webHidden/>
          </w:rPr>
          <w:tab/>
        </w:r>
        <w:r w:rsidR="00696DB3">
          <w:rPr>
            <w:noProof/>
            <w:webHidden/>
          </w:rPr>
          <w:fldChar w:fldCharType="begin"/>
        </w:r>
        <w:r w:rsidR="00696DB3">
          <w:rPr>
            <w:noProof/>
            <w:webHidden/>
          </w:rPr>
          <w:instrText xml:space="preserve"> PAGEREF _Toc72954950 \h </w:instrText>
        </w:r>
        <w:r w:rsidR="00696DB3">
          <w:rPr>
            <w:noProof/>
            <w:webHidden/>
          </w:rPr>
        </w:r>
        <w:r w:rsidR="00696DB3">
          <w:rPr>
            <w:noProof/>
            <w:webHidden/>
          </w:rPr>
          <w:fldChar w:fldCharType="separate"/>
        </w:r>
        <w:r w:rsidR="00696DB3">
          <w:rPr>
            <w:noProof/>
            <w:webHidden/>
          </w:rPr>
          <w:t>52</w:t>
        </w:r>
        <w:r w:rsidR="00696DB3">
          <w:rPr>
            <w:noProof/>
            <w:webHidden/>
          </w:rPr>
          <w:fldChar w:fldCharType="end"/>
        </w:r>
      </w:hyperlink>
    </w:p>
    <w:p w14:paraId="578EEF2A" w14:textId="00D5CFB2"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1" w:history="1">
        <w:r w:rsidR="00696DB3" w:rsidRPr="0062096B">
          <w:rPr>
            <w:rStyle w:val="Hyperlink"/>
            <w:b/>
            <w:noProof/>
          </w:rPr>
          <w:t>Hình 25:</w:t>
        </w:r>
        <w:r w:rsidR="00696DB3" w:rsidRPr="0062096B">
          <w:rPr>
            <w:rStyle w:val="Hyperlink"/>
            <w:noProof/>
          </w:rPr>
          <w:t xml:space="preserve"> Sơ đồ hoạt động chức năng đăng nhập</w:t>
        </w:r>
        <w:r w:rsidR="00696DB3">
          <w:rPr>
            <w:noProof/>
            <w:webHidden/>
          </w:rPr>
          <w:tab/>
        </w:r>
        <w:r w:rsidR="00696DB3">
          <w:rPr>
            <w:noProof/>
            <w:webHidden/>
          </w:rPr>
          <w:fldChar w:fldCharType="begin"/>
        </w:r>
        <w:r w:rsidR="00696DB3">
          <w:rPr>
            <w:noProof/>
            <w:webHidden/>
          </w:rPr>
          <w:instrText xml:space="preserve"> PAGEREF _Toc72954951 \h </w:instrText>
        </w:r>
        <w:r w:rsidR="00696DB3">
          <w:rPr>
            <w:noProof/>
            <w:webHidden/>
          </w:rPr>
        </w:r>
        <w:r w:rsidR="00696DB3">
          <w:rPr>
            <w:noProof/>
            <w:webHidden/>
          </w:rPr>
          <w:fldChar w:fldCharType="separate"/>
        </w:r>
        <w:r w:rsidR="00696DB3">
          <w:rPr>
            <w:noProof/>
            <w:webHidden/>
          </w:rPr>
          <w:t>53</w:t>
        </w:r>
        <w:r w:rsidR="00696DB3">
          <w:rPr>
            <w:noProof/>
            <w:webHidden/>
          </w:rPr>
          <w:fldChar w:fldCharType="end"/>
        </w:r>
      </w:hyperlink>
    </w:p>
    <w:p w14:paraId="217A030A" w14:textId="4556F927"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2" w:history="1">
        <w:r w:rsidR="00696DB3" w:rsidRPr="0062096B">
          <w:rPr>
            <w:rStyle w:val="Hyperlink"/>
            <w:noProof/>
          </w:rPr>
          <w:t>Hình 26: Sơ đồ Database thiết kế bằng SQL Server</w:t>
        </w:r>
        <w:r w:rsidR="00696DB3">
          <w:rPr>
            <w:noProof/>
            <w:webHidden/>
          </w:rPr>
          <w:tab/>
        </w:r>
        <w:r w:rsidR="00696DB3">
          <w:rPr>
            <w:noProof/>
            <w:webHidden/>
          </w:rPr>
          <w:fldChar w:fldCharType="begin"/>
        </w:r>
        <w:r w:rsidR="00696DB3">
          <w:rPr>
            <w:noProof/>
            <w:webHidden/>
          </w:rPr>
          <w:instrText xml:space="preserve"> PAGEREF _Toc72954952 \h </w:instrText>
        </w:r>
        <w:r w:rsidR="00696DB3">
          <w:rPr>
            <w:noProof/>
            <w:webHidden/>
          </w:rPr>
        </w:r>
        <w:r w:rsidR="00696DB3">
          <w:rPr>
            <w:noProof/>
            <w:webHidden/>
          </w:rPr>
          <w:fldChar w:fldCharType="separate"/>
        </w:r>
        <w:r w:rsidR="00696DB3">
          <w:rPr>
            <w:noProof/>
            <w:webHidden/>
          </w:rPr>
          <w:t>54</w:t>
        </w:r>
        <w:r w:rsidR="00696DB3">
          <w:rPr>
            <w:noProof/>
            <w:webHidden/>
          </w:rPr>
          <w:fldChar w:fldCharType="end"/>
        </w:r>
      </w:hyperlink>
    </w:p>
    <w:p w14:paraId="60D355DF" w14:textId="7A17B4C3"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3" w:history="1">
        <w:r w:rsidR="00696DB3" w:rsidRPr="0062096B">
          <w:rPr>
            <w:rStyle w:val="Hyperlink"/>
            <w:b/>
            <w:noProof/>
          </w:rPr>
          <w:t>Hình 27:</w:t>
        </w:r>
        <w:r w:rsidR="00696DB3" w:rsidRPr="0062096B">
          <w:rPr>
            <w:rStyle w:val="Hyperlink"/>
            <w:noProof/>
          </w:rPr>
          <w:t xml:space="preserve"> Giao diện trang chủ của web site</w:t>
        </w:r>
        <w:r w:rsidR="00696DB3">
          <w:rPr>
            <w:noProof/>
            <w:webHidden/>
          </w:rPr>
          <w:tab/>
        </w:r>
        <w:r w:rsidR="00696DB3">
          <w:rPr>
            <w:noProof/>
            <w:webHidden/>
          </w:rPr>
          <w:fldChar w:fldCharType="begin"/>
        </w:r>
        <w:r w:rsidR="00696DB3">
          <w:rPr>
            <w:noProof/>
            <w:webHidden/>
          </w:rPr>
          <w:instrText xml:space="preserve"> PAGEREF _Toc72954953 \h </w:instrText>
        </w:r>
        <w:r w:rsidR="00696DB3">
          <w:rPr>
            <w:noProof/>
            <w:webHidden/>
          </w:rPr>
        </w:r>
        <w:r w:rsidR="00696DB3">
          <w:rPr>
            <w:noProof/>
            <w:webHidden/>
          </w:rPr>
          <w:fldChar w:fldCharType="separate"/>
        </w:r>
        <w:r w:rsidR="00696DB3">
          <w:rPr>
            <w:noProof/>
            <w:webHidden/>
          </w:rPr>
          <w:t>55</w:t>
        </w:r>
        <w:r w:rsidR="00696DB3">
          <w:rPr>
            <w:noProof/>
            <w:webHidden/>
          </w:rPr>
          <w:fldChar w:fldCharType="end"/>
        </w:r>
      </w:hyperlink>
    </w:p>
    <w:p w14:paraId="2692318B" w14:textId="0B1ED429"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4" w:history="1">
        <w:r w:rsidR="00696DB3" w:rsidRPr="0062096B">
          <w:rPr>
            <w:rStyle w:val="Hyperlink"/>
            <w:b/>
            <w:noProof/>
          </w:rPr>
          <w:t>Hình 28:</w:t>
        </w:r>
        <w:r w:rsidR="00696DB3" w:rsidRPr="0062096B">
          <w:rPr>
            <w:rStyle w:val="Hyperlink"/>
            <w:noProof/>
          </w:rPr>
          <w:t xml:space="preserve"> Giao diện đăng ký thành viên</w:t>
        </w:r>
        <w:r w:rsidR="00696DB3">
          <w:rPr>
            <w:noProof/>
            <w:webHidden/>
          </w:rPr>
          <w:tab/>
        </w:r>
        <w:r w:rsidR="00696DB3">
          <w:rPr>
            <w:noProof/>
            <w:webHidden/>
          </w:rPr>
          <w:fldChar w:fldCharType="begin"/>
        </w:r>
        <w:r w:rsidR="00696DB3">
          <w:rPr>
            <w:noProof/>
            <w:webHidden/>
          </w:rPr>
          <w:instrText xml:space="preserve"> PAGEREF _Toc72954954 \h </w:instrText>
        </w:r>
        <w:r w:rsidR="00696DB3">
          <w:rPr>
            <w:noProof/>
            <w:webHidden/>
          </w:rPr>
        </w:r>
        <w:r w:rsidR="00696DB3">
          <w:rPr>
            <w:noProof/>
            <w:webHidden/>
          </w:rPr>
          <w:fldChar w:fldCharType="separate"/>
        </w:r>
        <w:r w:rsidR="00696DB3">
          <w:rPr>
            <w:noProof/>
            <w:webHidden/>
          </w:rPr>
          <w:t>55</w:t>
        </w:r>
        <w:r w:rsidR="00696DB3">
          <w:rPr>
            <w:noProof/>
            <w:webHidden/>
          </w:rPr>
          <w:fldChar w:fldCharType="end"/>
        </w:r>
      </w:hyperlink>
    </w:p>
    <w:p w14:paraId="518359B1" w14:textId="1261FF58"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5" w:history="1">
        <w:r w:rsidR="00696DB3" w:rsidRPr="0062096B">
          <w:rPr>
            <w:rStyle w:val="Hyperlink"/>
            <w:b/>
            <w:noProof/>
          </w:rPr>
          <w:t>Hình 29:</w:t>
        </w:r>
        <w:r w:rsidR="00696DB3" w:rsidRPr="0062096B">
          <w:rPr>
            <w:rStyle w:val="Hyperlink"/>
            <w:noProof/>
          </w:rPr>
          <w:t xml:space="preserve"> Giao diện đăng nhập</w:t>
        </w:r>
        <w:r w:rsidR="00696DB3">
          <w:rPr>
            <w:noProof/>
            <w:webHidden/>
          </w:rPr>
          <w:tab/>
        </w:r>
        <w:r w:rsidR="00696DB3">
          <w:rPr>
            <w:noProof/>
            <w:webHidden/>
          </w:rPr>
          <w:fldChar w:fldCharType="begin"/>
        </w:r>
        <w:r w:rsidR="00696DB3">
          <w:rPr>
            <w:noProof/>
            <w:webHidden/>
          </w:rPr>
          <w:instrText xml:space="preserve"> PAGEREF _Toc72954955 \h </w:instrText>
        </w:r>
        <w:r w:rsidR="00696DB3">
          <w:rPr>
            <w:noProof/>
            <w:webHidden/>
          </w:rPr>
        </w:r>
        <w:r w:rsidR="00696DB3">
          <w:rPr>
            <w:noProof/>
            <w:webHidden/>
          </w:rPr>
          <w:fldChar w:fldCharType="separate"/>
        </w:r>
        <w:r w:rsidR="00696DB3">
          <w:rPr>
            <w:noProof/>
            <w:webHidden/>
          </w:rPr>
          <w:t>56</w:t>
        </w:r>
        <w:r w:rsidR="00696DB3">
          <w:rPr>
            <w:noProof/>
            <w:webHidden/>
          </w:rPr>
          <w:fldChar w:fldCharType="end"/>
        </w:r>
      </w:hyperlink>
    </w:p>
    <w:p w14:paraId="3714BDFB" w14:textId="1CF3626D"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6" w:history="1">
        <w:r w:rsidR="00696DB3" w:rsidRPr="0062096B">
          <w:rPr>
            <w:rStyle w:val="Hyperlink"/>
            <w:b/>
            <w:noProof/>
          </w:rPr>
          <w:t>Hình 30:</w:t>
        </w:r>
        <w:r w:rsidR="00696DB3" w:rsidRPr="0062096B">
          <w:rPr>
            <w:rStyle w:val="Hyperlink"/>
            <w:noProof/>
          </w:rPr>
          <w:t xml:space="preserve"> Giao diện đăng tin</w:t>
        </w:r>
        <w:r w:rsidR="00696DB3">
          <w:rPr>
            <w:noProof/>
            <w:webHidden/>
          </w:rPr>
          <w:tab/>
        </w:r>
        <w:r w:rsidR="00696DB3">
          <w:rPr>
            <w:noProof/>
            <w:webHidden/>
          </w:rPr>
          <w:fldChar w:fldCharType="begin"/>
        </w:r>
        <w:r w:rsidR="00696DB3">
          <w:rPr>
            <w:noProof/>
            <w:webHidden/>
          </w:rPr>
          <w:instrText xml:space="preserve"> PAGEREF _Toc72954956 \h </w:instrText>
        </w:r>
        <w:r w:rsidR="00696DB3">
          <w:rPr>
            <w:noProof/>
            <w:webHidden/>
          </w:rPr>
        </w:r>
        <w:r w:rsidR="00696DB3">
          <w:rPr>
            <w:noProof/>
            <w:webHidden/>
          </w:rPr>
          <w:fldChar w:fldCharType="separate"/>
        </w:r>
        <w:r w:rsidR="00696DB3">
          <w:rPr>
            <w:noProof/>
            <w:webHidden/>
          </w:rPr>
          <w:t>56</w:t>
        </w:r>
        <w:r w:rsidR="00696DB3">
          <w:rPr>
            <w:noProof/>
            <w:webHidden/>
          </w:rPr>
          <w:fldChar w:fldCharType="end"/>
        </w:r>
      </w:hyperlink>
    </w:p>
    <w:p w14:paraId="31C9287E" w14:textId="5DC594D5"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7" w:history="1">
        <w:r w:rsidR="00696DB3" w:rsidRPr="0062096B">
          <w:rPr>
            <w:rStyle w:val="Hyperlink"/>
            <w:b/>
            <w:noProof/>
          </w:rPr>
          <w:t>Hình 31:</w:t>
        </w:r>
        <w:r w:rsidR="00696DB3" w:rsidRPr="0062096B">
          <w:rPr>
            <w:rStyle w:val="Hyperlink"/>
            <w:noProof/>
          </w:rPr>
          <w:t xml:space="preserve"> Giao diện thêm thông tin cho bài đăng và đăng bài</w:t>
        </w:r>
        <w:r w:rsidR="00696DB3">
          <w:rPr>
            <w:noProof/>
            <w:webHidden/>
          </w:rPr>
          <w:tab/>
        </w:r>
        <w:r w:rsidR="00696DB3">
          <w:rPr>
            <w:noProof/>
            <w:webHidden/>
          </w:rPr>
          <w:fldChar w:fldCharType="begin"/>
        </w:r>
        <w:r w:rsidR="00696DB3">
          <w:rPr>
            <w:noProof/>
            <w:webHidden/>
          </w:rPr>
          <w:instrText xml:space="preserve"> PAGEREF _Toc72954957 \h </w:instrText>
        </w:r>
        <w:r w:rsidR="00696DB3">
          <w:rPr>
            <w:noProof/>
            <w:webHidden/>
          </w:rPr>
        </w:r>
        <w:r w:rsidR="00696DB3">
          <w:rPr>
            <w:noProof/>
            <w:webHidden/>
          </w:rPr>
          <w:fldChar w:fldCharType="separate"/>
        </w:r>
        <w:r w:rsidR="00696DB3">
          <w:rPr>
            <w:noProof/>
            <w:webHidden/>
          </w:rPr>
          <w:t>57</w:t>
        </w:r>
        <w:r w:rsidR="00696DB3">
          <w:rPr>
            <w:noProof/>
            <w:webHidden/>
          </w:rPr>
          <w:fldChar w:fldCharType="end"/>
        </w:r>
      </w:hyperlink>
    </w:p>
    <w:p w14:paraId="0D23293E" w14:textId="0FFBA05A"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8" w:history="1">
        <w:r w:rsidR="00696DB3" w:rsidRPr="0062096B">
          <w:rPr>
            <w:rStyle w:val="Hyperlink"/>
            <w:b/>
            <w:noProof/>
          </w:rPr>
          <w:t>Hình 32:</w:t>
        </w:r>
        <w:r w:rsidR="00696DB3" w:rsidRPr="0062096B">
          <w:rPr>
            <w:rStyle w:val="Hyperlink"/>
            <w:noProof/>
          </w:rPr>
          <w:t xml:space="preserve"> Giao diện thông tin cá nhân</w:t>
        </w:r>
        <w:r w:rsidR="00696DB3">
          <w:rPr>
            <w:noProof/>
            <w:webHidden/>
          </w:rPr>
          <w:tab/>
        </w:r>
        <w:r w:rsidR="00696DB3">
          <w:rPr>
            <w:noProof/>
            <w:webHidden/>
          </w:rPr>
          <w:fldChar w:fldCharType="begin"/>
        </w:r>
        <w:r w:rsidR="00696DB3">
          <w:rPr>
            <w:noProof/>
            <w:webHidden/>
          </w:rPr>
          <w:instrText xml:space="preserve"> PAGEREF _Toc72954958 \h </w:instrText>
        </w:r>
        <w:r w:rsidR="00696DB3">
          <w:rPr>
            <w:noProof/>
            <w:webHidden/>
          </w:rPr>
        </w:r>
        <w:r w:rsidR="00696DB3">
          <w:rPr>
            <w:noProof/>
            <w:webHidden/>
          </w:rPr>
          <w:fldChar w:fldCharType="separate"/>
        </w:r>
        <w:r w:rsidR="00696DB3">
          <w:rPr>
            <w:noProof/>
            <w:webHidden/>
          </w:rPr>
          <w:t>58</w:t>
        </w:r>
        <w:r w:rsidR="00696DB3">
          <w:rPr>
            <w:noProof/>
            <w:webHidden/>
          </w:rPr>
          <w:fldChar w:fldCharType="end"/>
        </w:r>
      </w:hyperlink>
    </w:p>
    <w:p w14:paraId="18F1DD3B" w14:textId="113F9EC3" w:rsidR="00696DB3" w:rsidRDefault="00B373C2" w:rsidP="00696DB3">
      <w:pPr>
        <w:pStyle w:val="TableofFigures"/>
        <w:tabs>
          <w:tab w:val="right" w:leader="dot" w:pos="8778"/>
        </w:tabs>
        <w:spacing w:before="120" w:after="120"/>
        <w:ind w:left="0"/>
        <w:rPr>
          <w:rFonts w:asciiTheme="minorHAnsi" w:eastAsiaTheme="minorEastAsia" w:hAnsiTheme="minorHAnsi" w:cstheme="minorBidi"/>
          <w:bCs w:val="0"/>
          <w:noProof/>
          <w:sz w:val="22"/>
          <w:szCs w:val="22"/>
          <w:lang w:val="vi-VN" w:eastAsia="vi-VN"/>
        </w:rPr>
      </w:pPr>
      <w:hyperlink w:anchor="_Toc72954959" w:history="1">
        <w:r w:rsidR="00696DB3" w:rsidRPr="0062096B">
          <w:rPr>
            <w:rStyle w:val="Hyperlink"/>
            <w:b/>
            <w:noProof/>
          </w:rPr>
          <w:t>Hình 33:</w:t>
        </w:r>
        <w:r w:rsidR="00696DB3" w:rsidRPr="0062096B">
          <w:rPr>
            <w:rStyle w:val="Hyperlink"/>
            <w:noProof/>
          </w:rPr>
          <w:t xml:space="preserve"> Giao diện đổi mật khẩu</w:t>
        </w:r>
        <w:r w:rsidR="00696DB3">
          <w:rPr>
            <w:noProof/>
            <w:webHidden/>
          </w:rPr>
          <w:tab/>
        </w:r>
        <w:r w:rsidR="00696DB3">
          <w:rPr>
            <w:noProof/>
            <w:webHidden/>
          </w:rPr>
          <w:fldChar w:fldCharType="begin"/>
        </w:r>
        <w:r w:rsidR="00696DB3">
          <w:rPr>
            <w:noProof/>
            <w:webHidden/>
          </w:rPr>
          <w:instrText xml:space="preserve"> PAGEREF _Toc72954959 \h </w:instrText>
        </w:r>
        <w:r w:rsidR="00696DB3">
          <w:rPr>
            <w:noProof/>
            <w:webHidden/>
          </w:rPr>
        </w:r>
        <w:r w:rsidR="00696DB3">
          <w:rPr>
            <w:noProof/>
            <w:webHidden/>
          </w:rPr>
          <w:fldChar w:fldCharType="separate"/>
        </w:r>
        <w:r w:rsidR="00696DB3">
          <w:rPr>
            <w:noProof/>
            <w:webHidden/>
          </w:rPr>
          <w:t>58</w:t>
        </w:r>
        <w:r w:rsidR="00696DB3">
          <w:rPr>
            <w:noProof/>
            <w:webHidden/>
          </w:rPr>
          <w:fldChar w:fldCharType="end"/>
        </w:r>
      </w:hyperlink>
    </w:p>
    <w:p w14:paraId="2410C8CB" w14:textId="565D71F3" w:rsidR="00696DB3" w:rsidRDefault="00A64872" w:rsidP="00696DB3">
      <w:pPr>
        <w:spacing w:after="120"/>
        <w:ind w:firstLine="0"/>
        <w:rPr>
          <w:rFonts w:asciiTheme="minorHAnsi" w:hAnsiTheme="minorHAnsi" w:cstheme="minorHAnsi"/>
          <w:sz w:val="22"/>
          <w:szCs w:val="22"/>
        </w:rPr>
      </w:pPr>
      <w:r w:rsidRPr="00D07EB6">
        <w:rPr>
          <w:rFonts w:asciiTheme="minorHAnsi" w:hAnsiTheme="minorHAnsi" w:cstheme="minorHAnsi"/>
          <w:sz w:val="22"/>
          <w:szCs w:val="22"/>
        </w:rPr>
        <w:fldChar w:fldCharType="end"/>
      </w:r>
    </w:p>
    <w:p w14:paraId="1A5552FD" w14:textId="77777777" w:rsidR="00511681" w:rsidRDefault="00696DB3" w:rsidP="00D07EB6">
      <w:pPr>
        <w:ind w:firstLine="0"/>
      </w:pPr>
      <w:r>
        <w:rPr>
          <w:rFonts w:asciiTheme="minorHAnsi" w:hAnsiTheme="minorHAnsi" w:cstheme="minorHAnsi"/>
          <w:sz w:val="22"/>
          <w:szCs w:val="22"/>
        </w:rPr>
        <w:br w:type="column"/>
      </w:r>
    </w:p>
    <w:p w14:paraId="00611557" w14:textId="77777777" w:rsidR="00881EBD" w:rsidRDefault="00511681" w:rsidP="00696DB3">
      <w:pPr>
        <w:pStyle w:val="Heading1"/>
        <w:numPr>
          <w:ilvl w:val="0"/>
          <w:numId w:val="0"/>
        </w:numPr>
        <w:spacing w:before="120" w:after="120"/>
      </w:pPr>
      <w:bookmarkStart w:id="4" w:name="_Toc72955209"/>
      <w:r>
        <w:t>DANH MỤC CÁC BẢNG BIỂU</w:t>
      </w:r>
      <w:bookmarkEnd w:id="4"/>
    </w:p>
    <w:p w14:paraId="0303E7DC" w14:textId="6FB0605C" w:rsidR="00696DB3" w:rsidRDefault="00696DB3"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r>
        <w:rPr>
          <w:rFonts w:cs="Arial"/>
          <w:b/>
          <w:kern w:val="32"/>
          <w:sz w:val="32"/>
          <w:szCs w:val="32"/>
        </w:rPr>
        <w:fldChar w:fldCharType="begin"/>
      </w:r>
      <w:r>
        <w:rPr>
          <w:rFonts w:cs="Arial"/>
          <w:b/>
          <w:kern w:val="32"/>
          <w:sz w:val="32"/>
          <w:szCs w:val="32"/>
        </w:rPr>
        <w:instrText xml:space="preserve"> TOC \h \z \c "Bảng" </w:instrText>
      </w:r>
      <w:r>
        <w:rPr>
          <w:rFonts w:cs="Arial"/>
          <w:b/>
          <w:kern w:val="32"/>
          <w:sz w:val="32"/>
          <w:szCs w:val="32"/>
        </w:rPr>
        <w:fldChar w:fldCharType="separate"/>
      </w:r>
      <w:hyperlink w:anchor="_Toc72954745" w:history="1">
        <w:r w:rsidRPr="0071359A">
          <w:rPr>
            <w:rStyle w:val="Hyperlink"/>
            <w:b/>
            <w:noProof/>
          </w:rPr>
          <w:t>Bảng 1:</w:t>
        </w:r>
        <w:r w:rsidRPr="0071359A">
          <w:rPr>
            <w:rStyle w:val="Hyperlink"/>
            <w:noProof/>
          </w:rPr>
          <w:t xml:space="preserve"> Đặc tả Use case của web site</w:t>
        </w:r>
        <w:r>
          <w:rPr>
            <w:noProof/>
            <w:webHidden/>
          </w:rPr>
          <w:tab/>
        </w:r>
        <w:r>
          <w:rPr>
            <w:noProof/>
            <w:webHidden/>
          </w:rPr>
          <w:fldChar w:fldCharType="begin"/>
        </w:r>
        <w:r>
          <w:rPr>
            <w:noProof/>
            <w:webHidden/>
          </w:rPr>
          <w:instrText xml:space="preserve"> PAGEREF _Toc72954745 \h </w:instrText>
        </w:r>
        <w:r>
          <w:rPr>
            <w:noProof/>
            <w:webHidden/>
          </w:rPr>
        </w:r>
        <w:r>
          <w:rPr>
            <w:noProof/>
            <w:webHidden/>
          </w:rPr>
          <w:fldChar w:fldCharType="separate"/>
        </w:r>
        <w:r>
          <w:rPr>
            <w:noProof/>
            <w:webHidden/>
          </w:rPr>
          <w:t>18</w:t>
        </w:r>
        <w:r>
          <w:rPr>
            <w:noProof/>
            <w:webHidden/>
          </w:rPr>
          <w:fldChar w:fldCharType="end"/>
        </w:r>
      </w:hyperlink>
    </w:p>
    <w:p w14:paraId="47E28277" w14:textId="52CAD006"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46" w:history="1">
        <w:r w:rsidR="00696DB3" w:rsidRPr="0071359A">
          <w:rPr>
            <w:rStyle w:val="Hyperlink"/>
            <w:b/>
            <w:noProof/>
          </w:rPr>
          <w:t>Bảng 2:</w:t>
        </w:r>
        <w:r w:rsidR="00696DB3" w:rsidRPr="0071359A">
          <w:rPr>
            <w:rStyle w:val="Hyperlink"/>
            <w:noProof/>
          </w:rPr>
          <w:t xml:space="preserve"> Danh sách tác nhân có thể sử dụng web site</w:t>
        </w:r>
        <w:r w:rsidR="00696DB3">
          <w:rPr>
            <w:noProof/>
            <w:webHidden/>
          </w:rPr>
          <w:tab/>
        </w:r>
        <w:r w:rsidR="00696DB3">
          <w:rPr>
            <w:noProof/>
            <w:webHidden/>
          </w:rPr>
          <w:fldChar w:fldCharType="begin"/>
        </w:r>
        <w:r w:rsidR="00696DB3">
          <w:rPr>
            <w:noProof/>
            <w:webHidden/>
          </w:rPr>
          <w:instrText xml:space="preserve"> PAGEREF _Toc72954746 \h </w:instrText>
        </w:r>
        <w:r w:rsidR="00696DB3">
          <w:rPr>
            <w:noProof/>
            <w:webHidden/>
          </w:rPr>
        </w:r>
        <w:r w:rsidR="00696DB3">
          <w:rPr>
            <w:noProof/>
            <w:webHidden/>
          </w:rPr>
          <w:fldChar w:fldCharType="separate"/>
        </w:r>
        <w:r w:rsidR="00696DB3">
          <w:rPr>
            <w:noProof/>
            <w:webHidden/>
          </w:rPr>
          <w:t>19</w:t>
        </w:r>
        <w:r w:rsidR="00696DB3">
          <w:rPr>
            <w:noProof/>
            <w:webHidden/>
          </w:rPr>
          <w:fldChar w:fldCharType="end"/>
        </w:r>
      </w:hyperlink>
    </w:p>
    <w:p w14:paraId="57B3FB21" w14:textId="08AD9992"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47" w:history="1">
        <w:r w:rsidR="00696DB3" w:rsidRPr="0071359A">
          <w:rPr>
            <w:rStyle w:val="Hyperlink"/>
            <w:b/>
            <w:noProof/>
          </w:rPr>
          <w:t>Bảng 3:</w:t>
        </w:r>
        <w:r w:rsidR="00696DB3" w:rsidRPr="0071359A">
          <w:rPr>
            <w:rStyle w:val="Hyperlink"/>
            <w:noProof/>
          </w:rPr>
          <w:t xml:space="preserve"> Đặc tả chi tiết Use case 001_Tìm kiếm</w:t>
        </w:r>
        <w:r w:rsidR="00696DB3">
          <w:rPr>
            <w:noProof/>
            <w:webHidden/>
          </w:rPr>
          <w:tab/>
        </w:r>
        <w:r w:rsidR="00696DB3">
          <w:rPr>
            <w:noProof/>
            <w:webHidden/>
          </w:rPr>
          <w:fldChar w:fldCharType="begin"/>
        </w:r>
        <w:r w:rsidR="00696DB3">
          <w:rPr>
            <w:noProof/>
            <w:webHidden/>
          </w:rPr>
          <w:instrText xml:space="preserve"> PAGEREF _Toc72954747 \h </w:instrText>
        </w:r>
        <w:r w:rsidR="00696DB3">
          <w:rPr>
            <w:noProof/>
            <w:webHidden/>
          </w:rPr>
        </w:r>
        <w:r w:rsidR="00696DB3">
          <w:rPr>
            <w:noProof/>
            <w:webHidden/>
          </w:rPr>
          <w:fldChar w:fldCharType="separate"/>
        </w:r>
        <w:r w:rsidR="00696DB3">
          <w:rPr>
            <w:noProof/>
            <w:webHidden/>
          </w:rPr>
          <w:t>20</w:t>
        </w:r>
        <w:r w:rsidR="00696DB3">
          <w:rPr>
            <w:noProof/>
            <w:webHidden/>
          </w:rPr>
          <w:fldChar w:fldCharType="end"/>
        </w:r>
      </w:hyperlink>
    </w:p>
    <w:p w14:paraId="2EB6010C" w14:textId="0329DA8D"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48" w:history="1">
        <w:r w:rsidR="00696DB3" w:rsidRPr="0071359A">
          <w:rPr>
            <w:rStyle w:val="Hyperlink"/>
            <w:b/>
            <w:noProof/>
          </w:rPr>
          <w:t>Bảng 4:</w:t>
        </w:r>
        <w:r w:rsidR="00696DB3" w:rsidRPr="0071359A">
          <w:rPr>
            <w:rStyle w:val="Hyperlink"/>
            <w:noProof/>
          </w:rPr>
          <w:t xml:space="preserve"> Đặc tả Use case 002a_Đăng tin</w:t>
        </w:r>
        <w:r w:rsidR="00696DB3">
          <w:rPr>
            <w:noProof/>
            <w:webHidden/>
          </w:rPr>
          <w:tab/>
        </w:r>
        <w:r w:rsidR="00696DB3">
          <w:rPr>
            <w:noProof/>
            <w:webHidden/>
          </w:rPr>
          <w:fldChar w:fldCharType="begin"/>
        </w:r>
        <w:r w:rsidR="00696DB3">
          <w:rPr>
            <w:noProof/>
            <w:webHidden/>
          </w:rPr>
          <w:instrText xml:space="preserve"> PAGEREF _Toc72954748 \h </w:instrText>
        </w:r>
        <w:r w:rsidR="00696DB3">
          <w:rPr>
            <w:noProof/>
            <w:webHidden/>
          </w:rPr>
        </w:r>
        <w:r w:rsidR="00696DB3">
          <w:rPr>
            <w:noProof/>
            <w:webHidden/>
          </w:rPr>
          <w:fldChar w:fldCharType="separate"/>
        </w:r>
        <w:r w:rsidR="00696DB3">
          <w:rPr>
            <w:noProof/>
            <w:webHidden/>
          </w:rPr>
          <w:t>23</w:t>
        </w:r>
        <w:r w:rsidR="00696DB3">
          <w:rPr>
            <w:noProof/>
            <w:webHidden/>
          </w:rPr>
          <w:fldChar w:fldCharType="end"/>
        </w:r>
      </w:hyperlink>
    </w:p>
    <w:p w14:paraId="1752FDF5" w14:textId="1B5B8DD7"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49" w:history="1">
        <w:r w:rsidR="00696DB3" w:rsidRPr="0071359A">
          <w:rPr>
            <w:rStyle w:val="Hyperlink"/>
            <w:b/>
            <w:noProof/>
          </w:rPr>
          <w:t>Bảng 5:</w:t>
        </w:r>
        <w:r w:rsidR="00696DB3" w:rsidRPr="0071359A">
          <w:rPr>
            <w:rStyle w:val="Hyperlink"/>
            <w:noProof/>
          </w:rPr>
          <w:t xml:space="preserve"> Đặc tả Use case 002b_Cập nhật thông tin của tin</w:t>
        </w:r>
        <w:r w:rsidR="00696DB3">
          <w:rPr>
            <w:noProof/>
            <w:webHidden/>
          </w:rPr>
          <w:tab/>
        </w:r>
        <w:r w:rsidR="00696DB3">
          <w:rPr>
            <w:noProof/>
            <w:webHidden/>
          </w:rPr>
          <w:fldChar w:fldCharType="begin"/>
        </w:r>
        <w:r w:rsidR="00696DB3">
          <w:rPr>
            <w:noProof/>
            <w:webHidden/>
          </w:rPr>
          <w:instrText xml:space="preserve"> PAGEREF _Toc72954749 \h </w:instrText>
        </w:r>
        <w:r w:rsidR="00696DB3">
          <w:rPr>
            <w:noProof/>
            <w:webHidden/>
          </w:rPr>
        </w:r>
        <w:r w:rsidR="00696DB3">
          <w:rPr>
            <w:noProof/>
            <w:webHidden/>
          </w:rPr>
          <w:fldChar w:fldCharType="separate"/>
        </w:r>
        <w:r w:rsidR="00696DB3">
          <w:rPr>
            <w:noProof/>
            <w:webHidden/>
          </w:rPr>
          <w:t>26</w:t>
        </w:r>
        <w:r w:rsidR="00696DB3">
          <w:rPr>
            <w:noProof/>
            <w:webHidden/>
          </w:rPr>
          <w:fldChar w:fldCharType="end"/>
        </w:r>
      </w:hyperlink>
    </w:p>
    <w:p w14:paraId="65E55640" w14:textId="1271C766"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0" w:history="1">
        <w:r w:rsidR="00696DB3" w:rsidRPr="0071359A">
          <w:rPr>
            <w:rStyle w:val="Hyperlink"/>
            <w:b/>
            <w:noProof/>
          </w:rPr>
          <w:t>Bảng 6:</w:t>
        </w:r>
        <w:r w:rsidR="00696DB3" w:rsidRPr="0071359A">
          <w:rPr>
            <w:rStyle w:val="Hyperlink"/>
            <w:noProof/>
          </w:rPr>
          <w:t xml:space="preserve"> Đặc tả Use case 002c_Xóa tin</w:t>
        </w:r>
        <w:r w:rsidR="00696DB3">
          <w:rPr>
            <w:noProof/>
            <w:webHidden/>
          </w:rPr>
          <w:tab/>
        </w:r>
        <w:r w:rsidR="00696DB3">
          <w:rPr>
            <w:noProof/>
            <w:webHidden/>
          </w:rPr>
          <w:fldChar w:fldCharType="begin"/>
        </w:r>
        <w:r w:rsidR="00696DB3">
          <w:rPr>
            <w:noProof/>
            <w:webHidden/>
          </w:rPr>
          <w:instrText xml:space="preserve"> PAGEREF _Toc72954750 \h </w:instrText>
        </w:r>
        <w:r w:rsidR="00696DB3">
          <w:rPr>
            <w:noProof/>
            <w:webHidden/>
          </w:rPr>
        </w:r>
        <w:r w:rsidR="00696DB3">
          <w:rPr>
            <w:noProof/>
            <w:webHidden/>
          </w:rPr>
          <w:fldChar w:fldCharType="separate"/>
        </w:r>
        <w:r w:rsidR="00696DB3">
          <w:rPr>
            <w:noProof/>
            <w:webHidden/>
          </w:rPr>
          <w:t>29</w:t>
        </w:r>
        <w:r w:rsidR="00696DB3">
          <w:rPr>
            <w:noProof/>
            <w:webHidden/>
          </w:rPr>
          <w:fldChar w:fldCharType="end"/>
        </w:r>
      </w:hyperlink>
    </w:p>
    <w:p w14:paraId="2A2AC292" w14:textId="339A89E3"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1" w:history="1">
        <w:r w:rsidR="00696DB3" w:rsidRPr="0071359A">
          <w:rPr>
            <w:rStyle w:val="Hyperlink"/>
            <w:b/>
            <w:noProof/>
          </w:rPr>
          <w:t>Bảng 7:</w:t>
        </w:r>
        <w:r w:rsidR="00696DB3" w:rsidRPr="0071359A">
          <w:rPr>
            <w:rStyle w:val="Hyperlink"/>
            <w:noProof/>
          </w:rPr>
          <w:t xml:space="preserve"> Đặc tả Use case 003a_Cập nhật thông tin tài khoản</w:t>
        </w:r>
        <w:r w:rsidR="00696DB3">
          <w:rPr>
            <w:noProof/>
            <w:webHidden/>
          </w:rPr>
          <w:tab/>
        </w:r>
        <w:r w:rsidR="00696DB3">
          <w:rPr>
            <w:noProof/>
            <w:webHidden/>
          </w:rPr>
          <w:fldChar w:fldCharType="begin"/>
        </w:r>
        <w:r w:rsidR="00696DB3">
          <w:rPr>
            <w:noProof/>
            <w:webHidden/>
          </w:rPr>
          <w:instrText xml:space="preserve"> PAGEREF _Toc72954751 \h </w:instrText>
        </w:r>
        <w:r w:rsidR="00696DB3">
          <w:rPr>
            <w:noProof/>
            <w:webHidden/>
          </w:rPr>
        </w:r>
        <w:r w:rsidR="00696DB3">
          <w:rPr>
            <w:noProof/>
            <w:webHidden/>
          </w:rPr>
          <w:fldChar w:fldCharType="separate"/>
        </w:r>
        <w:r w:rsidR="00696DB3">
          <w:rPr>
            <w:noProof/>
            <w:webHidden/>
          </w:rPr>
          <w:t>31</w:t>
        </w:r>
        <w:r w:rsidR="00696DB3">
          <w:rPr>
            <w:noProof/>
            <w:webHidden/>
          </w:rPr>
          <w:fldChar w:fldCharType="end"/>
        </w:r>
      </w:hyperlink>
    </w:p>
    <w:p w14:paraId="45773567" w14:textId="4764609B"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2" w:history="1">
        <w:r w:rsidR="00696DB3" w:rsidRPr="0071359A">
          <w:rPr>
            <w:rStyle w:val="Hyperlink"/>
            <w:b/>
            <w:noProof/>
          </w:rPr>
          <w:t>Bảng 8:</w:t>
        </w:r>
        <w:r w:rsidR="00696DB3" w:rsidRPr="0071359A">
          <w:rPr>
            <w:rStyle w:val="Hyperlink"/>
            <w:noProof/>
          </w:rPr>
          <w:t xml:space="preserve"> Sơ đồ hoạt động chức năng cập nhật thông tin tài khoản</w:t>
        </w:r>
        <w:r w:rsidR="00696DB3">
          <w:rPr>
            <w:noProof/>
            <w:webHidden/>
          </w:rPr>
          <w:tab/>
        </w:r>
        <w:r w:rsidR="00696DB3">
          <w:rPr>
            <w:noProof/>
            <w:webHidden/>
          </w:rPr>
          <w:fldChar w:fldCharType="begin"/>
        </w:r>
        <w:r w:rsidR="00696DB3">
          <w:rPr>
            <w:noProof/>
            <w:webHidden/>
          </w:rPr>
          <w:instrText xml:space="preserve"> PAGEREF _Toc72954752 \h </w:instrText>
        </w:r>
        <w:r w:rsidR="00696DB3">
          <w:rPr>
            <w:noProof/>
            <w:webHidden/>
          </w:rPr>
        </w:r>
        <w:r w:rsidR="00696DB3">
          <w:rPr>
            <w:noProof/>
            <w:webHidden/>
          </w:rPr>
          <w:fldChar w:fldCharType="separate"/>
        </w:r>
        <w:r w:rsidR="00696DB3">
          <w:rPr>
            <w:noProof/>
            <w:webHidden/>
          </w:rPr>
          <w:t>33</w:t>
        </w:r>
        <w:r w:rsidR="00696DB3">
          <w:rPr>
            <w:noProof/>
            <w:webHidden/>
          </w:rPr>
          <w:fldChar w:fldCharType="end"/>
        </w:r>
      </w:hyperlink>
    </w:p>
    <w:p w14:paraId="09488C82" w14:textId="392B157F"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3" w:history="1">
        <w:r w:rsidR="00696DB3" w:rsidRPr="0071359A">
          <w:rPr>
            <w:rStyle w:val="Hyperlink"/>
            <w:b/>
            <w:noProof/>
          </w:rPr>
          <w:t>Bảng 9</w:t>
        </w:r>
        <w:r w:rsidR="00696DB3" w:rsidRPr="0071359A">
          <w:rPr>
            <w:rStyle w:val="Hyperlink"/>
            <w:noProof/>
          </w:rPr>
          <w:t>: Sơ đồ trình tự chức năng cập nhật thông tin tài khoản</w:t>
        </w:r>
        <w:r w:rsidR="00696DB3">
          <w:rPr>
            <w:noProof/>
            <w:webHidden/>
          </w:rPr>
          <w:tab/>
        </w:r>
        <w:r w:rsidR="00696DB3">
          <w:rPr>
            <w:noProof/>
            <w:webHidden/>
          </w:rPr>
          <w:fldChar w:fldCharType="begin"/>
        </w:r>
        <w:r w:rsidR="00696DB3">
          <w:rPr>
            <w:noProof/>
            <w:webHidden/>
          </w:rPr>
          <w:instrText xml:space="preserve"> PAGEREF _Toc72954753 \h </w:instrText>
        </w:r>
        <w:r w:rsidR="00696DB3">
          <w:rPr>
            <w:noProof/>
            <w:webHidden/>
          </w:rPr>
        </w:r>
        <w:r w:rsidR="00696DB3">
          <w:rPr>
            <w:noProof/>
            <w:webHidden/>
          </w:rPr>
          <w:fldChar w:fldCharType="separate"/>
        </w:r>
        <w:r w:rsidR="00696DB3">
          <w:rPr>
            <w:noProof/>
            <w:webHidden/>
          </w:rPr>
          <w:t>34</w:t>
        </w:r>
        <w:r w:rsidR="00696DB3">
          <w:rPr>
            <w:noProof/>
            <w:webHidden/>
          </w:rPr>
          <w:fldChar w:fldCharType="end"/>
        </w:r>
      </w:hyperlink>
    </w:p>
    <w:p w14:paraId="3F4313C5" w14:textId="787DA4F1"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4" w:history="1">
        <w:r w:rsidR="00696DB3" w:rsidRPr="0071359A">
          <w:rPr>
            <w:rStyle w:val="Hyperlink"/>
            <w:b/>
            <w:noProof/>
          </w:rPr>
          <w:t>Bảng 10:</w:t>
        </w:r>
        <w:r w:rsidR="00696DB3" w:rsidRPr="0071359A">
          <w:rPr>
            <w:rStyle w:val="Hyperlink"/>
            <w:noProof/>
          </w:rPr>
          <w:t xml:space="preserve"> Đặc tả Use case 003b_Thay đổi mật khẩu</w:t>
        </w:r>
        <w:r w:rsidR="00696DB3">
          <w:rPr>
            <w:noProof/>
            <w:webHidden/>
          </w:rPr>
          <w:tab/>
        </w:r>
        <w:r w:rsidR="00696DB3">
          <w:rPr>
            <w:noProof/>
            <w:webHidden/>
          </w:rPr>
          <w:fldChar w:fldCharType="begin"/>
        </w:r>
        <w:r w:rsidR="00696DB3">
          <w:rPr>
            <w:noProof/>
            <w:webHidden/>
          </w:rPr>
          <w:instrText xml:space="preserve"> PAGEREF _Toc72954754 \h </w:instrText>
        </w:r>
        <w:r w:rsidR="00696DB3">
          <w:rPr>
            <w:noProof/>
            <w:webHidden/>
          </w:rPr>
        </w:r>
        <w:r w:rsidR="00696DB3">
          <w:rPr>
            <w:noProof/>
            <w:webHidden/>
          </w:rPr>
          <w:fldChar w:fldCharType="separate"/>
        </w:r>
        <w:r w:rsidR="00696DB3">
          <w:rPr>
            <w:noProof/>
            <w:webHidden/>
          </w:rPr>
          <w:t>34</w:t>
        </w:r>
        <w:r w:rsidR="00696DB3">
          <w:rPr>
            <w:noProof/>
            <w:webHidden/>
          </w:rPr>
          <w:fldChar w:fldCharType="end"/>
        </w:r>
      </w:hyperlink>
    </w:p>
    <w:p w14:paraId="0B5A3D6B" w14:textId="36BE2872"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5" w:history="1">
        <w:r w:rsidR="00696DB3" w:rsidRPr="0071359A">
          <w:rPr>
            <w:rStyle w:val="Hyperlink"/>
            <w:b/>
            <w:noProof/>
          </w:rPr>
          <w:t>Bảng 11:</w:t>
        </w:r>
        <w:r w:rsidR="00696DB3" w:rsidRPr="0071359A">
          <w:rPr>
            <w:rStyle w:val="Hyperlink"/>
            <w:noProof/>
          </w:rPr>
          <w:t xml:space="preserve"> Đặc tả Use case 004a_Thêm các chủ đề bất động sản</w:t>
        </w:r>
        <w:r w:rsidR="00696DB3">
          <w:rPr>
            <w:noProof/>
            <w:webHidden/>
          </w:rPr>
          <w:tab/>
        </w:r>
        <w:r w:rsidR="00696DB3">
          <w:rPr>
            <w:noProof/>
            <w:webHidden/>
          </w:rPr>
          <w:fldChar w:fldCharType="begin"/>
        </w:r>
        <w:r w:rsidR="00696DB3">
          <w:rPr>
            <w:noProof/>
            <w:webHidden/>
          </w:rPr>
          <w:instrText xml:space="preserve"> PAGEREF _Toc72954755 \h </w:instrText>
        </w:r>
        <w:r w:rsidR="00696DB3">
          <w:rPr>
            <w:noProof/>
            <w:webHidden/>
          </w:rPr>
        </w:r>
        <w:r w:rsidR="00696DB3">
          <w:rPr>
            <w:noProof/>
            <w:webHidden/>
          </w:rPr>
          <w:fldChar w:fldCharType="separate"/>
        </w:r>
        <w:r w:rsidR="00696DB3">
          <w:rPr>
            <w:noProof/>
            <w:webHidden/>
          </w:rPr>
          <w:t>37</w:t>
        </w:r>
        <w:r w:rsidR="00696DB3">
          <w:rPr>
            <w:noProof/>
            <w:webHidden/>
          </w:rPr>
          <w:fldChar w:fldCharType="end"/>
        </w:r>
      </w:hyperlink>
    </w:p>
    <w:p w14:paraId="1FF2E4F9" w14:textId="765142F0"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6" w:history="1">
        <w:r w:rsidR="00696DB3" w:rsidRPr="0071359A">
          <w:rPr>
            <w:rStyle w:val="Hyperlink"/>
            <w:b/>
            <w:noProof/>
          </w:rPr>
          <w:t>Bảng 12:</w:t>
        </w:r>
        <w:r w:rsidR="00696DB3" w:rsidRPr="0071359A">
          <w:rPr>
            <w:rStyle w:val="Hyperlink"/>
            <w:noProof/>
          </w:rPr>
          <w:t xml:space="preserve"> Đặc tả Use case 004b_Cập nhật thông tin chủ đề bất động sản</w:t>
        </w:r>
        <w:r w:rsidR="00696DB3">
          <w:rPr>
            <w:noProof/>
            <w:webHidden/>
          </w:rPr>
          <w:tab/>
        </w:r>
        <w:r w:rsidR="00696DB3">
          <w:rPr>
            <w:noProof/>
            <w:webHidden/>
          </w:rPr>
          <w:fldChar w:fldCharType="begin"/>
        </w:r>
        <w:r w:rsidR="00696DB3">
          <w:rPr>
            <w:noProof/>
            <w:webHidden/>
          </w:rPr>
          <w:instrText xml:space="preserve"> PAGEREF _Toc72954756 \h </w:instrText>
        </w:r>
        <w:r w:rsidR="00696DB3">
          <w:rPr>
            <w:noProof/>
            <w:webHidden/>
          </w:rPr>
        </w:r>
        <w:r w:rsidR="00696DB3">
          <w:rPr>
            <w:noProof/>
            <w:webHidden/>
          </w:rPr>
          <w:fldChar w:fldCharType="separate"/>
        </w:r>
        <w:r w:rsidR="00696DB3">
          <w:rPr>
            <w:noProof/>
            <w:webHidden/>
          </w:rPr>
          <w:t>39</w:t>
        </w:r>
        <w:r w:rsidR="00696DB3">
          <w:rPr>
            <w:noProof/>
            <w:webHidden/>
          </w:rPr>
          <w:fldChar w:fldCharType="end"/>
        </w:r>
      </w:hyperlink>
    </w:p>
    <w:p w14:paraId="4446F9A7" w14:textId="05132648"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7" w:history="1">
        <w:r w:rsidR="00696DB3" w:rsidRPr="0071359A">
          <w:rPr>
            <w:rStyle w:val="Hyperlink"/>
            <w:b/>
            <w:noProof/>
          </w:rPr>
          <w:t>Bảng 13:</w:t>
        </w:r>
        <w:r w:rsidR="00696DB3" w:rsidRPr="0071359A">
          <w:rPr>
            <w:rStyle w:val="Hyperlink"/>
            <w:noProof/>
          </w:rPr>
          <w:t xml:space="preserve"> Đặc tả Use case 007a_Thêm tài khoản</w:t>
        </w:r>
        <w:r w:rsidR="00696DB3">
          <w:rPr>
            <w:noProof/>
            <w:webHidden/>
          </w:rPr>
          <w:tab/>
        </w:r>
        <w:r w:rsidR="00696DB3">
          <w:rPr>
            <w:noProof/>
            <w:webHidden/>
          </w:rPr>
          <w:fldChar w:fldCharType="begin"/>
        </w:r>
        <w:r w:rsidR="00696DB3">
          <w:rPr>
            <w:noProof/>
            <w:webHidden/>
          </w:rPr>
          <w:instrText xml:space="preserve"> PAGEREF _Toc72954757 \h </w:instrText>
        </w:r>
        <w:r w:rsidR="00696DB3">
          <w:rPr>
            <w:noProof/>
            <w:webHidden/>
          </w:rPr>
        </w:r>
        <w:r w:rsidR="00696DB3">
          <w:rPr>
            <w:noProof/>
            <w:webHidden/>
          </w:rPr>
          <w:fldChar w:fldCharType="separate"/>
        </w:r>
        <w:r w:rsidR="00696DB3">
          <w:rPr>
            <w:noProof/>
            <w:webHidden/>
          </w:rPr>
          <w:t>42</w:t>
        </w:r>
        <w:r w:rsidR="00696DB3">
          <w:rPr>
            <w:noProof/>
            <w:webHidden/>
          </w:rPr>
          <w:fldChar w:fldCharType="end"/>
        </w:r>
      </w:hyperlink>
    </w:p>
    <w:p w14:paraId="71E4434C" w14:textId="43064B6B"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8" w:history="1">
        <w:r w:rsidR="00696DB3" w:rsidRPr="0071359A">
          <w:rPr>
            <w:rStyle w:val="Hyperlink"/>
            <w:b/>
            <w:noProof/>
          </w:rPr>
          <w:t>Bảng 14:</w:t>
        </w:r>
        <w:r w:rsidR="00696DB3" w:rsidRPr="0071359A">
          <w:rPr>
            <w:rStyle w:val="Hyperlink"/>
            <w:noProof/>
          </w:rPr>
          <w:t xml:space="preserve"> Đặc tả Use case 007b_Xóa tài khoản</w:t>
        </w:r>
        <w:r w:rsidR="00696DB3">
          <w:rPr>
            <w:noProof/>
            <w:webHidden/>
          </w:rPr>
          <w:tab/>
        </w:r>
        <w:r w:rsidR="00696DB3">
          <w:rPr>
            <w:noProof/>
            <w:webHidden/>
          </w:rPr>
          <w:fldChar w:fldCharType="begin"/>
        </w:r>
        <w:r w:rsidR="00696DB3">
          <w:rPr>
            <w:noProof/>
            <w:webHidden/>
          </w:rPr>
          <w:instrText xml:space="preserve"> PAGEREF _Toc72954758 \h </w:instrText>
        </w:r>
        <w:r w:rsidR="00696DB3">
          <w:rPr>
            <w:noProof/>
            <w:webHidden/>
          </w:rPr>
        </w:r>
        <w:r w:rsidR="00696DB3">
          <w:rPr>
            <w:noProof/>
            <w:webHidden/>
          </w:rPr>
          <w:fldChar w:fldCharType="separate"/>
        </w:r>
        <w:r w:rsidR="00696DB3">
          <w:rPr>
            <w:noProof/>
            <w:webHidden/>
          </w:rPr>
          <w:t>45</w:t>
        </w:r>
        <w:r w:rsidR="00696DB3">
          <w:rPr>
            <w:noProof/>
            <w:webHidden/>
          </w:rPr>
          <w:fldChar w:fldCharType="end"/>
        </w:r>
      </w:hyperlink>
    </w:p>
    <w:p w14:paraId="5CF6AD53" w14:textId="1327DA7D"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59" w:history="1">
        <w:r w:rsidR="00696DB3" w:rsidRPr="0071359A">
          <w:rPr>
            <w:rStyle w:val="Hyperlink"/>
            <w:b/>
            <w:noProof/>
          </w:rPr>
          <w:t>Bảng 15:</w:t>
        </w:r>
        <w:r w:rsidR="00696DB3" w:rsidRPr="0071359A">
          <w:rPr>
            <w:rStyle w:val="Hyperlink"/>
            <w:noProof/>
          </w:rPr>
          <w:t xml:space="preserve"> Đặc tả Use case 008_Đăng ký</w:t>
        </w:r>
        <w:r w:rsidR="00696DB3">
          <w:rPr>
            <w:noProof/>
            <w:webHidden/>
          </w:rPr>
          <w:tab/>
        </w:r>
        <w:r w:rsidR="00696DB3">
          <w:rPr>
            <w:noProof/>
            <w:webHidden/>
          </w:rPr>
          <w:fldChar w:fldCharType="begin"/>
        </w:r>
        <w:r w:rsidR="00696DB3">
          <w:rPr>
            <w:noProof/>
            <w:webHidden/>
          </w:rPr>
          <w:instrText xml:space="preserve"> PAGEREF _Toc72954759 \h </w:instrText>
        </w:r>
        <w:r w:rsidR="00696DB3">
          <w:rPr>
            <w:noProof/>
            <w:webHidden/>
          </w:rPr>
        </w:r>
        <w:r w:rsidR="00696DB3">
          <w:rPr>
            <w:noProof/>
            <w:webHidden/>
          </w:rPr>
          <w:fldChar w:fldCharType="separate"/>
        </w:r>
        <w:r w:rsidR="00696DB3">
          <w:rPr>
            <w:noProof/>
            <w:webHidden/>
          </w:rPr>
          <w:t>48</w:t>
        </w:r>
        <w:r w:rsidR="00696DB3">
          <w:rPr>
            <w:noProof/>
            <w:webHidden/>
          </w:rPr>
          <w:fldChar w:fldCharType="end"/>
        </w:r>
      </w:hyperlink>
    </w:p>
    <w:p w14:paraId="7E642696" w14:textId="7D5477A7"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60" w:history="1">
        <w:r w:rsidR="00696DB3" w:rsidRPr="0071359A">
          <w:rPr>
            <w:rStyle w:val="Hyperlink"/>
            <w:b/>
            <w:noProof/>
          </w:rPr>
          <w:t>Bảng 16:</w:t>
        </w:r>
        <w:r w:rsidR="00696DB3" w:rsidRPr="0071359A">
          <w:rPr>
            <w:rStyle w:val="Hyperlink"/>
            <w:noProof/>
          </w:rPr>
          <w:t xml:space="preserve"> Đặc tả Use case 009_Đăng nhập</w:t>
        </w:r>
        <w:r w:rsidR="00696DB3">
          <w:rPr>
            <w:noProof/>
            <w:webHidden/>
          </w:rPr>
          <w:tab/>
        </w:r>
        <w:r w:rsidR="00696DB3">
          <w:rPr>
            <w:noProof/>
            <w:webHidden/>
          </w:rPr>
          <w:fldChar w:fldCharType="begin"/>
        </w:r>
        <w:r w:rsidR="00696DB3">
          <w:rPr>
            <w:noProof/>
            <w:webHidden/>
          </w:rPr>
          <w:instrText xml:space="preserve"> PAGEREF _Toc72954760 \h </w:instrText>
        </w:r>
        <w:r w:rsidR="00696DB3">
          <w:rPr>
            <w:noProof/>
            <w:webHidden/>
          </w:rPr>
        </w:r>
        <w:r w:rsidR="00696DB3">
          <w:rPr>
            <w:noProof/>
            <w:webHidden/>
          </w:rPr>
          <w:fldChar w:fldCharType="separate"/>
        </w:r>
        <w:r w:rsidR="00696DB3">
          <w:rPr>
            <w:noProof/>
            <w:webHidden/>
          </w:rPr>
          <w:t>50</w:t>
        </w:r>
        <w:r w:rsidR="00696DB3">
          <w:rPr>
            <w:noProof/>
            <w:webHidden/>
          </w:rPr>
          <w:fldChar w:fldCharType="end"/>
        </w:r>
      </w:hyperlink>
    </w:p>
    <w:p w14:paraId="632935BC" w14:textId="3C483BF1" w:rsidR="00696DB3" w:rsidRDefault="00B373C2" w:rsidP="00696DB3">
      <w:pPr>
        <w:pStyle w:val="TableofFigures"/>
        <w:tabs>
          <w:tab w:val="right" w:leader="dot" w:pos="8778"/>
        </w:tabs>
        <w:spacing w:before="120" w:after="120"/>
        <w:rPr>
          <w:rFonts w:asciiTheme="minorHAnsi" w:eastAsiaTheme="minorEastAsia" w:hAnsiTheme="minorHAnsi" w:cstheme="minorBidi"/>
          <w:bCs w:val="0"/>
          <w:noProof/>
          <w:sz w:val="22"/>
          <w:szCs w:val="22"/>
          <w:lang w:val="vi-VN" w:eastAsia="vi-VN"/>
        </w:rPr>
      </w:pPr>
      <w:hyperlink w:anchor="_Toc72954761" w:history="1">
        <w:r w:rsidR="00696DB3" w:rsidRPr="0071359A">
          <w:rPr>
            <w:rStyle w:val="Hyperlink"/>
            <w:b/>
            <w:noProof/>
          </w:rPr>
          <w:t>Bảng 17:</w:t>
        </w:r>
        <w:r w:rsidR="00696DB3" w:rsidRPr="0071359A">
          <w:rPr>
            <w:rStyle w:val="Hyperlink"/>
            <w:noProof/>
          </w:rPr>
          <w:t xml:space="preserve"> Test Case các chức năng của hệ thống</w:t>
        </w:r>
        <w:r w:rsidR="00696DB3">
          <w:rPr>
            <w:noProof/>
            <w:webHidden/>
          </w:rPr>
          <w:tab/>
        </w:r>
        <w:r w:rsidR="00696DB3">
          <w:rPr>
            <w:noProof/>
            <w:webHidden/>
          </w:rPr>
          <w:fldChar w:fldCharType="begin"/>
        </w:r>
        <w:r w:rsidR="00696DB3">
          <w:rPr>
            <w:noProof/>
            <w:webHidden/>
          </w:rPr>
          <w:instrText xml:space="preserve"> PAGEREF _Toc72954761 \h </w:instrText>
        </w:r>
        <w:r w:rsidR="00696DB3">
          <w:rPr>
            <w:noProof/>
            <w:webHidden/>
          </w:rPr>
        </w:r>
        <w:r w:rsidR="00696DB3">
          <w:rPr>
            <w:noProof/>
            <w:webHidden/>
          </w:rPr>
          <w:fldChar w:fldCharType="separate"/>
        </w:r>
        <w:r w:rsidR="00696DB3">
          <w:rPr>
            <w:noProof/>
            <w:webHidden/>
          </w:rPr>
          <w:t>59</w:t>
        </w:r>
        <w:r w:rsidR="00696DB3">
          <w:rPr>
            <w:noProof/>
            <w:webHidden/>
          </w:rPr>
          <w:fldChar w:fldCharType="end"/>
        </w:r>
      </w:hyperlink>
    </w:p>
    <w:p w14:paraId="0DEB2865" w14:textId="3EFF6735" w:rsidR="00802482" w:rsidRDefault="00696DB3" w:rsidP="00696DB3">
      <w:pPr>
        <w:pStyle w:val="TOC1"/>
        <w:spacing w:before="120" w:after="120"/>
        <w:rPr>
          <w:sz w:val="28"/>
        </w:rPr>
      </w:pPr>
      <w:r>
        <w:rPr>
          <w:rFonts w:cs="Arial"/>
          <w:b/>
          <w:noProof w:val="0"/>
          <w:kern w:val="32"/>
          <w:sz w:val="32"/>
          <w:szCs w:val="32"/>
        </w:rPr>
        <w:fldChar w:fldCharType="end"/>
      </w:r>
    </w:p>
    <w:p w14:paraId="1179764C" w14:textId="77777777"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14:paraId="7BBBFFA6" w14:textId="77777777" w:rsidR="00980CBB" w:rsidRDefault="00980CBB" w:rsidP="00980CBB">
      <w:pPr>
        <w:pStyle w:val="Heading1"/>
        <w:numPr>
          <w:ilvl w:val="0"/>
          <w:numId w:val="0"/>
        </w:numPr>
      </w:pPr>
      <w:bookmarkStart w:id="5" w:name="_Ref262310752"/>
      <w:bookmarkStart w:id="6" w:name="_Toc72955210"/>
      <w:bookmarkStart w:id="7" w:name="_Ref262310598"/>
      <w:bookmarkStart w:id="8" w:name="_Ref262310605"/>
      <w:r>
        <w:lastRenderedPageBreak/>
        <w:t xml:space="preserve">LỜI </w:t>
      </w:r>
      <w:r w:rsidRPr="00597ACF">
        <w:t>MỞ</w:t>
      </w:r>
      <w:r>
        <w:t xml:space="preserve"> ĐẦU</w:t>
      </w:r>
      <w:bookmarkEnd w:id="5"/>
      <w:bookmarkEnd w:id="6"/>
    </w:p>
    <w:p w14:paraId="764B6C6D" w14:textId="77777777" w:rsidR="00980CBB" w:rsidRPr="00916D44" w:rsidRDefault="00980CBB" w:rsidP="00980CBB">
      <w:pPr>
        <w:pStyle w:val="Like-Numbering"/>
      </w:pPr>
      <w:r>
        <w:t>1. Tổng quan tình hình nghiên cứu thuộc lĩnh vực của đề tài</w:t>
      </w:r>
    </w:p>
    <w:p w14:paraId="468B8BCE" w14:textId="77777777" w:rsidR="00980CBB" w:rsidRDefault="00980CBB" w:rsidP="00980CBB">
      <w:r>
        <w:t>Trong phần này, sinh viên cần tìm hiểu để biết được tình hình nghiên cứu thuộc lĩnh vực của đề tài hoặc những thông tin liên quan trên thế giới.</w:t>
      </w:r>
    </w:p>
    <w:p w14:paraId="727F4190" w14:textId="77777777" w:rsidR="00980CBB" w:rsidRDefault="00980CBB" w:rsidP="00980CBB">
      <w:r>
        <w:t>Sinh viên cần tìm hiểu để biết được tình hình nghiên cứu thuộc lĩnh vực của đề tài hoặc những thông tin liên quan trong nước (hoặc những đề tài liên quan mà những khóa trước đã thực hiện).</w:t>
      </w:r>
    </w:p>
    <w:p w14:paraId="17032874" w14:textId="77777777" w:rsidR="00980CBB" w:rsidRDefault="00980CBB" w:rsidP="00980CBB">
      <w:r>
        <w:t>Liệt kê công trình sinh viên nghiên cứu khoa học có liên quan (nếu có): Tên công trình nghiên cứu, do ai thực hiện, thời gian nào.</w:t>
      </w:r>
    </w:p>
    <w:p w14:paraId="6F33966C" w14:textId="77777777" w:rsidR="00980CBB" w:rsidRDefault="00980CBB" w:rsidP="00980CBB">
      <w:r>
        <w:t>Mục này sẽ giúp sáng tỏ vấn đề nghiên cứu trong đề tài, nó cho biết đề tài là mới hoặc trùng lặp hay không, nếu trùng lặp thì phải nêu lên những hạn chế của đề tài cũ so với đề tài mình sẽ thực hiện hoặc đưa ra giải pháp mới cho tình huống cũ.</w:t>
      </w:r>
    </w:p>
    <w:p w14:paraId="291E947D" w14:textId="77777777" w:rsidR="00980CBB" w:rsidRDefault="00980CBB" w:rsidP="00980CBB">
      <w:pPr>
        <w:pStyle w:val="Like-Numbering"/>
      </w:pPr>
      <w:r>
        <w:t xml:space="preserve">2. </w:t>
      </w:r>
      <w:r w:rsidR="008D201A">
        <w:t xml:space="preserve">Ý </w:t>
      </w:r>
      <w:r w:rsidRPr="00243BE7">
        <w:t>nghĩa khoa học và thực tiễn của đề tài</w:t>
      </w:r>
    </w:p>
    <w:p w14:paraId="15333E94" w14:textId="77777777" w:rsidR="00980CBB" w:rsidRDefault="00980CBB" w:rsidP="00980CBB">
      <w:r>
        <w:t xml:space="preserve">Ý nghĩa khoa học của đề tài? </w:t>
      </w:r>
    </w:p>
    <w:p w14:paraId="69F46BF6" w14:textId="77777777" w:rsidR="00980CBB" w:rsidRDefault="00980CBB" w:rsidP="00980CBB">
      <w:r>
        <w:t>Ý nghĩa thực tiễn của đề tài? (mục đích ứng dụng, ứng dụng kết quả trong thực tiễn, ứng dụng kết quả phục vụ các nghiên cứu khác)</w:t>
      </w:r>
    </w:p>
    <w:p w14:paraId="60DE9F0C" w14:textId="77777777" w:rsidR="00980CBB" w:rsidRDefault="00980CBB" w:rsidP="00980CBB">
      <w:r>
        <w:t>Mục này sẽ là lý do để sinh viên lựa chọn đề tài và chính là cơ sở khoa học của đề tài.</w:t>
      </w:r>
    </w:p>
    <w:p w14:paraId="578871AA" w14:textId="77777777" w:rsidR="00980CBB" w:rsidRDefault="00980CBB">
      <w:pPr>
        <w:spacing w:before="0" w:line="240" w:lineRule="auto"/>
        <w:ind w:firstLine="0"/>
        <w:jc w:val="left"/>
        <w:rPr>
          <w:rFonts w:cs="Arial"/>
          <w:b/>
          <w:bCs/>
          <w:kern w:val="32"/>
          <w:sz w:val="32"/>
          <w:szCs w:val="32"/>
        </w:rPr>
      </w:pPr>
      <w:r>
        <w:rPr>
          <w:rFonts w:cs="Arial"/>
          <w:b/>
          <w:bCs/>
          <w:kern w:val="32"/>
          <w:sz w:val="32"/>
          <w:szCs w:val="32"/>
        </w:rPr>
        <w:br w:type="page"/>
      </w:r>
    </w:p>
    <w:p w14:paraId="287D6C96" w14:textId="77777777" w:rsidR="002E6C36" w:rsidRPr="00BB0637" w:rsidRDefault="00BB0637" w:rsidP="000A0097">
      <w:pPr>
        <w:pStyle w:val="Heading1"/>
        <w:ind w:hanging="2501"/>
      </w:pPr>
      <w:bookmarkStart w:id="9" w:name="_Toc72955211"/>
      <w:r>
        <w:lastRenderedPageBreak/>
        <w:t xml:space="preserve">: </w:t>
      </w:r>
      <w:bookmarkEnd w:id="7"/>
      <w:bookmarkEnd w:id="8"/>
      <w:r>
        <w:t>GIỚI THIỆU</w:t>
      </w:r>
      <w:bookmarkEnd w:id="9"/>
      <w:r>
        <w:t xml:space="preserve"> </w:t>
      </w:r>
    </w:p>
    <w:p w14:paraId="6EBB8A8F" w14:textId="607E5782" w:rsidR="00A65EB7" w:rsidRDefault="008D201A" w:rsidP="00BB0637">
      <w:pPr>
        <w:pStyle w:val="Heading2"/>
      </w:pPr>
      <w:bookmarkStart w:id="10" w:name="_Toc72955212"/>
      <w:r>
        <w:t>Tổng quan</w:t>
      </w:r>
      <w:bookmarkEnd w:id="10"/>
      <w:r w:rsidR="006F7F72">
        <w:t xml:space="preserve"> </w:t>
      </w:r>
    </w:p>
    <w:p w14:paraId="69F008DD" w14:textId="617C1DFA" w:rsidR="00FE068E" w:rsidRDefault="00FE068E" w:rsidP="00FE068E">
      <w:r>
        <w:t>Với một nền kinh tế mở, năng động hiện tại thì thị trường bất động sản</w:t>
      </w:r>
      <w:r w:rsidR="00C57206">
        <w:t xml:space="preserve"> là một trong những thị trường</w:t>
      </w:r>
      <w:r>
        <w:t xml:space="preserve"> ngày càng sôi động phát triển</w:t>
      </w:r>
      <w:r w:rsidR="00B04DC1">
        <w:t>,</w:t>
      </w:r>
      <w:r>
        <w:t xml:space="preserve"> </w:t>
      </w:r>
      <w:r w:rsidR="009C10F5">
        <w:t>việc phát triển như vậy làm cho</w:t>
      </w:r>
      <w:commentRangeStart w:id="11"/>
      <w:r w:rsidR="00DF713B" w:rsidRPr="00B04DC1">
        <w:rPr>
          <w:color w:val="FF0000"/>
        </w:rPr>
        <w:t xml:space="preserve"> </w:t>
      </w:r>
      <w:commentRangeEnd w:id="11"/>
      <w:r w:rsidR="00B04DC1">
        <w:rPr>
          <w:rStyle w:val="CommentReference"/>
        </w:rPr>
        <w:commentReference w:id="11"/>
      </w:r>
      <w:r>
        <w:t>nhu cầu của cả người bán và người mua bất động sản ngày càng lớn</w:t>
      </w:r>
      <w:r w:rsidR="00DF713B">
        <w:t xml:space="preserve">. Đối với người bán, người kinh doanh bất động sản vấn đề lớn nhất cho họ bây giờ là làm sao truyền đạt, kết nối, tương tác với khách hàng một cách nhanh chóng nhất </w:t>
      </w:r>
      <w:commentRangeStart w:id="12"/>
      <w:commentRangeStart w:id="13"/>
      <w:commentRangeStart w:id="14"/>
      <w:r w:rsidR="00DF713B">
        <w:t>tới các thông tin dự án bất động sản</w:t>
      </w:r>
      <w:r w:rsidR="009C10F5">
        <w:t>(giá cả, vị trí,…)</w:t>
      </w:r>
      <w:r w:rsidR="00DF713B">
        <w:t>, cho thuê</w:t>
      </w:r>
      <w:r w:rsidR="009C10F5">
        <w:t>(chung cư, nhà riêng, biệt thự…)</w:t>
      </w:r>
      <w:r w:rsidR="00DF713B">
        <w:t xml:space="preserve"> và bán</w:t>
      </w:r>
      <w:r w:rsidR="009C10F5">
        <w:t>(chung cư, đất, phòng trọ…)</w:t>
      </w:r>
      <w:r w:rsidR="00DF713B">
        <w:t xml:space="preserve"> của mình</w:t>
      </w:r>
      <w:commentRangeEnd w:id="12"/>
      <w:r w:rsidR="00B04DC1">
        <w:rPr>
          <w:rStyle w:val="CommentReference"/>
        </w:rPr>
        <w:commentReference w:id="12"/>
      </w:r>
      <w:commentRangeEnd w:id="13"/>
      <w:r w:rsidR="009C10F5">
        <w:rPr>
          <w:rStyle w:val="CommentReference"/>
        </w:rPr>
        <w:commentReference w:id="13"/>
      </w:r>
      <w:commentRangeEnd w:id="14"/>
      <w:r w:rsidR="00265CA8">
        <w:rPr>
          <w:rStyle w:val="CommentReference"/>
        </w:rPr>
        <w:commentReference w:id="14"/>
      </w:r>
      <w:r w:rsidR="00DF713B">
        <w:t>.</w:t>
      </w:r>
    </w:p>
    <w:p w14:paraId="039231CA" w14:textId="7D9524A1" w:rsidR="00DF713B" w:rsidRDefault="00DF713B" w:rsidP="00FE068E">
      <w:r>
        <w:t xml:space="preserve">Ngược lại, khách hàng những người quan tâm, có nhu cầu tới bất động sản như thuê, mua thì lại mong muốn làm sao mình có thể tìm kiếm, </w:t>
      </w:r>
      <w:r w:rsidR="00C57206">
        <w:t>cập nhật các thông tin</w:t>
      </w:r>
      <w:r w:rsidR="009C10F5">
        <w:t xml:space="preserve"> liên quan của </w:t>
      </w:r>
      <w:commentRangeStart w:id="15"/>
      <w:commentRangeStart w:id="16"/>
      <w:r w:rsidR="00C57206">
        <w:t>các dự án bất động sản</w:t>
      </w:r>
      <w:r w:rsidR="009C10F5">
        <w:t xml:space="preserve"> mà họ quan tâm</w:t>
      </w:r>
      <w:r w:rsidR="00A02AFA">
        <w:t xml:space="preserve"> </w:t>
      </w:r>
      <w:r w:rsidR="00C57206">
        <w:t>một cách sớm nhất và chính xác nhất</w:t>
      </w:r>
      <w:commentRangeEnd w:id="15"/>
      <w:r w:rsidR="00B04DC1">
        <w:rPr>
          <w:rStyle w:val="CommentReference"/>
        </w:rPr>
        <w:commentReference w:id="15"/>
      </w:r>
      <w:commentRangeEnd w:id="16"/>
      <w:r w:rsidR="009C10F5">
        <w:rPr>
          <w:rStyle w:val="CommentReference"/>
        </w:rPr>
        <w:commentReference w:id="16"/>
      </w:r>
      <w:r w:rsidR="00C57206">
        <w:t xml:space="preserve">. Điều quan tâm đối với khách hàng là nơi nào  mà họ có thể yên tâm, cảm thấy hài lòng và tin tưởng để mình có thể tham khảo, đầu tư và kinh </w:t>
      </w:r>
      <w:r w:rsidR="009C10F5">
        <w:t>doanh</w:t>
      </w:r>
      <w:r w:rsidR="00C57206" w:rsidRPr="00B04DC1">
        <w:rPr>
          <w:color w:val="FF0000"/>
        </w:rPr>
        <w:t xml:space="preserve"> </w:t>
      </w:r>
      <w:r w:rsidR="009C10F5">
        <w:t>c</w:t>
      </w:r>
      <w:r w:rsidR="00C57206">
        <w:t>ó lợi nhuận nhất.</w:t>
      </w:r>
    </w:p>
    <w:p w14:paraId="67E93E92" w14:textId="0EC66C8D" w:rsidR="00702C6B" w:rsidRPr="00FE068E" w:rsidRDefault="00C57206" w:rsidP="00702C6B">
      <w:r>
        <w:t>Ý tưởng xây dựng Website kinh doanh bất động sản ra đời với mong muốn là cầu nối</w:t>
      </w:r>
      <w:r w:rsidR="009C10F5">
        <w:t>, kênh thông tin nhanh nhất</w:t>
      </w:r>
      <w:r w:rsidRPr="00F16791">
        <w:rPr>
          <w:color w:val="FF0000"/>
        </w:rPr>
        <w:t xml:space="preserve"> </w:t>
      </w:r>
      <w:r>
        <w:t>giúp cho khách hàng và nhà đầu tư có thể tương tác, kết nối với nhau</w:t>
      </w:r>
      <w:r w:rsidR="003563A1">
        <w:t xml:space="preserve">, đáp ứng được đầy đủ những thách thức và tiêu chí </w:t>
      </w:r>
      <w:r w:rsidR="00702C6B">
        <w:t>đó.</w:t>
      </w:r>
    </w:p>
    <w:p w14:paraId="6DE4C71A" w14:textId="733D212C" w:rsidR="00A65EB7" w:rsidRDefault="00A65EB7" w:rsidP="00BB0637">
      <w:pPr>
        <w:pStyle w:val="Heading2"/>
      </w:pPr>
      <w:bookmarkStart w:id="17" w:name="_Toc72955213"/>
      <w:r w:rsidRPr="004563FE">
        <w:t>Mục tiêu</w:t>
      </w:r>
      <w:r w:rsidR="00BB0637">
        <w:t xml:space="preserve"> đề tài</w:t>
      </w:r>
      <w:bookmarkEnd w:id="17"/>
    </w:p>
    <w:p w14:paraId="0B2E9CC2" w14:textId="461667B2" w:rsidR="00995D8D" w:rsidRDefault="00995D8D" w:rsidP="00995D8D">
      <w:r>
        <w:t>Mục tiêu của Website kinh doanh bất động sản là đáp ứng đầy đủ nhu cầu của cả khách hàng và nhà đầu tư bất động sản. Họ có thể đăng tin các dự án, nhà đất cho thuê, bán của mình lên Website bằng tài khoản của mình trên website bằng các gói dịch vụ đăng tin có miễn phí một số lượt đăng nhất định và tính phí sau số lượt đăng ký đó.</w:t>
      </w:r>
    </w:p>
    <w:p w14:paraId="6494E716" w14:textId="420FA56D" w:rsidR="00995D8D" w:rsidRDefault="00995D8D" w:rsidP="00995D8D">
      <w:r>
        <w:t xml:space="preserve">Website cũng có thể giúp các bên liên quan có thể xác định tiềm năng, lợi nhuận mà các dự án bất động sản </w:t>
      </w:r>
      <w:r w:rsidR="00F86E4B">
        <w:t>mang lại so với vị trí của nó như là gần trung tâm hay không, kinh tế xung quanh đó có phát triển như thế nào</w:t>
      </w:r>
      <w:commentRangeStart w:id="18"/>
      <w:r w:rsidR="00635243" w:rsidRPr="00F16791">
        <w:rPr>
          <w:color w:val="FF0000"/>
        </w:rPr>
        <w:t xml:space="preserve"> </w:t>
      </w:r>
      <w:commentRangeEnd w:id="18"/>
      <w:r w:rsidR="00F16791">
        <w:rPr>
          <w:rStyle w:val="CommentReference"/>
        </w:rPr>
        <w:commentReference w:id="18"/>
      </w:r>
      <w:r w:rsidR="00635243">
        <w:t xml:space="preserve">thông qua tính năng Google map được tích hợp vào trong Website qua đó đưa ra được </w:t>
      </w:r>
      <w:r w:rsidR="00F86E4B">
        <w:t xml:space="preserve">cả người kinh doanh lẫn khách hàng đưa ra cho mình nhưng đánh giá </w:t>
      </w:r>
      <w:r w:rsidR="00635243">
        <w:t>khách quan nhất</w:t>
      </w:r>
      <w:r w:rsidR="00F86E4B">
        <w:t xml:space="preserve"> đối với dự án bất động sản</w:t>
      </w:r>
      <w:r w:rsidR="00635243">
        <w:t>.</w:t>
      </w:r>
    </w:p>
    <w:p w14:paraId="0A9323DB" w14:textId="26E50F26" w:rsidR="00635243" w:rsidRPr="00995D8D" w:rsidRDefault="00635243" w:rsidP="00995D8D">
      <w:r>
        <w:lastRenderedPageBreak/>
        <w:t xml:space="preserve">Website còn hỗ trợ người sử dụng có thể tìm kiếm các thông tin liên quan tới các dự án bất động sản như giá thuê, bán, khoảng cách so với trung tâm thành phố, chợ, khu vui </w:t>
      </w:r>
      <w:r w:rsidRPr="00F86E4B">
        <w:t>chơi</w:t>
      </w:r>
      <w:r w:rsidRPr="00F16791">
        <w:rPr>
          <w:color w:val="FF0000"/>
        </w:rPr>
        <w:t>.</w:t>
      </w:r>
      <w:r w:rsidR="00F86E4B">
        <w:rPr>
          <w:color w:val="FF0000"/>
        </w:rPr>
        <w:t xml:space="preserve"> </w:t>
      </w:r>
      <w:r w:rsidRPr="00F86E4B">
        <w:t xml:space="preserve">Cập </w:t>
      </w:r>
      <w:r>
        <w:t>nhật các tin tức sự kiện mới nhất như tin công ty, bất động sản, thị trường, kiến trúc…Bên cạnh đó Website cũng giúp người dùng quản lý các khách hàng đã thuê, bán liên quan tới dự án bất động sản của mình.</w:t>
      </w:r>
    </w:p>
    <w:p w14:paraId="1AF81BE5" w14:textId="6FCF5F89" w:rsidR="00A65EB7" w:rsidRDefault="00BB0637" w:rsidP="00BB0637">
      <w:pPr>
        <w:pStyle w:val="Heading2"/>
      </w:pPr>
      <w:bookmarkStart w:id="19" w:name="_Toc72955214"/>
      <w:r>
        <w:t>Phạm vi đề tài</w:t>
      </w:r>
      <w:bookmarkEnd w:id="19"/>
    </w:p>
    <w:p w14:paraId="545583BB" w14:textId="184C1A62" w:rsidR="00CB19CF" w:rsidRPr="00CB19CF" w:rsidRDefault="00CB19CF" w:rsidP="00CB19CF">
      <w:pPr>
        <w:pStyle w:val="Heading3"/>
      </w:pPr>
      <w:bookmarkStart w:id="20" w:name="_Toc72955215"/>
      <w:r>
        <w:t>Phạm vi chức năng</w:t>
      </w:r>
      <w:bookmarkEnd w:id="20"/>
    </w:p>
    <w:p w14:paraId="385DCB88" w14:textId="23B89D91" w:rsidR="008B5696" w:rsidRDefault="008B5696" w:rsidP="008B5696">
      <w:r>
        <w:t>Website được xây dựng với nhiều chức năng hợp lý, dễ dàng sử dụng nhằm mang lại cho khách hàng sự thuận tiện trong các thao tác truy cập và tìm kiếm thông tin.</w:t>
      </w:r>
    </w:p>
    <w:p w14:paraId="7C817BCB" w14:textId="40A0803B" w:rsidR="008B5696" w:rsidRDefault="008B5696" w:rsidP="007D7687">
      <w:pPr>
        <w:pStyle w:val="ListParagraph"/>
        <w:numPr>
          <w:ilvl w:val="0"/>
          <w:numId w:val="4"/>
        </w:numPr>
      </w:pPr>
      <w:r>
        <w:t xml:space="preserve">Giới thiệu các dịch vụ </w:t>
      </w:r>
      <w:r w:rsidR="002508A1">
        <w:t xml:space="preserve"> </w:t>
      </w:r>
      <w:r>
        <w:t>như mua bán, thuê, cho thuê, thông tin về giá cả, các giao dịch.</w:t>
      </w:r>
    </w:p>
    <w:p w14:paraId="7D16B3FD" w14:textId="28BDB743" w:rsidR="008B5696" w:rsidRDefault="008B5696" w:rsidP="007D7687">
      <w:pPr>
        <w:pStyle w:val="ListParagraph"/>
        <w:numPr>
          <w:ilvl w:val="0"/>
          <w:numId w:val="4"/>
        </w:numPr>
      </w:pPr>
      <w:r>
        <w:t>Xây dựng được các chức năng tìm kiếm, thống kê, xác định được vị trí địa lý của các dự án bằng cách tích hợp Google map.</w:t>
      </w:r>
    </w:p>
    <w:p w14:paraId="112C4A47" w14:textId="38B93C8F" w:rsidR="008B5696" w:rsidRDefault="008B5696" w:rsidP="007D7687">
      <w:pPr>
        <w:pStyle w:val="ListParagraph"/>
        <w:numPr>
          <w:ilvl w:val="0"/>
          <w:numId w:val="4"/>
        </w:numPr>
      </w:pPr>
      <w:r>
        <w:t>Thông tin về các giao dịch mới, giao dịch được quan tâm nhiều nhất.</w:t>
      </w:r>
    </w:p>
    <w:p w14:paraId="3554FAD7" w14:textId="6949B0D0" w:rsidR="008B5696" w:rsidRDefault="008B5696" w:rsidP="007D7687">
      <w:pPr>
        <w:pStyle w:val="ListParagraph"/>
        <w:numPr>
          <w:ilvl w:val="0"/>
          <w:numId w:val="4"/>
        </w:numPr>
      </w:pPr>
      <w:r>
        <w:t>Cho phép khách hàng có thế đăng tin các dự án bất động sản lên Website, có thể thực hiện liên lạc, giao dịch trực tuyến giữa bên bán và bên mua.</w:t>
      </w:r>
    </w:p>
    <w:p w14:paraId="4B1107FC" w14:textId="73EDAE44" w:rsidR="008B5696" w:rsidRDefault="008B5696" w:rsidP="007D7687">
      <w:pPr>
        <w:pStyle w:val="ListParagraph"/>
        <w:numPr>
          <w:ilvl w:val="0"/>
          <w:numId w:val="4"/>
        </w:numPr>
      </w:pPr>
      <w:r>
        <w:t>Chức năng liên hệ với người quản trị, tư vấn khách hàng.</w:t>
      </w:r>
    </w:p>
    <w:p w14:paraId="004357C6" w14:textId="1B4E916C" w:rsidR="00CB19CF" w:rsidRDefault="00CB19CF" w:rsidP="00CB19CF">
      <w:pPr>
        <w:pStyle w:val="Heading3"/>
      </w:pPr>
      <w:bookmarkStart w:id="21" w:name="_Toc72955216"/>
      <w:r>
        <w:t>Phạm vi dữ liệu</w:t>
      </w:r>
      <w:bookmarkEnd w:id="21"/>
    </w:p>
    <w:p w14:paraId="640E7FED" w14:textId="1B8B0780" w:rsidR="00CB19CF" w:rsidRDefault="00CB19CF" w:rsidP="00CB19CF">
      <w:r>
        <w:t>Nguồn dữ liệu của Website có thể lấy từ nhiều nguồi khác nhau, tuy nhiên nguồn cũng cấp dữ liệu chính cho Website được lấy từ:</w:t>
      </w:r>
    </w:p>
    <w:p w14:paraId="3FAB8C25" w14:textId="6AF5A07E" w:rsidR="00CB19CF" w:rsidRDefault="00CB19CF" w:rsidP="007D7687">
      <w:pPr>
        <w:pStyle w:val="ListParagraph"/>
        <w:numPr>
          <w:ilvl w:val="0"/>
          <w:numId w:val="5"/>
        </w:numPr>
      </w:pPr>
      <w:r>
        <w:t>Tin đăng từ các nhà bất động sản</w:t>
      </w:r>
    </w:p>
    <w:p w14:paraId="6C1AF430" w14:textId="11F436C2" w:rsidR="00CB19CF" w:rsidRDefault="00CB19CF" w:rsidP="007D7687">
      <w:pPr>
        <w:pStyle w:val="ListParagraph"/>
        <w:numPr>
          <w:ilvl w:val="0"/>
          <w:numId w:val="5"/>
        </w:numPr>
      </w:pPr>
      <w:r>
        <w:t>Từ những khách hàng có như cầu bán, thuê</w:t>
      </w:r>
    </w:p>
    <w:p w14:paraId="60E572A3" w14:textId="129EB043" w:rsidR="00CB19CF" w:rsidRDefault="00CB19CF" w:rsidP="007D7687">
      <w:pPr>
        <w:pStyle w:val="ListParagraph"/>
        <w:numPr>
          <w:ilvl w:val="0"/>
          <w:numId w:val="5"/>
        </w:numPr>
      </w:pPr>
      <w:r>
        <w:t>Từ người quản lý hệ thống</w:t>
      </w:r>
    </w:p>
    <w:p w14:paraId="6CDCB382" w14:textId="289CF1B1" w:rsidR="00CB19CF" w:rsidRDefault="00CB19CF" w:rsidP="007D7687">
      <w:pPr>
        <w:pStyle w:val="ListParagraph"/>
        <w:numPr>
          <w:ilvl w:val="0"/>
          <w:numId w:val="5"/>
        </w:numPr>
      </w:pPr>
      <w:r>
        <w:t>Tham khảo từ một số website liên quan tới bất động sản khác.</w:t>
      </w:r>
    </w:p>
    <w:p w14:paraId="27F0E1E7" w14:textId="202B82C7" w:rsidR="00CB19CF" w:rsidRDefault="00CB19CF" w:rsidP="00CB19CF">
      <w:pPr>
        <w:pStyle w:val="Heading3"/>
      </w:pPr>
      <w:bookmarkStart w:id="22" w:name="_Toc72955217"/>
      <w:r>
        <w:t>Phạm vi phần cứng</w:t>
      </w:r>
      <w:bookmarkEnd w:id="22"/>
    </w:p>
    <w:p w14:paraId="78098475" w14:textId="0BCDA593" w:rsidR="00CB19CF" w:rsidRDefault="00CB19CF" w:rsidP="00CB19CF">
      <w:pPr>
        <w:ind w:firstLine="720"/>
      </w:pPr>
      <w:r>
        <w:t xml:space="preserve">Hệ thống chạy trên  </w:t>
      </w:r>
      <w:r w:rsidR="0025729D" w:rsidRPr="0025729D">
        <w:t>Microsoft Windows</w:t>
      </w:r>
      <w:r>
        <w:t>, Ram 4G, HDD 250G</w:t>
      </w:r>
    </w:p>
    <w:p w14:paraId="4FFBB407" w14:textId="30AAF070" w:rsidR="00CB19CF" w:rsidRDefault="00CB19CF" w:rsidP="00CB19CF">
      <w:pPr>
        <w:pStyle w:val="Heading3"/>
      </w:pPr>
      <w:bookmarkStart w:id="23" w:name="_Toc72955218"/>
      <w:r>
        <w:t>Phạm vi phần mềm</w:t>
      </w:r>
      <w:bookmarkEnd w:id="23"/>
    </w:p>
    <w:p w14:paraId="4B665A81" w14:textId="76ADB5AD" w:rsidR="00CB19CF" w:rsidRPr="00FF57BD" w:rsidRDefault="00FF57BD" w:rsidP="00FF57BD">
      <w:pPr>
        <w:rPr>
          <w:szCs w:val="26"/>
        </w:rPr>
      </w:pPr>
      <w:r w:rsidRPr="00FF57BD">
        <w:rPr>
          <w:color w:val="000000"/>
          <w:szCs w:val="26"/>
          <w:shd w:val="clear" w:color="auto" w:fill="FFFFFF"/>
        </w:rPr>
        <w:t>MS Visual Studio .NET 20</w:t>
      </w:r>
      <w:r>
        <w:rPr>
          <w:color w:val="000000"/>
          <w:szCs w:val="26"/>
          <w:shd w:val="clear" w:color="auto" w:fill="FFFFFF"/>
        </w:rPr>
        <w:t>19, Angular .</w:t>
      </w:r>
    </w:p>
    <w:p w14:paraId="788C8601" w14:textId="56BFF89A" w:rsidR="001D0D77" w:rsidRDefault="008D201A" w:rsidP="00CB19CF">
      <w:pPr>
        <w:pStyle w:val="Heading2"/>
      </w:pPr>
      <w:bookmarkStart w:id="24" w:name="_Toc72955219"/>
      <w:r>
        <w:lastRenderedPageBreak/>
        <w:t>Mô tả y</w:t>
      </w:r>
      <w:r w:rsidR="00BB0637">
        <w:t>êu cầu chức năng</w:t>
      </w:r>
      <w:bookmarkEnd w:id="24"/>
    </w:p>
    <w:p w14:paraId="45E52121" w14:textId="38A54A86" w:rsidR="00CB19CF" w:rsidRDefault="008B5696" w:rsidP="00E43225">
      <w:pPr>
        <w:ind w:firstLine="0"/>
        <w:jc w:val="left"/>
        <w:rPr>
          <w:szCs w:val="28"/>
        </w:rPr>
      </w:pPr>
      <w:r>
        <w:rPr>
          <w:szCs w:val="28"/>
        </w:rPr>
        <w:t xml:space="preserve">Website </w:t>
      </w:r>
      <w:r w:rsidR="00CB19CF">
        <w:rPr>
          <w:szCs w:val="28"/>
        </w:rPr>
        <w:t xml:space="preserve">sau khi xây dựng phải cung cấp được các chức năng sau để phục vụ cho người </w:t>
      </w:r>
      <w:r w:rsidR="00CB19CF" w:rsidRPr="0025729D">
        <w:rPr>
          <w:szCs w:val="28"/>
        </w:rPr>
        <w:t>dùng</w:t>
      </w:r>
      <w:r w:rsidR="00CB19CF" w:rsidRPr="00F16791">
        <w:rPr>
          <w:color w:val="FF0000"/>
          <w:szCs w:val="28"/>
        </w:rPr>
        <w:t>.</w:t>
      </w:r>
      <w:r w:rsidR="0025729D">
        <w:rPr>
          <w:color w:val="FF0000"/>
          <w:szCs w:val="28"/>
        </w:rPr>
        <w:t xml:space="preserve"> </w:t>
      </w:r>
      <w:r w:rsidR="00CB19CF" w:rsidRPr="0025729D">
        <w:rPr>
          <w:szCs w:val="28"/>
        </w:rPr>
        <w:t xml:space="preserve">Những </w:t>
      </w:r>
      <w:r w:rsidR="00CB19CF">
        <w:rPr>
          <w:szCs w:val="28"/>
        </w:rPr>
        <w:t xml:space="preserve">chức năng được đánh dấu là M được dùng cho người quản lý, những </w:t>
      </w:r>
      <w:commentRangeStart w:id="25"/>
      <w:commentRangeStart w:id="26"/>
      <w:commentRangeStart w:id="27"/>
      <w:commentRangeStart w:id="28"/>
      <w:r w:rsidR="00CB19CF">
        <w:rPr>
          <w:szCs w:val="28"/>
        </w:rPr>
        <w:t xml:space="preserve">chức năng được đánh đấu là C được dùng cho </w:t>
      </w:r>
      <w:r w:rsidR="00CB19CF" w:rsidRPr="0025729D">
        <w:rPr>
          <w:szCs w:val="28"/>
        </w:rPr>
        <w:t>khách hàng</w:t>
      </w:r>
      <w:commentRangeEnd w:id="25"/>
      <w:r w:rsidR="0098271C" w:rsidRPr="0025729D">
        <w:rPr>
          <w:rStyle w:val="CommentReference"/>
        </w:rPr>
        <w:commentReference w:id="25"/>
      </w:r>
      <w:commentRangeEnd w:id="26"/>
      <w:r w:rsidR="005407A1">
        <w:rPr>
          <w:rStyle w:val="CommentReference"/>
        </w:rPr>
        <w:commentReference w:id="26"/>
      </w:r>
      <w:commentRangeEnd w:id="27"/>
      <w:r w:rsidR="00E2269A">
        <w:rPr>
          <w:rStyle w:val="CommentReference"/>
        </w:rPr>
        <w:commentReference w:id="27"/>
      </w:r>
      <w:commentRangeEnd w:id="28"/>
      <w:r w:rsidR="00B706C4">
        <w:rPr>
          <w:rStyle w:val="CommentReference"/>
        </w:rPr>
        <w:commentReference w:id="28"/>
      </w:r>
      <w:r w:rsidR="00CB19CF" w:rsidRPr="0098271C">
        <w:rPr>
          <w:color w:val="FF0000"/>
          <w:szCs w:val="28"/>
        </w:rPr>
        <w:t>.</w:t>
      </w:r>
      <w:r w:rsidR="0025729D">
        <w:rPr>
          <w:color w:val="FF0000"/>
          <w:szCs w:val="28"/>
        </w:rPr>
        <w:t xml:space="preserve"> </w:t>
      </w:r>
      <w:r w:rsidR="0025729D">
        <w:rPr>
          <w:szCs w:val="28"/>
        </w:rPr>
        <w:t xml:space="preserve">Với những khách hàng </w:t>
      </w:r>
      <w:r w:rsidR="00B706C4">
        <w:rPr>
          <w:szCs w:val="28"/>
        </w:rPr>
        <w:t xml:space="preserve">vãng lai </w:t>
      </w:r>
      <w:r w:rsidR="0025729D">
        <w:rPr>
          <w:szCs w:val="28"/>
        </w:rPr>
        <w:t>chỉ vào tìm kiếm hoặc xem thông tin các dự án thì không cần thực hiện đăng nhập vào hệ thống, những khách hàng</w:t>
      </w:r>
      <w:r w:rsidR="00B706C4">
        <w:rPr>
          <w:szCs w:val="28"/>
        </w:rPr>
        <w:t xml:space="preserve"> hệ thống </w:t>
      </w:r>
      <w:r w:rsidR="0025729D">
        <w:rPr>
          <w:szCs w:val="28"/>
        </w:rPr>
        <w:t xml:space="preserve"> mà muốn thực hiện các chức năng khác ngoài tìm kiếm và xem thông tin thì cần phải đăng ký tài khoản để đăng nhập vào hệ thống. </w:t>
      </w:r>
      <w:r w:rsidR="00CB19CF" w:rsidRPr="0025729D">
        <w:rPr>
          <w:szCs w:val="28"/>
        </w:rPr>
        <w:t xml:space="preserve">Những </w:t>
      </w:r>
      <w:r w:rsidR="00CB19CF">
        <w:rPr>
          <w:szCs w:val="28"/>
        </w:rPr>
        <w:t>chức năng mà khách hàng thực hiện thì quản lý cũng thực hiện được</w:t>
      </w:r>
      <w:r w:rsidR="00477FCF">
        <w:rPr>
          <w:szCs w:val="28"/>
        </w:rPr>
        <w:t>:</w:t>
      </w:r>
    </w:p>
    <w:p w14:paraId="3828BF49" w14:textId="194E73B0" w:rsidR="008F387C" w:rsidRPr="008F387C" w:rsidRDefault="008F387C" w:rsidP="008F387C">
      <w:pPr>
        <w:pStyle w:val="ListParagraph"/>
        <w:numPr>
          <w:ilvl w:val="0"/>
          <w:numId w:val="15"/>
        </w:numPr>
        <w:jc w:val="left"/>
        <w:rPr>
          <w:szCs w:val="28"/>
        </w:rPr>
      </w:pPr>
      <w:r>
        <w:rPr>
          <w:szCs w:val="28"/>
        </w:rPr>
        <w:t>Tìm kiếm các thông tin bất động sản như giá, vị trí, …. (Cả người dùng và quản lý đều thực hiện được).</w:t>
      </w:r>
    </w:p>
    <w:p w14:paraId="5D07DE15" w14:textId="4E353A07" w:rsidR="00477FCF" w:rsidRDefault="00477FCF" w:rsidP="007D7687">
      <w:pPr>
        <w:pStyle w:val="ListParagraph"/>
        <w:numPr>
          <w:ilvl w:val="0"/>
          <w:numId w:val="15"/>
        </w:numPr>
        <w:jc w:val="left"/>
        <w:rPr>
          <w:szCs w:val="28"/>
        </w:rPr>
      </w:pPr>
      <w:r>
        <w:rPr>
          <w:szCs w:val="28"/>
        </w:rPr>
        <w:t xml:space="preserve">Quản lý đăng tin về bất động </w:t>
      </w:r>
      <w:commentRangeStart w:id="29"/>
      <w:commentRangeStart w:id="30"/>
      <w:r>
        <w:rPr>
          <w:szCs w:val="28"/>
        </w:rPr>
        <w:t xml:space="preserve">sản (cả quản lý và người dùng đều thực hiện </w:t>
      </w:r>
      <w:commentRangeEnd w:id="29"/>
      <w:r w:rsidR="002C5518">
        <w:rPr>
          <w:rStyle w:val="CommentReference"/>
        </w:rPr>
        <w:commentReference w:id="29"/>
      </w:r>
      <w:commentRangeEnd w:id="30"/>
      <w:r w:rsidR="00052962">
        <w:rPr>
          <w:rStyle w:val="CommentReference"/>
        </w:rPr>
        <w:commentReference w:id="30"/>
      </w:r>
      <w:r>
        <w:rPr>
          <w:szCs w:val="28"/>
        </w:rPr>
        <w:t>được)</w:t>
      </w:r>
    </w:p>
    <w:p w14:paraId="05B94083" w14:textId="66213D6E" w:rsidR="00FE75AB" w:rsidRPr="000B4F0A" w:rsidRDefault="00477FCF" w:rsidP="000B4F0A">
      <w:pPr>
        <w:pStyle w:val="ListParagraph"/>
        <w:numPr>
          <w:ilvl w:val="0"/>
          <w:numId w:val="6"/>
        </w:numPr>
        <w:jc w:val="left"/>
        <w:rPr>
          <w:szCs w:val="28"/>
        </w:rPr>
      </w:pPr>
      <w:r>
        <w:rPr>
          <w:szCs w:val="28"/>
        </w:rPr>
        <w:t>Đăng tin mới</w:t>
      </w:r>
      <w:r w:rsidR="00994406">
        <w:rPr>
          <w:szCs w:val="28"/>
        </w:rPr>
        <w:t>(Đăng tin phải được người quản lý duyệt sau khi đăng tin thì tin sẽ ở trong trạng thái chờ duyệt và khi quản lý duyệt xong tin thì tin sẽ được đăng lên hệ thống).</w:t>
      </w:r>
    </w:p>
    <w:p w14:paraId="776A396B" w14:textId="1A9E559C" w:rsidR="00477FCF" w:rsidRDefault="00477FCF" w:rsidP="007D7687">
      <w:pPr>
        <w:pStyle w:val="ListParagraph"/>
        <w:numPr>
          <w:ilvl w:val="0"/>
          <w:numId w:val="6"/>
        </w:numPr>
        <w:jc w:val="left"/>
        <w:rPr>
          <w:szCs w:val="28"/>
        </w:rPr>
      </w:pPr>
      <w:r>
        <w:rPr>
          <w:szCs w:val="28"/>
        </w:rPr>
        <w:t>Cập nhật lại thông tin của các tin đã đăng</w:t>
      </w:r>
    </w:p>
    <w:p w14:paraId="4746FF30" w14:textId="21A15EB9" w:rsidR="00477FCF" w:rsidRDefault="00477FCF" w:rsidP="007D7687">
      <w:pPr>
        <w:pStyle w:val="ListParagraph"/>
        <w:numPr>
          <w:ilvl w:val="0"/>
          <w:numId w:val="6"/>
        </w:numPr>
        <w:jc w:val="left"/>
        <w:rPr>
          <w:szCs w:val="28"/>
        </w:rPr>
      </w:pPr>
      <w:r>
        <w:rPr>
          <w:szCs w:val="28"/>
        </w:rPr>
        <w:t>Xóa các tin đã đăng</w:t>
      </w:r>
    </w:p>
    <w:p w14:paraId="46BBAC4F" w14:textId="78D809AE" w:rsidR="00477FCF" w:rsidRDefault="00994406" w:rsidP="007D7687">
      <w:pPr>
        <w:pStyle w:val="ListParagraph"/>
        <w:numPr>
          <w:ilvl w:val="0"/>
          <w:numId w:val="6"/>
        </w:numPr>
        <w:jc w:val="left"/>
        <w:rPr>
          <w:szCs w:val="28"/>
        </w:rPr>
      </w:pPr>
      <w:r>
        <w:rPr>
          <w:szCs w:val="28"/>
        </w:rPr>
        <w:t xml:space="preserve">Hệ thống </w:t>
      </w:r>
      <w:commentRangeStart w:id="31"/>
      <w:commentRangeStart w:id="32"/>
      <w:commentRangeStart w:id="33"/>
      <w:r w:rsidR="00D64822">
        <w:rPr>
          <w:szCs w:val="28"/>
        </w:rPr>
        <w:t>Thông báo việc đăng tin</w:t>
      </w:r>
      <w:r w:rsidR="004A57DE">
        <w:rPr>
          <w:szCs w:val="28"/>
        </w:rPr>
        <w:t xml:space="preserve"> cho người dùng khi tài khoản không đăng được tin vì mất phí hoặc tin không phù hợp</w:t>
      </w:r>
      <w:commentRangeEnd w:id="31"/>
      <w:r w:rsidR="0098271C">
        <w:rPr>
          <w:rStyle w:val="CommentReference"/>
        </w:rPr>
        <w:commentReference w:id="31"/>
      </w:r>
      <w:commentRangeEnd w:id="32"/>
      <w:r w:rsidR="001203D7">
        <w:rPr>
          <w:rStyle w:val="CommentReference"/>
        </w:rPr>
        <w:commentReference w:id="32"/>
      </w:r>
      <w:commentRangeEnd w:id="33"/>
      <w:r w:rsidR="00E2269A">
        <w:rPr>
          <w:rStyle w:val="CommentReference"/>
        </w:rPr>
        <w:commentReference w:id="33"/>
      </w:r>
      <w:r w:rsidR="004A57DE">
        <w:rPr>
          <w:szCs w:val="28"/>
        </w:rPr>
        <w:t>.</w:t>
      </w:r>
    </w:p>
    <w:p w14:paraId="55D4A229" w14:textId="0F795B92" w:rsidR="00477FCF" w:rsidRDefault="00477FCF" w:rsidP="007D7687">
      <w:pPr>
        <w:pStyle w:val="ListParagraph"/>
        <w:numPr>
          <w:ilvl w:val="0"/>
          <w:numId w:val="15"/>
        </w:numPr>
        <w:jc w:val="left"/>
        <w:rPr>
          <w:szCs w:val="28"/>
        </w:rPr>
      </w:pPr>
      <w:r>
        <w:rPr>
          <w:szCs w:val="28"/>
        </w:rPr>
        <w:t>Quản lý thông tin tài khoản cá nhân(</w:t>
      </w:r>
      <w:r w:rsidR="00C859A5">
        <w:rPr>
          <w:szCs w:val="28"/>
        </w:rPr>
        <w:t>cả quản lý và người dùng đều thực hiện được</w:t>
      </w:r>
      <w:r>
        <w:rPr>
          <w:szCs w:val="28"/>
        </w:rPr>
        <w:t>)</w:t>
      </w:r>
    </w:p>
    <w:p w14:paraId="173EE979" w14:textId="6F987C70" w:rsidR="00477FCF" w:rsidRDefault="00477FCF" w:rsidP="007D7687">
      <w:pPr>
        <w:pStyle w:val="ListParagraph"/>
        <w:numPr>
          <w:ilvl w:val="0"/>
          <w:numId w:val="7"/>
        </w:numPr>
        <w:jc w:val="left"/>
        <w:rPr>
          <w:szCs w:val="28"/>
        </w:rPr>
      </w:pPr>
      <w:r>
        <w:rPr>
          <w:szCs w:val="28"/>
        </w:rPr>
        <w:t>Thay đổi mật khẩu</w:t>
      </w:r>
    </w:p>
    <w:p w14:paraId="6FEACF6F" w14:textId="36EB88F5" w:rsidR="00477FCF" w:rsidRDefault="00477FCF" w:rsidP="007D7687">
      <w:pPr>
        <w:pStyle w:val="ListParagraph"/>
        <w:numPr>
          <w:ilvl w:val="0"/>
          <w:numId w:val="7"/>
        </w:numPr>
        <w:jc w:val="left"/>
        <w:rPr>
          <w:szCs w:val="28"/>
        </w:rPr>
      </w:pPr>
      <w:r>
        <w:rPr>
          <w:szCs w:val="28"/>
        </w:rPr>
        <w:t>Cập nhật thông tin tài khoản</w:t>
      </w:r>
    </w:p>
    <w:p w14:paraId="2E088146" w14:textId="66748203" w:rsidR="00BC0F35" w:rsidRDefault="00BC0F35" w:rsidP="007D7687">
      <w:pPr>
        <w:pStyle w:val="ListParagraph"/>
        <w:numPr>
          <w:ilvl w:val="0"/>
          <w:numId w:val="15"/>
        </w:numPr>
        <w:jc w:val="left"/>
        <w:rPr>
          <w:szCs w:val="28"/>
        </w:rPr>
      </w:pPr>
      <w:r>
        <w:rPr>
          <w:szCs w:val="28"/>
        </w:rPr>
        <w:t xml:space="preserve">Quản lý các chủ đề bất động sản </w:t>
      </w:r>
      <w:r w:rsidR="008268E2">
        <w:rPr>
          <w:szCs w:val="28"/>
        </w:rPr>
        <w:t>(Được thực hiện bởi người quản lý)</w:t>
      </w:r>
    </w:p>
    <w:p w14:paraId="6C00CA08" w14:textId="58A21841" w:rsidR="00BC0F35" w:rsidRDefault="00BC0F35" w:rsidP="007D7687">
      <w:pPr>
        <w:pStyle w:val="ListParagraph"/>
        <w:numPr>
          <w:ilvl w:val="0"/>
          <w:numId w:val="9"/>
        </w:numPr>
        <w:jc w:val="left"/>
        <w:rPr>
          <w:szCs w:val="28"/>
        </w:rPr>
      </w:pPr>
      <w:r>
        <w:rPr>
          <w:szCs w:val="28"/>
        </w:rPr>
        <w:t>Thêm các chủ đề mới</w:t>
      </w:r>
    </w:p>
    <w:p w14:paraId="202E2D9C" w14:textId="75762679" w:rsidR="00BC0F35" w:rsidRDefault="00BC0F35" w:rsidP="007D7687">
      <w:pPr>
        <w:pStyle w:val="ListParagraph"/>
        <w:numPr>
          <w:ilvl w:val="0"/>
          <w:numId w:val="9"/>
        </w:numPr>
        <w:jc w:val="left"/>
        <w:rPr>
          <w:szCs w:val="28"/>
        </w:rPr>
      </w:pPr>
      <w:r>
        <w:rPr>
          <w:szCs w:val="28"/>
        </w:rPr>
        <w:t>Cập nhật thông tin các chủ đề</w:t>
      </w:r>
    </w:p>
    <w:p w14:paraId="6962F1D0" w14:textId="6D1E5D15" w:rsidR="008268E2" w:rsidRDefault="008268E2" w:rsidP="007D7687">
      <w:pPr>
        <w:pStyle w:val="ListParagraph"/>
        <w:numPr>
          <w:ilvl w:val="0"/>
          <w:numId w:val="15"/>
        </w:numPr>
        <w:jc w:val="left"/>
        <w:rPr>
          <w:szCs w:val="28"/>
        </w:rPr>
      </w:pPr>
      <w:r>
        <w:rPr>
          <w:szCs w:val="28"/>
        </w:rPr>
        <w:t>Quản lý tài khoản người dùng(Được thực hiện bởi người quản lý)</w:t>
      </w:r>
    </w:p>
    <w:p w14:paraId="40E5D129" w14:textId="02D78F0E" w:rsidR="008268E2" w:rsidRDefault="008268E2" w:rsidP="007D7687">
      <w:pPr>
        <w:pStyle w:val="ListParagraph"/>
        <w:numPr>
          <w:ilvl w:val="0"/>
          <w:numId w:val="12"/>
        </w:numPr>
        <w:jc w:val="left"/>
        <w:rPr>
          <w:szCs w:val="28"/>
        </w:rPr>
      </w:pPr>
      <w:r>
        <w:rPr>
          <w:szCs w:val="28"/>
        </w:rPr>
        <w:t>Thêm tài khoản vào hệ thống</w:t>
      </w:r>
    </w:p>
    <w:p w14:paraId="6E8EBB09" w14:textId="5E248764" w:rsidR="008268E2" w:rsidRDefault="008268E2" w:rsidP="007D7687">
      <w:pPr>
        <w:pStyle w:val="ListParagraph"/>
        <w:numPr>
          <w:ilvl w:val="0"/>
          <w:numId w:val="12"/>
        </w:numPr>
        <w:jc w:val="left"/>
        <w:rPr>
          <w:szCs w:val="28"/>
        </w:rPr>
      </w:pPr>
      <w:r>
        <w:rPr>
          <w:szCs w:val="28"/>
        </w:rPr>
        <w:t>Xóa tài khoản</w:t>
      </w:r>
    </w:p>
    <w:p w14:paraId="45AB8472" w14:textId="6E2793A3" w:rsidR="00BC0F35" w:rsidRDefault="00BC0F35" w:rsidP="00BC0F35">
      <w:pPr>
        <w:pStyle w:val="ListParagraph"/>
        <w:ind w:left="1440" w:firstLine="0"/>
        <w:jc w:val="left"/>
        <w:rPr>
          <w:szCs w:val="28"/>
        </w:rPr>
      </w:pPr>
    </w:p>
    <w:p w14:paraId="23017655" w14:textId="362022FF" w:rsidR="00C913CC" w:rsidRDefault="008D201A" w:rsidP="00461FA2">
      <w:pPr>
        <w:pStyle w:val="Heading1"/>
        <w:ind w:hanging="2501"/>
      </w:pPr>
      <w:bookmarkStart w:id="34" w:name="_Toc72955220"/>
      <w:bookmarkEnd w:id="1"/>
      <w:r>
        <w:lastRenderedPageBreak/>
        <w:t>: CƠ SỞ LÝ THUYẾT</w:t>
      </w:r>
      <w:bookmarkEnd w:id="34"/>
    </w:p>
    <w:p w14:paraId="235B8A4B" w14:textId="6AD492E3" w:rsidR="001E3F3A" w:rsidRDefault="001E3F3A" w:rsidP="001E3F3A">
      <w:pPr>
        <w:pStyle w:val="Heading2"/>
      </w:pPr>
      <w:bookmarkStart w:id="35" w:name="_Toc27248385"/>
      <w:bookmarkStart w:id="36" w:name="_Toc45307740"/>
      <w:bookmarkStart w:id="37" w:name="_Toc72955221"/>
      <w:r>
        <w:t>Phân tích thiết kế hệ thống (mô hình UML)</w:t>
      </w:r>
      <w:bookmarkEnd w:id="35"/>
      <w:bookmarkEnd w:id="36"/>
      <w:bookmarkEnd w:id="37"/>
    </w:p>
    <w:p w14:paraId="09D523CF" w14:textId="77777777" w:rsidR="001E3F3A" w:rsidRDefault="001E3F3A" w:rsidP="001E3F3A">
      <w:pPr>
        <w:pStyle w:val="Heading3"/>
      </w:pPr>
      <w:bookmarkStart w:id="38" w:name="_Toc45307741"/>
      <w:bookmarkStart w:id="39" w:name="_Toc72955222"/>
      <w:r>
        <w:t>UML là gì</w:t>
      </w:r>
      <w:bookmarkEnd w:id="38"/>
      <w:bookmarkEnd w:id="39"/>
    </w:p>
    <w:p w14:paraId="50CB7764" w14:textId="60EDCDCF" w:rsidR="001E3F3A" w:rsidRDefault="001E3F3A" w:rsidP="001E3F3A">
      <w:pPr>
        <w:pStyle w:val="NormalWeb"/>
        <w:ind w:firstLine="720"/>
      </w:pPr>
      <w:commentRangeStart w:id="40"/>
      <w:r>
        <w:t>UML</w:t>
      </w:r>
      <w:commentRangeEnd w:id="40"/>
      <w:r w:rsidR="002C5518">
        <w:rPr>
          <w:rStyle w:val="CommentReference"/>
        </w:rPr>
        <w:commentReference w:id="40"/>
      </w:r>
      <w:r w:rsidR="00027653">
        <w:t>(</w:t>
      </w:r>
      <w:r w:rsidR="00027653" w:rsidRPr="00027653">
        <w:rPr>
          <w:szCs w:val="26"/>
          <w:shd w:val="clear" w:color="auto" w:fill="FFFFFF"/>
        </w:rPr>
        <w:t>Unified Modeling Language</w:t>
      </w:r>
      <w:r w:rsidR="00027653">
        <w:t>)</w:t>
      </w:r>
      <w:r>
        <w:t xml:space="preserve"> là một ngôn ngữ bao gồm một bảng từ vựng và các quy tắc để kết hợp các từ vựng đó phục vụ cho mục đích giao tiếp. Một ngôn ngữ dùng cho việc lập mô hình là ngôn ngữ mà bảng từ vựng (các ký hiệu) và các quy tắc của nó tập trung vào việc thể hiện về mặt khái niệm cũng như vật lý của một hệ thống.</w:t>
      </w:r>
    </w:p>
    <w:p w14:paraId="28B02433" w14:textId="77777777" w:rsidR="001E3F3A" w:rsidRDefault="001E3F3A" w:rsidP="001E3F3A">
      <w:pPr>
        <w:pStyle w:val="NormalWeb"/>
        <w:ind w:firstLine="720"/>
      </w:pPr>
      <w:r>
        <w:t>Mô hình hóa mang lại sự hiểu biết về một hệ thống. Một mô hình không thể giúp chúng ta hiểu rõ một hệ thống, thường là phải xây dựng một số mô hình xét từ những góc độ khác nhau. Các mô hình này có quan hệ với nhau.</w:t>
      </w:r>
    </w:p>
    <w:p w14:paraId="08698F73" w14:textId="77777777" w:rsidR="001E3F3A" w:rsidRDefault="001E3F3A" w:rsidP="001E3F3A">
      <w:pPr>
        <w:pStyle w:val="NormalWeb"/>
        <w:ind w:firstLine="720"/>
      </w:pPr>
      <w:r>
        <w:t>UML sẽ cho ta biết cách tạo ra và đọc hiểu được một mô hình được cấu trúc tốt, nhưng nó không cho ta biết những mô hình nào nên tạo ra và khi nào tạo ra chúng. Đó là nhiệm vụ của quy trình phát triển phần mềm.</w:t>
      </w:r>
    </w:p>
    <w:p w14:paraId="54B0D6DD" w14:textId="77777777" w:rsidR="001E3F3A" w:rsidRDefault="001E3F3A" w:rsidP="001E3F3A">
      <w:pPr>
        <w:pStyle w:val="Heading3"/>
      </w:pPr>
      <w:bookmarkStart w:id="41" w:name="_Toc45307742"/>
      <w:bookmarkStart w:id="42" w:name="_Toc72955223"/>
      <w:r>
        <w:t>Mục đích của UML</w:t>
      </w:r>
      <w:bookmarkEnd w:id="41"/>
      <w:bookmarkEnd w:id="42"/>
    </w:p>
    <w:p w14:paraId="1F2FBCF2" w14:textId="77777777" w:rsidR="001E3F3A" w:rsidRDefault="001E3F3A" w:rsidP="001E3F3A">
      <w:pPr>
        <w:pStyle w:val="NormalWeb"/>
        <w:ind w:firstLine="720"/>
      </w:pPr>
      <w:r>
        <w:t>Mô hình được các hệ thống (không chỉ hệ thống phần mềm) và sử dụng được tất cả các khái niệm hướng đối tượng một cách thống nhất.</w:t>
      </w:r>
    </w:p>
    <w:p w14:paraId="05704F88" w14:textId="77777777" w:rsidR="001E3F3A" w:rsidRDefault="001E3F3A" w:rsidP="001E3F3A">
      <w:pPr>
        <w:pStyle w:val="NormalWeb"/>
        <w:ind w:firstLine="720"/>
      </w:pPr>
      <w:r>
        <w:t>Cho phép đặc tả, hỗ trợ để đặc tả tường minh (trực quan) mối quan hệ giữa các khái niệm cơ bản trong hệ thống, đồng thời mô tả được mọi trạng thái hoạt động của hệ thống đối tượng. Nghĩa là cho phép mô tả được cả mô hình tĩnh lẫn mô hình động một cách đầy đủ và trực quan.</w:t>
      </w:r>
    </w:p>
    <w:p w14:paraId="40A7D00D" w14:textId="77777777" w:rsidR="001E3F3A" w:rsidRDefault="001E3F3A" w:rsidP="001E3F3A">
      <w:pPr>
        <w:pStyle w:val="NormalWeb"/>
        <w:ind w:firstLine="720"/>
      </w:pPr>
      <w:r>
        <w:t>Tận dụng được những khả năng sử dụng lại và kế thừa ở phạm vi diện rộng để xây dựng được những hệ thống phức tạp và nhạy cảm như: các hệ thống động, hệ thống thời gian thực, hệ thống nhúng thời gian thực, v.v.</w:t>
      </w:r>
    </w:p>
    <w:p w14:paraId="00E54CAE" w14:textId="77777777" w:rsidR="001E3F3A" w:rsidRDefault="001E3F3A" w:rsidP="001E3F3A">
      <w:pPr>
        <w:pStyle w:val="NormalWeb"/>
        <w:ind w:firstLine="720"/>
      </w:pPr>
      <w:r>
        <w:lastRenderedPageBreak/>
        <w:t>Tạo ra những ngôn ngữ mô hình hoá sử dụng được cho cả người lẫn máy tính.</w:t>
      </w:r>
    </w:p>
    <w:p w14:paraId="77BB6D66" w14:textId="77777777" w:rsidR="001E3F3A" w:rsidRDefault="001E3F3A" w:rsidP="001E3F3A">
      <w:pPr>
        <w:pStyle w:val="NormalWeb"/>
        <w:rPr>
          <w:b/>
          <w:bCs/>
        </w:rPr>
      </w:pPr>
      <w:r>
        <w:rPr>
          <w:b/>
          <w:bCs/>
        </w:rPr>
        <w:t>Mô hình Use case (Use Case Diagram)</w:t>
      </w:r>
    </w:p>
    <w:p w14:paraId="6C60D91D" w14:textId="77777777" w:rsidR="001E3F3A" w:rsidRDefault="001E3F3A" w:rsidP="001E3F3A">
      <w:pPr>
        <w:pStyle w:val="NormalWeb"/>
        <w:ind w:firstLine="720"/>
      </w:pPr>
      <w:r>
        <w:t>Mô hình Use case chỉ ra một số lượng các tác nhân ngoại cảnh và mối liên kết của chúng đối với Use case mà hệ thống cung cấp. Một Use case là một lời miêu tả của một chức năng mà hệ thống cung cấp. Các Use case được miêu tả duy nhất theo hướng nhìn từ ngoài vào của các tác nhân (hành vi của hệ thống theo như sự mong đợi của người sử dụng), đây là thành phần cơ bản của use case diagram. Các use case được biểu diễn bởi các hình elip. Tên các use case thể hiện một chức năng xác định của hệ thống.</w:t>
      </w:r>
    </w:p>
    <w:p w14:paraId="5A762B0A" w14:textId="77777777" w:rsidR="001E3F3A" w:rsidRDefault="001E3F3A" w:rsidP="001E3F3A">
      <w:pPr>
        <w:pStyle w:val="NormalWeb"/>
        <w:rPr>
          <w:b/>
          <w:bCs/>
        </w:rPr>
      </w:pPr>
      <w:r>
        <w:rPr>
          <w:b/>
          <w:bCs/>
        </w:rPr>
        <w:t>Sơ đồ lớp đồ lớp (Class Diagram)</w:t>
      </w:r>
    </w:p>
    <w:p w14:paraId="025E0211" w14:textId="686434CB" w:rsidR="001E3F3A" w:rsidRDefault="001E3F3A" w:rsidP="001E3F3A">
      <w:pPr>
        <w:pStyle w:val="NormalWeb"/>
        <w:ind w:firstLine="720"/>
      </w:pPr>
      <w:r>
        <w:t>Một sơ đồ lớp chỉ ra cấu trúc tĩnh của các lớp trong hệ thống. Các lớp là đại diện cho các “đối tượng” được xử lý trong hệ thống. Các lớp có thể quan hệ với nhau trong nhiều dạng thức: liên kết (associated - được nối kết với nhau), phụ thuộc (dependent - một lớp này phụ thuộc vào lớp khác),</w:t>
      </w:r>
      <w:r w:rsidR="002508A1">
        <w:t xml:space="preserve"> </w:t>
      </w:r>
      <w:r>
        <w:t>chuyên biệt hóa (specialized - một lớp này là một kết quả chuyên biệt hóa của lớp khác), hay đóng gói (packaged - hợp với nhau thành một đơn vị).Tất cả các mối quan hệ đó đều được thể hiện trong biểu đồ lớp, đi kèm với cấu trúc bên trong của các lớp theo khái niệm thuộc tính (attribute) và thủ tục (operation). Biểu đồ được coi là biểu đồ tĩnh theo phương diện cấu trúc được miêu tả ở đây có hiệu lực tại bất kỳ thời điểm nào trong toàn bộ vòng đời hệ thống.</w:t>
      </w:r>
    </w:p>
    <w:p w14:paraId="6B81FB13" w14:textId="77777777" w:rsidR="001E3F3A" w:rsidRDefault="001E3F3A" w:rsidP="001E3F3A">
      <w:pPr>
        <w:pStyle w:val="NormalWeb"/>
        <w:rPr>
          <w:b/>
          <w:bCs/>
        </w:rPr>
      </w:pPr>
      <w:r>
        <w:rPr>
          <w:b/>
          <w:bCs/>
        </w:rPr>
        <w:t>Sơ đồ hoạt động (Activity Diagram)</w:t>
      </w:r>
    </w:p>
    <w:p w14:paraId="7489EAE2" w14:textId="77777777" w:rsidR="001E3F3A" w:rsidRDefault="001E3F3A" w:rsidP="001E3F3A">
      <w:pPr>
        <w:pStyle w:val="NormalWeb"/>
        <w:ind w:firstLine="720"/>
      </w:pPr>
      <w:r>
        <w:t xml:space="preserve">Sơ đồ hoạt động là sơ đồ mô tả các bước thực hiện, các hành động, các nút quyết định và điều kiện rẽ nhánh để điều khiển luồng thực hiện của hệ thống. </w:t>
      </w:r>
      <w:r>
        <w:tab/>
        <w:t xml:space="preserve">Đối với những luồng thực thi có nhiều tiến trình chạy song song thì biểu đồ hoạt động là sự lựa chọn tối ưu cho việc thể hiện. Biểu đồ hoạt động khá giống với </w:t>
      </w:r>
      <w:r>
        <w:lastRenderedPageBreak/>
        <w:t>biểu đồ trạng thái ở tập các kí hiệu nên rất dễ gây nhầm lẫn. Khi vẽ chúng ta cần phải xác định rõ điểm khác nhau giữa hai dạng biểu đồ này là biểu đồ hoạt động tập trung mô tả các hoạt động và kết qủa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14:paraId="6A04CEEB" w14:textId="77777777" w:rsidR="001E3F3A" w:rsidRDefault="001E3F3A" w:rsidP="001E3F3A">
      <w:pPr>
        <w:pStyle w:val="NormalWeb"/>
        <w:rPr>
          <w:b/>
          <w:bCs/>
        </w:rPr>
      </w:pPr>
      <w:r>
        <w:rPr>
          <w:b/>
          <w:bCs/>
        </w:rPr>
        <w:t>Sơ đồ tuần tự (Sequence Diagram)</w:t>
      </w:r>
    </w:p>
    <w:p w14:paraId="09EB4FA8" w14:textId="5B3B3EAF" w:rsidR="001E3F3A" w:rsidRDefault="001E3F3A" w:rsidP="001E3F3A">
      <w:r>
        <w:t>Sơ đồ tuần tự là sơ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0AE0A51B" w14:textId="771CD9FA" w:rsidR="001E3F3A" w:rsidRDefault="001E3F3A" w:rsidP="001E3F3A">
      <w:pPr>
        <w:pStyle w:val="Heading2"/>
      </w:pPr>
      <w:bookmarkStart w:id="43" w:name="_Toc72955224"/>
      <w:r>
        <w:t>Hệ quản trị cơ sở dữ liệu SQL Server</w:t>
      </w:r>
      <w:bookmarkEnd w:id="43"/>
    </w:p>
    <w:p w14:paraId="0D22477A" w14:textId="1C4C2C60" w:rsidR="001E3F3A" w:rsidRPr="001E3F3A" w:rsidRDefault="001E3F3A" w:rsidP="001E3F3A">
      <w:pPr>
        <w:rPr>
          <w:color w:val="000000" w:themeColor="text1"/>
          <w:szCs w:val="26"/>
          <w:shd w:val="clear" w:color="auto" w:fill="FFFFFF"/>
        </w:rPr>
      </w:pPr>
      <w:r w:rsidRPr="001E3F3A">
        <w:rPr>
          <w:color w:val="000000" w:themeColor="text1"/>
          <w:szCs w:val="26"/>
          <w:shd w:val="clear" w:color="auto" w:fill="FFFFFF"/>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6002CDF2" w14:textId="77777777" w:rsidR="001E3F3A" w:rsidRPr="001E3F3A" w:rsidRDefault="001E3F3A" w:rsidP="00D95BDE">
      <w:pPr>
        <w:pStyle w:val="NormalWeb"/>
        <w:shd w:val="clear" w:color="auto" w:fill="FFFFFF"/>
        <w:spacing w:before="0" w:beforeAutospacing="0" w:after="300" w:afterAutospacing="0"/>
        <w:ind w:firstLine="567"/>
        <w:textAlignment w:val="baseline"/>
        <w:rPr>
          <w:color w:val="000000" w:themeColor="text1"/>
          <w:szCs w:val="26"/>
        </w:rPr>
      </w:pPr>
      <w:r w:rsidRPr="001E3F3A">
        <w:rPr>
          <w:color w:val="000000" w:themeColor="text1"/>
          <w:szCs w:val="26"/>
        </w:rPr>
        <w:t>SQL là một ngôn ngữ đòi hỏi có tính tương tác cao: Người dùng có thể dễ dàng trao đổi với các tiện ích thông qua các câu lệnh của SQL đến cơ sở dữ liệu và nhận kết quả từ cơ sở dữ liệu.</w:t>
      </w:r>
    </w:p>
    <w:p w14:paraId="66A3B672" w14:textId="77777777" w:rsidR="001E3F3A" w:rsidRPr="001E3F3A" w:rsidRDefault="001E3F3A" w:rsidP="00D95BDE">
      <w:pPr>
        <w:pStyle w:val="NormalWeb"/>
        <w:shd w:val="clear" w:color="auto" w:fill="FFFFFF"/>
        <w:spacing w:before="0" w:beforeAutospacing="0" w:after="300" w:afterAutospacing="0"/>
        <w:ind w:firstLine="567"/>
        <w:textAlignment w:val="baseline"/>
        <w:rPr>
          <w:color w:val="000000" w:themeColor="text1"/>
          <w:szCs w:val="26"/>
        </w:rPr>
      </w:pPr>
      <w:r w:rsidRPr="001E3F3A">
        <w:rPr>
          <w:color w:val="000000" w:themeColor="text1"/>
          <w:szCs w:val="26"/>
        </w:rP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319B2515" w14:textId="7B213EAC" w:rsidR="001E3F3A" w:rsidRPr="001E3F3A" w:rsidRDefault="001E3F3A" w:rsidP="00D95BDE">
      <w:pPr>
        <w:pStyle w:val="NormalWeb"/>
        <w:shd w:val="clear" w:color="auto" w:fill="FFFFFF"/>
        <w:spacing w:before="0" w:beforeAutospacing="0" w:after="300" w:afterAutospacing="0"/>
        <w:ind w:firstLine="567"/>
        <w:textAlignment w:val="baseline"/>
        <w:rPr>
          <w:color w:val="000000" w:themeColor="text1"/>
          <w:szCs w:val="26"/>
        </w:rPr>
      </w:pPr>
      <w:r w:rsidRPr="001E3F3A">
        <w:rPr>
          <w:color w:val="000000" w:themeColor="text1"/>
          <w:szCs w:val="26"/>
        </w:rPr>
        <w:t xml:space="preserve">SQL là một ngôn ngữ lập trình quản trị cơ sở dữ liệu: Người quản trị cơ sở dữ liệu có </w:t>
      </w:r>
      <w:r w:rsidR="00D95BDE">
        <w:rPr>
          <w:szCs w:val="26"/>
        </w:rPr>
        <w:t>thể</w:t>
      </w:r>
      <w:r w:rsidRPr="00C2411E">
        <w:rPr>
          <w:color w:val="FF0000"/>
          <w:szCs w:val="26"/>
        </w:rPr>
        <w:t xml:space="preserve"> </w:t>
      </w:r>
      <w:r w:rsidRPr="001E3F3A">
        <w:rPr>
          <w:color w:val="000000" w:themeColor="text1"/>
          <w:szCs w:val="26"/>
        </w:rPr>
        <w:t>quản lý, định nghĩa và điều khiển truy cập cơ sở dữ liệu thông qua SQL.</w:t>
      </w:r>
    </w:p>
    <w:p w14:paraId="27EA5F29" w14:textId="77777777" w:rsidR="001E3F3A" w:rsidRPr="001E3F3A" w:rsidRDefault="001E3F3A" w:rsidP="00D95BDE">
      <w:pPr>
        <w:pStyle w:val="NormalWeb"/>
        <w:shd w:val="clear" w:color="auto" w:fill="FFFFFF"/>
        <w:spacing w:before="0" w:beforeAutospacing="0" w:after="300" w:afterAutospacing="0"/>
        <w:ind w:firstLine="567"/>
        <w:textAlignment w:val="baseline"/>
        <w:rPr>
          <w:color w:val="000000" w:themeColor="text1"/>
          <w:szCs w:val="26"/>
        </w:rPr>
      </w:pPr>
      <w:r w:rsidRPr="001E3F3A">
        <w:rPr>
          <w:color w:val="000000" w:themeColor="text1"/>
          <w:szCs w:val="26"/>
        </w:rPr>
        <w:t>SQL là một ngôn ngữ lập trình cho các hệ thống chủ khách: SQL được sử dụng như là một công cụ giao tiếp với các trình ứng dụng trong hệ thống cơ sở dữ liệu khách chủ.</w:t>
      </w:r>
    </w:p>
    <w:p w14:paraId="6B9E2C81" w14:textId="1B971F7F" w:rsidR="001E3F3A" w:rsidRPr="001E3F3A" w:rsidRDefault="001E3F3A" w:rsidP="00D95BDE">
      <w:pPr>
        <w:pStyle w:val="NormalWeb"/>
        <w:shd w:val="clear" w:color="auto" w:fill="FFFFFF"/>
        <w:spacing w:before="0" w:beforeAutospacing="0" w:after="300" w:afterAutospacing="0"/>
        <w:ind w:firstLine="567"/>
        <w:textAlignment w:val="baseline"/>
        <w:rPr>
          <w:color w:val="000000" w:themeColor="text1"/>
          <w:szCs w:val="26"/>
        </w:rPr>
      </w:pPr>
      <w:r w:rsidRPr="001E3F3A">
        <w:rPr>
          <w:color w:val="000000" w:themeColor="text1"/>
          <w:szCs w:val="26"/>
        </w:rPr>
        <w:lastRenderedPageBreak/>
        <w:t>SQL là ngôn ngữ truy cập dữ liệu trên Internet: SQL được sử dụng với vai trò tương tác với dữ liệu trong hầu hết các máy chủ web và máy chủ Internet</w:t>
      </w:r>
      <w:r>
        <w:rPr>
          <w:color w:val="000000" w:themeColor="text1"/>
          <w:szCs w:val="26"/>
        </w:rPr>
        <w:t>.</w:t>
      </w:r>
    </w:p>
    <w:p w14:paraId="01EDE65A" w14:textId="45B228E7" w:rsidR="001E3F3A" w:rsidRDefault="001E3F3A" w:rsidP="00D95BDE">
      <w:pPr>
        <w:pStyle w:val="NormalWeb"/>
        <w:shd w:val="clear" w:color="auto" w:fill="FFFFFF"/>
        <w:spacing w:before="0" w:beforeAutospacing="0" w:after="300" w:afterAutospacing="0"/>
        <w:ind w:firstLine="567"/>
        <w:textAlignment w:val="baseline"/>
        <w:rPr>
          <w:color w:val="3D3D3D"/>
          <w:sz w:val="21"/>
          <w:szCs w:val="21"/>
        </w:rPr>
      </w:pPr>
      <w:r w:rsidRPr="001E3F3A">
        <w:rPr>
          <w:color w:val="000000" w:themeColor="text1"/>
          <w:szCs w:val="26"/>
        </w:rPr>
        <w:t>SQL là ngôn ngữ cơ sở dữ liệu phân tán: Với vai trò giao tiếp với các hệ thống trên mạng, gửi và nhận các yêu cầu truy xuất dữ liệu với nhau</w:t>
      </w:r>
      <w:r>
        <w:rPr>
          <w:color w:val="3D3D3D"/>
          <w:sz w:val="21"/>
          <w:szCs w:val="21"/>
        </w:rPr>
        <w:t>.</w:t>
      </w:r>
    </w:p>
    <w:p w14:paraId="5ED80287" w14:textId="3CF43D20" w:rsidR="00810DB2" w:rsidRDefault="00810DB2" w:rsidP="00810DB2">
      <w:pPr>
        <w:pStyle w:val="Heading2"/>
      </w:pPr>
      <w:bookmarkStart w:id="44" w:name="_Toc72955225"/>
      <w:r>
        <w:t>Ngôn ngữ lập trình C#</w:t>
      </w:r>
      <w:bookmarkEnd w:id="44"/>
    </w:p>
    <w:p w14:paraId="0DCAED09" w14:textId="0D2C5ACC" w:rsidR="00810DB2" w:rsidRDefault="00810DB2" w:rsidP="00810DB2">
      <w:pPr>
        <w:rPr>
          <w:color w:val="080823"/>
          <w:szCs w:val="26"/>
          <w:shd w:val="clear" w:color="auto" w:fill="FFFFFF"/>
        </w:rPr>
      </w:pPr>
      <w:r w:rsidRPr="00810DB2">
        <w:rPr>
          <w:color w:val="080823"/>
          <w:szCs w:val="26"/>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79A3F2B6" w14:textId="518F145E" w:rsidR="00810DB2" w:rsidRDefault="00810DB2" w:rsidP="00810DB2">
      <w:pPr>
        <w:rPr>
          <w:rFonts w:ascii="Helvetica" w:hAnsi="Helvetica"/>
          <w:color w:val="080823"/>
          <w:sz w:val="27"/>
          <w:szCs w:val="27"/>
          <w:shd w:val="clear" w:color="auto" w:fill="FFFFFF"/>
        </w:rPr>
      </w:pPr>
      <w:r w:rsidRPr="00810DB2">
        <w:rPr>
          <w:color w:val="080823"/>
          <w:szCs w:val="26"/>
          <w:shd w:val="clear" w:color="auto" w:fill="FFFFFF"/>
        </w:rPr>
        <w:t>C# với sự hỗ trợ mạnh mẽ của .NET Framework giúp cho việc tạo một ứng dụng Windows Forms hay WPF (Windows Presentation Foundation), phát triển game, ứng dụng Web, ứng dụng Mobile trở nên rất dễ dàng</w:t>
      </w:r>
      <w:r>
        <w:rPr>
          <w:rFonts w:ascii="Helvetica" w:hAnsi="Helvetica"/>
          <w:color w:val="080823"/>
          <w:sz w:val="27"/>
          <w:szCs w:val="27"/>
          <w:shd w:val="clear" w:color="auto" w:fill="FFFFFF"/>
        </w:rPr>
        <w:t>.</w:t>
      </w:r>
    </w:p>
    <w:p w14:paraId="790D3495" w14:textId="3DADE76E" w:rsidR="00810DB2" w:rsidRDefault="00810DB2" w:rsidP="00810DB2">
      <w:pPr>
        <w:jc w:val="left"/>
        <w:rPr>
          <w:color w:val="080823"/>
          <w:szCs w:val="26"/>
          <w:shd w:val="clear" w:color="auto" w:fill="FFFFFF"/>
        </w:rPr>
      </w:pPr>
      <w:r w:rsidRPr="00810DB2">
        <w:rPr>
          <w:color w:val="080823"/>
          <w:szCs w:val="26"/>
          <w:shd w:val="clear" w:color="auto" w:fill="FFFFFF"/>
        </w:rPr>
        <w:t>C# loại bỏ một vài sự phức tạp và rối rắm của những ngôn ngữ như Java và c++, bao gồm việc loại bỏ những macro, những template, đa kế thừa, và lớp cơ sở ảo</w:t>
      </w:r>
      <w:r>
        <w:rPr>
          <w:color w:val="080823"/>
          <w:szCs w:val="26"/>
          <w:shd w:val="clear" w:color="auto" w:fill="FFFFFF"/>
        </w:rPr>
        <w:t>(virtual base class)</w:t>
      </w:r>
      <w:r w:rsidRPr="00810DB2">
        <w:rPr>
          <w:color w:val="080823"/>
          <w:szCs w:val="26"/>
        </w:rPr>
        <w:br/>
      </w:r>
      <w:r>
        <w:rPr>
          <w:color w:val="080823"/>
          <w:szCs w:val="26"/>
          <w:shd w:val="clear" w:color="auto" w:fill="FFFFFF"/>
        </w:rPr>
        <w:t xml:space="preserve">         </w:t>
      </w:r>
      <w:r w:rsidRPr="00810DB2">
        <w:rPr>
          <w:color w:val="080823"/>
          <w:szCs w:val="26"/>
          <w:shd w:val="clear" w:color="auto" w:fill="FFFFFF"/>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53944119" w14:textId="459E4705" w:rsidR="00810DB2" w:rsidRDefault="00810DB2" w:rsidP="00810DB2">
      <w:pPr>
        <w:jc w:val="left"/>
        <w:rPr>
          <w:color w:val="080823"/>
          <w:szCs w:val="26"/>
          <w:shd w:val="clear" w:color="auto" w:fill="FFFFFF"/>
        </w:rPr>
      </w:pPr>
      <w:r w:rsidRPr="00810DB2">
        <w:rPr>
          <w:color w:val="080823"/>
          <w:szCs w:val="26"/>
          <w:shd w:val="clear" w:color="auto" w:fill="FFFFFF"/>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64176FF8" w14:textId="64E6A010" w:rsidR="00810DB2" w:rsidRDefault="00810DB2" w:rsidP="00810DB2">
      <w:pPr>
        <w:pStyle w:val="Heading3"/>
        <w:rPr>
          <w:shd w:val="clear" w:color="auto" w:fill="FFFFFF"/>
        </w:rPr>
      </w:pPr>
      <w:bookmarkStart w:id="45" w:name="_Toc72955226"/>
      <w:bookmarkStart w:id="46" w:name="_Hlk72939417"/>
      <w:r>
        <w:rPr>
          <w:shd w:val="clear" w:color="auto" w:fill="FFFFFF"/>
        </w:rPr>
        <w:t>Nền tảng .NET</w:t>
      </w:r>
      <w:bookmarkEnd w:id="45"/>
    </w:p>
    <w:bookmarkEnd w:id="46"/>
    <w:p w14:paraId="69FB962E" w14:textId="77777777" w:rsidR="00810DB2" w:rsidRPr="00810DB2" w:rsidRDefault="00810DB2" w:rsidP="007D7687">
      <w:pPr>
        <w:numPr>
          <w:ilvl w:val="0"/>
          <w:numId w:val="17"/>
        </w:numPr>
        <w:shd w:val="clear" w:color="auto" w:fill="FFFFFF"/>
        <w:spacing w:before="0" w:line="390" w:lineRule="atLeast"/>
        <w:jc w:val="left"/>
        <w:textAlignment w:val="baseline"/>
        <w:rPr>
          <w:color w:val="080823"/>
          <w:szCs w:val="26"/>
        </w:rPr>
      </w:pPr>
      <w:r w:rsidRPr="00810DB2">
        <w:rPr>
          <w:color w:val="080823"/>
          <w:szCs w:val="26"/>
        </w:rPr>
        <w:t>.NET Framework được Microsoft đưa ra chính thức từ năm 2002. .NET Framework chỉ hoạt động trên Windows. Những nền tảng ứng dụng như WPF, Winforms, ASP.NET(1-4) hoạt động dựa trên .NET Framework.</w:t>
      </w:r>
    </w:p>
    <w:p w14:paraId="73BD4816" w14:textId="65286060" w:rsidR="00810DB2" w:rsidRPr="00810DB2" w:rsidRDefault="00810DB2" w:rsidP="007D7687">
      <w:pPr>
        <w:numPr>
          <w:ilvl w:val="0"/>
          <w:numId w:val="17"/>
        </w:numPr>
        <w:shd w:val="clear" w:color="auto" w:fill="FFFFFF"/>
        <w:spacing w:before="0" w:line="390" w:lineRule="atLeast"/>
        <w:jc w:val="left"/>
        <w:textAlignment w:val="baseline"/>
        <w:rPr>
          <w:color w:val="080823"/>
          <w:szCs w:val="26"/>
        </w:rPr>
      </w:pPr>
      <w:r w:rsidRPr="00810DB2">
        <w:rPr>
          <w:color w:val="080823"/>
          <w:szCs w:val="26"/>
        </w:rPr>
        <w:t xml:space="preserve">Mono là phiên bản cộng đồng nhằm mang .NET đến những nền tảng ngoài Windows. Mono được phát triển chủ yếu nhằm xây dựng những ứng dụng </w:t>
      </w:r>
      <w:r w:rsidRPr="00810DB2">
        <w:rPr>
          <w:color w:val="080823"/>
          <w:szCs w:val="26"/>
        </w:rPr>
        <w:lastRenderedPageBreak/>
        <w:t>với giao diện người dùng và được sử dụng rất rộng rãi: Unity Game, Xamarin…</w:t>
      </w:r>
    </w:p>
    <w:p w14:paraId="3F837671" w14:textId="5CA8DB5C" w:rsidR="00810DB2" w:rsidRDefault="00A00FD2" w:rsidP="007D7687">
      <w:pPr>
        <w:numPr>
          <w:ilvl w:val="0"/>
          <w:numId w:val="17"/>
        </w:numPr>
        <w:shd w:val="clear" w:color="auto" w:fill="FFFFFF"/>
        <w:spacing w:before="0" w:line="390" w:lineRule="atLeast"/>
        <w:jc w:val="left"/>
        <w:textAlignment w:val="baseline"/>
        <w:rPr>
          <w:color w:val="080823"/>
          <w:szCs w:val="26"/>
        </w:rPr>
      </w:pPr>
      <w:r>
        <w:rPr>
          <w:noProof/>
        </w:rPr>
        <mc:AlternateContent>
          <mc:Choice Requires="wps">
            <w:drawing>
              <wp:anchor distT="0" distB="0" distL="114300" distR="114300" simplePos="0" relativeHeight="251645952" behindDoc="0" locked="0" layoutInCell="1" allowOverlap="1" wp14:anchorId="0D62D180" wp14:editId="430F1D7D">
                <wp:simplePos x="0" y="0"/>
                <wp:positionH relativeFrom="column">
                  <wp:posOffset>-3175</wp:posOffset>
                </wp:positionH>
                <wp:positionV relativeFrom="paragraph">
                  <wp:posOffset>4575175</wp:posOffset>
                </wp:positionV>
                <wp:extent cx="5580380" cy="635"/>
                <wp:effectExtent l="0" t="0" r="0" b="0"/>
                <wp:wrapSquare wrapText="bothSides"/>
                <wp:docPr id="40" name="Hộp Văn bản 4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844D2FF" w14:textId="52BC0441" w:rsidR="003C7F4D" w:rsidRPr="005665FD" w:rsidRDefault="003C7F4D" w:rsidP="00A00FD2">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2D180" id="_x0000_t202" coordsize="21600,21600" o:spt="202" path="m,l,21600r21600,l21600,xe">
                <v:stroke joinstyle="miter"/>
                <v:path gradientshapeok="t" o:connecttype="rect"/>
              </v:shapetype>
              <v:shape id="Hộp Văn bản 40" o:spid="_x0000_s1027" type="#_x0000_t202" style="position:absolute;left:0;text-align:left;margin-left:-.25pt;margin-top:360.25pt;width:439.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" stroked="f">
                <v:textbox style="mso-fit-shape-to-text:t" inset="0,0,0,0">
                  <w:txbxContent>
                    <w:p w14:paraId="2844D2FF" w14:textId="52BC0441" w:rsidR="003C7F4D" w:rsidRPr="005665FD" w:rsidRDefault="003C7F4D" w:rsidP="00A00FD2">
                      <w:pPr>
                        <w:pStyle w:val="Caption"/>
                        <w:rPr>
                          <w:noProof/>
                          <w:szCs w:val="24"/>
                        </w:rPr>
                      </w:pPr>
                    </w:p>
                  </w:txbxContent>
                </v:textbox>
                <w10:wrap type="square"/>
              </v:shape>
            </w:pict>
          </mc:Fallback>
        </mc:AlternateContent>
      </w:r>
      <w:r>
        <w:rPr>
          <w:noProof/>
        </w:rPr>
        <mc:AlternateContent>
          <mc:Choice Requires="wps">
            <w:drawing>
              <wp:anchor distT="0" distB="0" distL="114300" distR="114300" simplePos="0" relativeHeight="251654144" behindDoc="0" locked="0" layoutInCell="1" allowOverlap="1" wp14:anchorId="61C0EDDB" wp14:editId="392D2F82">
                <wp:simplePos x="0" y="0"/>
                <wp:positionH relativeFrom="column">
                  <wp:posOffset>-3175</wp:posOffset>
                </wp:positionH>
                <wp:positionV relativeFrom="paragraph">
                  <wp:posOffset>4575175</wp:posOffset>
                </wp:positionV>
                <wp:extent cx="5580380" cy="635"/>
                <wp:effectExtent l="0" t="0" r="0" b="0"/>
                <wp:wrapSquare wrapText="bothSides"/>
                <wp:docPr id="42" name="Hộp Văn bản 4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FF3D97B" w14:textId="2238D7E5" w:rsidR="003C7F4D" w:rsidRPr="00B548E6" w:rsidRDefault="003C7F4D" w:rsidP="00A00FD2">
                            <w:pPr>
                              <w:pStyle w:val="Caption"/>
                              <w:rPr>
                                <w:noProof/>
                                <w:szCs w:val="24"/>
                              </w:rPr>
                            </w:pPr>
                            <w:bookmarkStart w:id="47" w:name="_Toc72948752"/>
                            <w:bookmarkStart w:id="48" w:name="_Toc72954927"/>
                            <w:r w:rsidRPr="00696DB3">
                              <w:rPr>
                                <w:b/>
                                <w:bCs w:val="0"/>
                              </w:rPr>
                              <w:t xml:space="preserve">Hình </w:t>
                            </w:r>
                            <w:r w:rsidRPr="00696DB3">
                              <w:rPr>
                                <w:b/>
                                <w:bCs w:val="0"/>
                              </w:rPr>
                              <w:fldChar w:fldCharType="begin"/>
                            </w:r>
                            <w:r w:rsidRPr="00696DB3">
                              <w:rPr>
                                <w:b/>
                                <w:bCs w:val="0"/>
                              </w:rPr>
                              <w:instrText xml:space="preserve"> SEQ Hình \* ARABIC </w:instrText>
                            </w:r>
                            <w:r w:rsidRPr="00696DB3">
                              <w:rPr>
                                <w:b/>
                                <w:bCs w:val="0"/>
                              </w:rPr>
                              <w:fldChar w:fldCharType="separate"/>
                            </w:r>
                            <w:r w:rsidRPr="00696DB3">
                              <w:rPr>
                                <w:b/>
                                <w:bCs w:val="0"/>
                                <w:noProof/>
                              </w:rPr>
                              <w:t>1</w:t>
                            </w:r>
                            <w:r w:rsidRPr="00696DB3">
                              <w:rPr>
                                <w:b/>
                                <w:bCs w:val="0"/>
                              </w:rPr>
                              <w:fldChar w:fldCharType="end"/>
                            </w:r>
                            <w:r w:rsidRPr="00696DB3">
                              <w:rPr>
                                <w:b/>
                                <w:bCs w:val="0"/>
                              </w:rPr>
                              <w:t>:</w:t>
                            </w:r>
                            <w:r>
                              <w:t xml:space="preserve"> </w:t>
                            </w:r>
                            <w:r w:rsidRPr="00A00FD2">
                              <w:t>Nền tảng .NET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0EDDB" id="Hộp Văn bản 42" o:spid="_x0000_s1028" type="#_x0000_t202" style="position:absolute;left:0;text-align:left;margin-left:-.25pt;margin-top:360.25pt;width:439.4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" stroked="f">
                <v:textbox style="mso-fit-shape-to-text:t" inset="0,0,0,0">
                  <w:txbxContent>
                    <w:p w14:paraId="5FF3D97B" w14:textId="2238D7E5" w:rsidR="003C7F4D" w:rsidRPr="00B548E6" w:rsidRDefault="003C7F4D" w:rsidP="00A00FD2">
                      <w:pPr>
                        <w:pStyle w:val="Caption"/>
                        <w:rPr>
                          <w:noProof/>
                          <w:szCs w:val="24"/>
                        </w:rPr>
                      </w:pPr>
                      <w:bookmarkStart w:id="49" w:name="_Toc72948752"/>
                      <w:bookmarkStart w:id="50" w:name="_Toc72954927"/>
                      <w:r w:rsidRPr="00696DB3">
                        <w:rPr>
                          <w:b/>
                          <w:bCs w:val="0"/>
                        </w:rPr>
                        <w:t xml:space="preserve">Hình </w:t>
                      </w:r>
                      <w:r w:rsidRPr="00696DB3">
                        <w:rPr>
                          <w:b/>
                          <w:bCs w:val="0"/>
                        </w:rPr>
                        <w:fldChar w:fldCharType="begin"/>
                      </w:r>
                      <w:r w:rsidRPr="00696DB3">
                        <w:rPr>
                          <w:b/>
                          <w:bCs w:val="0"/>
                        </w:rPr>
                        <w:instrText xml:space="preserve"> SEQ Hình \* ARABIC </w:instrText>
                      </w:r>
                      <w:r w:rsidRPr="00696DB3">
                        <w:rPr>
                          <w:b/>
                          <w:bCs w:val="0"/>
                        </w:rPr>
                        <w:fldChar w:fldCharType="separate"/>
                      </w:r>
                      <w:r w:rsidRPr="00696DB3">
                        <w:rPr>
                          <w:b/>
                          <w:bCs w:val="0"/>
                          <w:noProof/>
                        </w:rPr>
                        <w:t>1</w:t>
                      </w:r>
                      <w:r w:rsidRPr="00696DB3">
                        <w:rPr>
                          <w:b/>
                          <w:bCs w:val="0"/>
                        </w:rPr>
                        <w:fldChar w:fldCharType="end"/>
                      </w:r>
                      <w:r w:rsidRPr="00696DB3">
                        <w:rPr>
                          <w:b/>
                          <w:bCs w:val="0"/>
                        </w:rPr>
                        <w:t>:</w:t>
                      </w:r>
                      <w:r>
                        <w:t xml:space="preserve"> </w:t>
                      </w:r>
                      <w:r w:rsidRPr="00A00FD2">
                        <w:t>Nền tảng .NET</w:t>
                      </w:r>
                      <w:bookmarkEnd w:id="49"/>
                      <w:bookmarkEnd w:id="50"/>
                    </w:p>
                  </w:txbxContent>
                </v:textbox>
                <w10:wrap type="square"/>
              </v:shape>
            </w:pict>
          </mc:Fallback>
        </mc:AlternateContent>
      </w:r>
      <w:r w:rsidR="00810DB2">
        <w:rPr>
          <w:noProof/>
        </w:rPr>
        <w:drawing>
          <wp:anchor distT="0" distB="0" distL="114300" distR="114300" simplePos="0" relativeHeight="251629568" behindDoc="0" locked="0" layoutInCell="1" allowOverlap="1" wp14:anchorId="28A06E1A" wp14:editId="1D30B087">
            <wp:simplePos x="0" y="0"/>
            <wp:positionH relativeFrom="column">
              <wp:posOffset>-3175</wp:posOffset>
            </wp:positionH>
            <wp:positionV relativeFrom="paragraph">
              <wp:posOffset>1404620</wp:posOffset>
            </wp:positionV>
            <wp:extent cx="5580380" cy="3113405"/>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113405"/>
                    </a:xfrm>
                    <a:prstGeom prst="rect">
                      <a:avLst/>
                    </a:prstGeom>
                    <a:noFill/>
                    <a:ln>
                      <a:noFill/>
                    </a:ln>
                  </pic:spPr>
                </pic:pic>
              </a:graphicData>
            </a:graphic>
          </wp:anchor>
        </w:drawing>
      </w:r>
      <w:r w:rsidR="00810DB2" w:rsidRPr="00810DB2">
        <w:rPr>
          <w:color w:val="080823"/>
          <w:szCs w:val="26"/>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0EE63A5E" w14:textId="447C1247" w:rsidR="00810DB2" w:rsidRPr="00810DB2" w:rsidRDefault="00810DB2" w:rsidP="00810DB2">
      <w:pPr>
        <w:shd w:val="clear" w:color="auto" w:fill="FFFFFF"/>
        <w:spacing w:before="0" w:line="390" w:lineRule="atLeast"/>
        <w:ind w:left="720" w:firstLine="0"/>
        <w:jc w:val="left"/>
        <w:textAlignment w:val="baseline"/>
        <w:rPr>
          <w:color w:val="080823"/>
          <w:szCs w:val="26"/>
        </w:rPr>
      </w:pPr>
    </w:p>
    <w:p w14:paraId="173B9C44" w14:textId="03D88EAE" w:rsidR="00810DB2" w:rsidRDefault="005B4531" w:rsidP="005B4531">
      <w:pPr>
        <w:pStyle w:val="Heading3"/>
      </w:pPr>
      <w:bookmarkStart w:id="51" w:name="_Toc72955227"/>
      <w:r>
        <w:t>ASP.NET WEB API(Backend)</w:t>
      </w:r>
      <w:bookmarkEnd w:id="51"/>
    </w:p>
    <w:p w14:paraId="6533D415" w14:textId="242CFF40" w:rsidR="005B4531" w:rsidRDefault="005B4531" w:rsidP="00FF0A93">
      <w:pPr>
        <w:jc w:val="left"/>
        <w:rPr>
          <w:color w:val="000000"/>
          <w:shd w:val="clear" w:color="auto" w:fill="FFFFFF"/>
        </w:rPr>
      </w:pPr>
      <w:r w:rsidRPr="005B4531">
        <w:rPr>
          <w:color w:val="000000"/>
          <w:shd w:val="clear" w:color="auto" w:fill="FFFFFF"/>
        </w:rPr>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440F25AC" w14:textId="43720020" w:rsidR="00FF0A93" w:rsidRPr="00A64872" w:rsidRDefault="00A64872" w:rsidP="00A64872">
      <w:pPr>
        <w:ind w:left="810"/>
        <w:jc w:val="left"/>
        <w:rPr>
          <w:color w:val="000000"/>
          <w:shd w:val="clear" w:color="auto" w:fill="FFFFFF"/>
        </w:rPr>
      </w:pPr>
      <w:r>
        <w:rPr>
          <w:color w:val="000000"/>
          <w:shd w:val="clear" w:color="auto" w:fill="FFFFFF"/>
        </w:rPr>
        <w:br w:type="column"/>
      </w:r>
      <w:r>
        <w:rPr>
          <w:noProof/>
        </w:rPr>
        <w:lastRenderedPageBreak/>
        <mc:AlternateContent>
          <mc:Choice Requires="wps">
            <w:drawing>
              <wp:anchor distT="0" distB="0" distL="114300" distR="114300" simplePos="0" relativeHeight="251692032" behindDoc="0" locked="0" layoutInCell="1" allowOverlap="1" wp14:anchorId="0AFA21F8" wp14:editId="0FEE0A08">
                <wp:simplePos x="0" y="0"/>
                <wp:positionH relativeFrom="column">
                  <wp:posOffset>-3175</wp:posOffset>
                </wp:positionH>
                <wp:positionV relativeFrom="paragraph">
                  <wp:posOffset>5845810</wp:posOffset>
                </wp:positionV>
                <wp:extent cx="5463540" cy="635"/>
                <wp:effectExtent l="0" t="0" r="0" b="0"/>
                <wp:wrapSquare wrapText="bothSides"/>
                <wp:docPr id="45" name="Hộp Văn bản 45"/>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5B8AC73E" w14:textId="75D9EDB2" w:rsidR="003C7F4D" w:rsidRPr="00C40489" w:rsidRDefault="003C7F4D" w:rsidP="00A64872">
                            <w:pPr>
                              <w:pStyle w:val="Caption"/>
                              <w:rPr>
                                <w:color w:val="000000"/>
                                <w:szCs w:val="24"/>
                                <w:shd w:val="clear" w:color="auto" w:fill="FFFFFF"/>
                              </w:rPr>
                            </w:pPr>
                            <w:bookmarkStart w:id="52" w:name="_Toc72948753"/>
                            <w:bookmarkStart w:id="53" w:name="_Toc72954928"/>
                            <w:r w:rsidRPr="00696DB3">
                              <w:rPr>
                                <w:b/>
                                <w:bCs w:val="0"/>
                              </w:rPr>
                              <w:t xml:space="preserve">Hình </w:t>
                            </w:r>
                            <w:r w:rsidRPr="00696DB3">
                              <w:rPr>
                                <w:b/>
                                <w:bCs w:val="0"/>
                              </w:rPr>
                              <w:fldChar w:fldCharType="begin"/>
                            </w:r>
                            <w:r w:rsidRPr="00696DB3">
                              <w:rPr>
                                <w:b/>
                                <w:bCs w:val="0"/>
                              </w:rPr>
                              <w:instrText xml:space="preserve"> SEQ Hình \* ARABIC </w:instrText>
                            </w:r>
                            <w:r w:rsidRPr="00696DB3">
                              <w:rPr>
                                <w:b/>
                                <w:bCs w:val="0"/>
                              </w:rPr>
                              <w:fldChar w:fldCharType="separate"/>
                            </w:r>
                            <w:r w:rsidRPr="00696DB3">
                              <w:rPr>
                                <w:b/>
                                <w:bCs w:val="0"/>
                                <w:noProof/>
                              </w:rPr>
                              <w:t>2</w:t>
                            </w:r>
                            <w:r w:rsidRPr="00696DB3">
                              <w:rPr>
                                <w:b/>
                                <w:bCs w:val="0"/>
                              </w:rPr>
                              <w:fldChar w:fldCharType="end"/>
                            </w:r>
                            <w:r w:rsidRPr="00696DB3">
                              <w:rPr>
                                <w:b/>
                                <w:bCs w:val="0"/>
                              </w:rPr>
                              <w:t>:</w:t>
                            </w:r>
                            <w:r>
                              <w:t xml:space="preserve"> Mô hình tương tác giữa các đối tượng trong WEB API</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A21F8" id="Hộp Văn bản 45" o:spid="_x0000_s1029" type="#_x0000_t202" style="position:absolute;left:0;text-align:left;margin-left:-.25pt;margin-top:460.3pt;width:430.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" stroked="f">
                <v:textbox style="mso-fit-shape-to-text:t" inset="0,0,0,0">
                  <w:txbxContent>
                    <w:p w14:paraId="5B8AC73E" w14:textId="75D9EDB2" w:rsidR="003C7F4D" w:rsidRPr="00C40489" w:rsidRDefault="003C7F4D" w:rsidP="00A64872">
                      <w:pPr>
                        <w:pStyle w:val="Caption"/>
                        <w:rPr>
                          <w:color w:val="000000"/>
                          <w:szCs w:val="24"/>
                          <w:shd w:val="clear" w:color="auto" w:fill="FFFFFF"/>
                        </w:rPr>
                      </w:pPr>
                      <w:bookmarkStart w:id="54" w:name="_Toc72948753"/>
                      <w:bookmarkStart w:id="55" w:name="_Toc72954928"/>
                      <w:r w:rsidRPr="00696DB3">
                        <w:rPr>
                          <w:b/>
                          <w:bCs w:val="0"/>
                        </w:rPr>
                        <w:t xml:space="preserve">Hình </w:t>
                      </w:r>
                      <w:r w:rsidRPr="00696DB3">
                        <w:rPr>
                          <w:b/>
                          <w:bCs w:val="0"/>
                        </w:rPr>
                        <w:fldChar w:fldCharType="begin"/>
                      </w:r>
                      <w:r w:rsidRPr="00696DB3">
                        <w:rPr>
                          <w:b/>
                          <w:bCs w:val="0"/>
                        </w:rPr>
                        <w:instrText xml:space="preserve"> SEQ Hình \* ARABIC </w:instrText>
                      </w:r>
                      <w:r w:rsidRPr="00696DB3">
                        <w:rPr>
                          <w:b/>
                          <w:bCs w:val="0"/>
                        </w:rPr>
                        <w:fldChar w:fldCharType="separate"/>
                      </w:r>
                      <w:r w:rsidRPr="00696DB3">
                        <w:rPr>
                          <w:b/>
                          <w:bCs w:val="0"/>
                          <w:noProof/>
                        </w:rPr>
                        <w:t>2</w:t>
                      </w:r>
                      <w:r w:rsidRPr="00696DB3">
                        <w:rPr>
                          <w:b/>
                          <w:bCs w:val="0"/>
                        </w:rPr>
                        <w:fldChar w:fldCharType="end"/>
                      </w:r>
                      <w:r w:rsidRPr="00696DB3">
                        <w:rPr>
                          <w:b/>
                          <w:bCs w:val="0"/>
                        </w:rPr>
                        <w:t>:</w:t>
                      </w:r>
                      <w:r>
                        <w:t xml:space="preserve"> Mô hình tương tác giữa các đối tượng trong WEB API</w:t>
                      </w:r>
                      <w:bookmarkEnd w:id="54"/>
                      <w:bookmarkEnd w:id="55"/>
                    </w:p>
                  </w:txbxContent>
                </v:textbox>
                <w10:wrap type="square"/>
              </v:shape>
            </w:pict>
          </mc:Fallback>
        </mc:AlternateContent>
      </w:r>
      <w:r>
        <w:rPr>
          <w:noProof/>
        </w:rPr>
        <w:drawing>
          <wp:anchor distT="0" distB="0" distL="114300" distR="114300" simplePos="0" relativeHeight="251662336" behindDoc="0" locked="0" layoutInCell="1" allowOverlap="1" wp14:anchorId="4A7DD242" wp14:editId="57B93D4A">
            <wp:simplePos x="0" y="0"/>
            <wp:positionH relativeFrom="column">
              <wp:posOffset>-3175</wp:posOffset>
            </wp:positionH>
            <wp:positionV relativeFrom="paragraph">
              <wp:posOffset>325120</wp:posOffset>
            </wp:positionV>
            <wp:extent cx="5463540" cy="5463540"/>
            <wp:effectExtent l="19050" t="19050" r="22860" b="22860"/>
            <wp:wrapSquare wrapText="bothSides"/>
            <wp:docPr id="6" name="Picture 6" descr="Ứng dụng của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Ứng dụng của Web A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540" cy="54635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504065B" w14:textId="4B9B3343" w:rsidR="00FF0A93" w:rsidRPr="00696DB3" w:rsidRDefault="00FF0A93" w:rsidP="00FF0A93">
      <w:pPr>
        <w:pStyle w:val="NormalWeb"/>
        <w:shd w:val="clear" w:color="auto" w:fill="FFFFFF"/>
        <w:spacing w:before="0" w:beforeAutospacing="0" w:after="0" w:afterAutospacing="0"/>
        <w:rPr>
          <w:color w:val="000000"/>
          <w:sz w:val="24"/>
        </w:rPr>
      </w:pPr>
      <w:r w:rsidRPr="00696DB3">
        <w:rPr>
          <w:color w:val="000000" w:themeColor="text1"/>
        </w:rPr>
        <w:t>Một số ưu điểm vượt trội của Web API như</w:t>
      </w:r>
      <w:r w:rsidRPr="00696DB3">
        <w:rPr>
          <w:color w:val="000000"/>
        </w:rPr>
        <w:t>:</w:t>
      </w:r>
    </w:p>
    <w:p w14:paraId="1674ACB3" w14:textId="0F104698" w:rsidR="00FF0A93" w:rsidRPr="00FF0A93" w:rsidRDefault="00FF0A93" w:rsidP="007D7687">
      <w:pPr>
        <w:numPr>
          <w:ilvl w:val="0"/>
          <w:numId w:val="18"/>
        </w:numPr>
        <w:shd w:val="clear" w:color="auto" w:fill="FFFFFF"/>
        <w:spacing w:before="0" w:line="240" w:lineRule="auto"/>
        <w:ind w:left="1020"/>
        <w:jc w:val="left"/>
        <w:rPr>
          <w:color w:val="000000"/>
        </w:rPr>
      </w:pPr>
      <w:r w:rsidRPr="00FF0A93">
        <w:rPr>
          <w:color w:val="000000"/>
        </w:rPr>
        <w:t>Dễ viết, tinh chỉnh tốt hơn so với các framework WCF, Web service trước đây</w:t>
      </w:r>
    </w:p>
    <w:p w14:paraId="15120820" w14:textId="1F867CF8" w:rsidR="00FF0A93" w:rsidRPr="00FF0A93" w:rsidRDefault="00FF0A93" w:rsidP="007D7687">
      <w:pPr>
        <w:numPr>
          <w:ilvl w:val="0"/>
          <w:numId w:val="18"/>
        </w:numPr>
        <w:shd w:val="clear" w:color="auto" w:fill="FFFFFF"/>
        <w:spacing w:before="0" w:line="240" w:lineRule="auto"/>
        <w:ind w:left="1020"/>
        <w:jc w:val="left"/>
        <w:rPr>
          <w:color w:val="000000"/>
        </w:rPr>
      </w:pPr>
      <w:r>
        <w:rPr>
          <w:color w:val="000000"/>
        </w:rPr>
        <w:t>Nâng cao trải nghiệm người dùng nhờ UX thân thiện</w:t>
      </w:r>
      <w:r w:rsidRPr="00FF0A93">
        <w:rPr>
          <w:color w:val="000000"/>
        </w:rPr>
        <w:t xml:space="preserve"> </w:t>
      </w:r>
    </w:p>
    <w:p w14:paraId="6FCE76D5" w14:textId="4D96905C" w:rsidR="00FF0A93" w:rsidRPr="00FF0A93" w:rsidRDefault="00FF0A93" w:rsidP="007D7687">
      <w:pPr>
        <w:numPr>
          <w:ilvl w:val="0"/>
          <w:numId w:val="18"/>
        </w:numPr>
        <w:shd w:val="clear" w:color="auto" w:fill="FFFFFF"/>
        <w:spacing w:before="0" w:line="240" w:lineRule="auto"/>
        <w:ind w:left="1020"/>
        <w:jc w:val="left"/>
        <w:rPr>
          <w:color w:val="000000"/>
        </w:rPr>
      </w:pPr>
      <w:r w:rsidRPr="00FF0A93">
        <w:rPr>
          <w:color w:val="000000"/>
        </w:rPr>
        <w:t>Thỏa mãn những tiêu chuẩn phổ biến về REST và HTTP</w:t>
      </w:r>
    </w:p>
    <w:p w14:paraId="5EB1C6F5" w14:textId="77777777" w:rsidR="00FF0A93" w:rsidRPr="00FF0A93" w:rsidRDefault="00FF0A93" w:rsidP="007D7687">
      <w:pPr>
        <w:numPr>
          <w:ilvl w:val="0"/>
          <w:numId w:val="18"/>
        </w:numPr>
        <w:shd w:val="clear" w:color="auto" w:fill="FFFFFF"/>
        <w:spacing w:before="0" w:line="240" w:lineRule="auto"/>
        <w:ind w:left="1020"/>
        <w:jc w:val="left"/>
        <w:rPr>
          <w:color w:val="000000"/>
        </w:rPr>
      </w:pPr>
      <w:r w:rsidRPr="00FF0A93">
        <w:rPr>
          <w:color w:val="000000"/>
        </w:rPr>
        <w:t>Hỗ trợ tốt các tính năng và thành phần của HTTP như: caching, versioning, HttpRequestMessage, HttpResponseMessage,…các MVC như: routing, container, controller,…</w:t>
      </w:r>
    </w:p>
    <w:p w14:paraId="652A8F53" w14:textId="77777777" w:rsidR="00FF0A93" w:rsidRPr="00FF0A93" w:rsidRDefault="00FF0A93" w:rsidP="007D7687">
      <w:pPr>
        <w:numPr>
          <w:ilvl w:val="0"/>
          <w:numId w:val="18"/>
        </w:numPr>
        <w:shd w:val="clear" w:color="auto" w:fill="FFFFFF"/>
        <w:spacing w:before="0" w:line="240" w:lineRule="auto"/>
        <w:ind w:left="1020"/>
        <w:jc w:val="left"/>
        <w:rPr>
          <w:color w:val="000000"/>
        </w:rPr>
      </w:pPr>
      <w:r w:rsidRPr="00FF0A93">
        <w:rPr>
          <w:color w:val="000000"/>
        </w:rPr>
        <w:t>Khả năng bảo mật cao, xác nhận 2 chiều khi có request</w:t>
      </w:r>
    </w:p>
    <w:p w14:paraId="2CC959B1" w14:textId="77777777" w:rsidR="00FF0A93" w:rsidRPr="00FF0A93" w:rsidRDefault="00FF0A93" w:rsidP="007D7687">
      <w:pPr>
        <w:numPr>
          <w:ilvl w:val="0"/>
          <w:numId w:val="18"/>
        </w:numPr>
        <w:shd w:val="clear" w:color="auto" w:fill="FFFFFF"/>
        <w:spacing w:before="0" w:line="240" w:lineRule="auto"/>
        <w:ind w:left="1020"/>
        <w:jc w:val="left"/>
        <w:rPr>
          <w:color w:val="000000"/>
        </w:rPr>
      </w:pPr>
      <w:r w:rsidRPr="00FF0A93">
        <w:rPr>
          <w:color w:val="000000"/>
        </w:rPr>
        <w:lastRenderedPageBreak/>
        <w:t>Dữ liệu trả về ở nhiều định dạng phổ biến khác nhau từ XML cho tới JSON</w:t>
      </w:r>
    </w:p>
    <w:p w14:paraId="43829C6A" w14:textId="5CE9EF19" w:rsidR="00FF0A93" w:rsidRDefault="00FF0A93" w:rsidP="007D7687">
      <w:pPr>
        <w:numPr>
          <w:ilvl w:val="0"/>
          <w:numId w:val="18"/>
        </w:numPr>
        <w:shd w:val="clear" w:color="auto" w:fill="FFFFFF"/>
        <w:spacing w:before="0" w:line="240" w:lineRule="auto"/>
        <w:ind w:left="1020"/>
        <w:jc w:val="left"/>
        <w:rPr>
          <w:color w:val="000000"/>
        </w:rPr>
      </w:pPr>
      <w:r w:rsidRPr="00FF0A93">
        <w:rPr>
          <w:color w:val="000000"/>
        </w:rPr>
        <w:t>Host được nhiều loại client khác nhau từ ứng dụng nền web cho tới các phần mềm</w:t>
      </w:r>
      <w:r w:rsidR="006E1708">
        <w:rPr>
          <w:color w:val="000000"/>
        </w:rPr>
        <w:t xml:space="preserve"> desktop </w:t>
      </w:r>
      <w:r w:rsidRPr="00FF0A93">
        <w:rPr>
          <w:color w:val="000000"/>
        </w:rPr>
        <w:t>…</w:t>
      </w:r>
    </w:p>
    <w:p w14:paraId="4C393C4C" w14:textId="5BBC7DDE" w:rsidR="00AC4643" w:rsidRDefault="00AC4643" w:rsidP="00AC4643">
      <w:pPr>
        <w:pStyle w:val="Heading2"/>
      </w:pPr>
      <w:bookmarkStart w:id="56" w:name="_Toc72955228"/>
      <w:r>
        <w:t>Angular (Front_end)</w:t>
      </w:r>
      <w:bookmarkEnd w:id="56"/>
    </w:p>
    <w:p w14:paraId="69359652" w14:textId="00BE6F0A" w:rsidR="00AC4643" w:rsidRDefault="00D65698" w:rsidP="00AC4643">
      <w:pPr>
        <w:rPr>
          <w:color w:val="1B1B1B"/>
          <w:spacing w:val="-1"/>
          <w:szCs w:val="26"/>
          <w:shd w:val="clear" w:color="auto" w:fill="FFFFFF"/>
        </w:rPr>
      </w:pPr>
      <w:r w:rsidRPr="00D65698">
        <w:rPr>
          <w:color w:val="1B1B1B"/>
          <w:spacing w:val="-1"/>
          <w:szCs w:val="26"/>
          <w:shd w:val="clear" w:color="auto" w:fill="FFFFFF"/>
        </w:rPr>
        <w:t>Angular là một javascript framework do google phát triển để xây dựng các Single Page Application (SPA) bằng JavaScript, HTML và TypeScript. Angular cung cấp các tính năng tích hợp cho animation, http service và có các tính năng như auto-complete, navigation, toolbar, menus,</w:t>
      </w:r>
      <w:r w:rsidR="006E1708">
        <w:rPr>
          <w:color w:val="1B1B1B"/>
          <w:spacing w:val="-1"/>
          <w:szCs w:val="26"/>
          <w:shd w:val="clear" w:color="auto" w:fill="FFFFFF"/>
        </w:rPr>
        <w:t xml:space="preserve"> </w:t>
      </w:r>
      <w:r w:rsidRPr="00D65698">
        <w:rPr>
          <w:color w:val="1B1B1B"/>
          <w:spacing w:val="-1"/>
          <w:szCs w:val="26"/>
          <w:shd w:val="clear" w:color="auto" w:fill="FFFFFF"/>
        </w:rPr>
        <w:t>… Code được viết bằng TypeScript, biên dịch thành JavaScript và hiển thị tương tự trong trình duyệt.</w:t>
      </w:r>
    </w:p>
    <w:p w14:paraId="24B67B2C" w14:textId="42D3BD50" w:rsidR="002B7E9E" w:rsidRDefault="002B7E9E" w:rsidP="00AC4643">
      <w:pPr>
        <w:rPr>
          <w:color w:val="1B1B1B"/>
          <w:spacing w:val="-1"/>
          <w:szCs w:val="26"/>
          <w:shd w:val="clear" w:color="auto" w:fill="FFFFFF"/>
        </w:rPr>
      </w:pPr>
      <w:r>
        <w:rPr>
          <w:color w:val="1B1B1B"/>
          <w:spacing w:val="-1"/>
          <w:szCs w:val="26"/>
          <w:shd w:val="clear" w:color="auto" w:fill="FFFFFF"/>
        </w:rPr>
        <w:t>Angular có những ưu điểm như:</w:t>
      </w:r>
    </w:p>
    <w:p w14:paraId="57C73F6C" w14:textId="77777777" w:rsidR="002B7E9E" w:rsidRPr="002B7E9E" w:rsidRDefault="002B7E9E" w:rsidP="007D7687">
      <w:pPr>
        <w:numPr>
          <w:ilvl w:val="0"/>
          <w:numId w:val="19"/>
        </w:numPr>
        <w:shd w:val="clear" w:color="auto" w:fill="FFFFFF"/>
        <w:spacing w:before="100" w:beforeAutospacing="1" w:after="100" w:afterAutospacing="1" w:line="240" w:lineRule="auto"/>
        <w:rPr>
          <w:color w:val="000000"/>
          <w:szCs w:val="26"/>
        </w:rPr>
      </w:pPr>
      <w:r w:rsidRPr="002B7E9E">
        <w:rPr>
          <w:color w:val="000000"/>
          <w:szCs w:val="26"/>
        </w:rPr>
        <w:t>Khả năng ràng buộc dữ liệu ở cả hai chiều: Code ở cả JavaScript và HTML đều được đồng bộ hóa, giúp tiết kiệm thời gian lập trình. </w:t>
      </w:r>
    </w:p>
    <w:p w14:paraId="11D8E868" w14:textId="77777777" w:rsidR="002B7E9E" w:rsidRPr="002B7E9E" w:rsidRDefault="002B7E9E" w:rsidP="007D7687">
      <w:pPr>
        <w:numPr>
          <w:ilvl w:val="0"/>
          <w:numId w:val="19"/>
        </w:numPr>
        <w:shd w:val="clear" w:color="auto" w:fill="FFFFFF"/>
        <w:spacing w:before="100" w:beforeAutospacing="1" w:after="100" w:afterAutospacing="1" w:line="240" w:lineRule="auto"/>
        <w:rPr>
          <w:color w:val="000000"/>
          <w:szCs w:val="26"/>
        </w:rPr>
      </w:pPr>
      <w:r w:rsidRPr="002B7E9E">
        <w:rPr>
          <w:color w:val="000000"/>
          <w:szCs w:val="26"/>
        </w:rPr>
        <w:t>Mở rộng, phát triển tính năng của các file HTML nhờ sự hiện diện của các chỉ thị. Người dùng chỉ cần thêm tiền tố ng- trước thuộc tính HTML để có thể kích hoạt chỉ thị.</w:t>
      </w:r>
    </w:p>
    <w:p w14:paraId="49588CE9" w14:textId="77777777" w:rsidR="002B7E9E" w:rsidRPr="002B7E9E" w:rsidRDefault="002B7E9E" w:rsidP="007D7687">
      <w:pPr>
        <w:numPr>
          <w:ilvl w:val="0"/>
          <w:numId w:val="19"/>
        </w:numPr>
        <w:shd w:val="clear" w:color="auto" w:fill="FFFFFF"/>
        <w:spacing w:before="100" w:beforeAutospacing="1" w:after="100" w:afterAutospacing="1" w:line="240" w:lineRule="auto"/>
        <w:rPr>
          <w:color w:val="000000"/>
          <w:szCs w:val="26"/>
        </w:rPr>
      </w:pPr>
      <w:r w:rsidRPr="002B7E9E">
        <w:rPr>
          <w:color w:val="000000"/>
          <w:szCs w:val="26"/>
        </w:rPr>
        <w:t>Hỗ trợ thiết kế ứng dụng bằng các đoạn code ngắn gọn nhờ các template mà cấu trúc Code – AngularJS.</w:t>
      </w:r>
    </w:p>
    <w:p w14:paraId="6522AA26" w14:textId="77777777" w:rsidR="002B7E9E" w:rsidRPr="002B7E9E" w:rsidRDefault="002B7E9E" w:rsidP="007D7687">
      <w:pPr>
        <w:numPr>
          <w:ilvl w:val="0"/>
          <w:numId w:val="19"/>
        </w:numPr>
        <w:shd w:val="clear" w:color="auto" w:fill="FFFFFF"/>
        <w:spacing w:before="100" w:beforeAutospacing="1" w:after="100" w:afterAutospacing="1" w:line="240" w:lineRule="auto"/>
        <w:rPr>
          <w:color w:val="000000"/>
          <w:szCs w:val="26"/>
        </w:rPr>
      </w:pPr>
      <w:r w:rsidRPr="002B7E9E">
        <w:rPr>
          <w:color w:val="000000"/>
          <w:szCs w:val="26"/>
        </w:rPr>
        <w:t>Hỗ trợ việc thử nghiệm, tích hợp</w:t>
      </w:r>
    </w:p>
    <w:p w14:paraId="7DE65608" w14:textId="77777777" w:rsidR="002B7E9E" w:rsidRPr="002B7E9E" w:rsidRDefault="002B7E9E" w:rsidP="007D7687">
      <w:pPr>
        <w:numPr>
          <w:ilvl w:val="0"/>
          <w:numId w:val="19"/>
        </w:numPr>
        <w:shd w:val="clear" w:color="auto" w:fill="FFFFFF"/>
        <w:spacing w:before="100" w:beforeAutospacing="1" w:after="100" w:afterAutospacing="1" w:line="240" w:lineRule="auto"/>
        <w:rPr>
          <w:color w:val="000000"/>
          <w:szCs w:val="26"/>
        </w:rPr>
      </w:pPr>
      <w:r w:rsidRPr="002B7E9E">
        <w:rPr>
          <w:color w:val="000000"/>
          <w:szCs w:val="26"/>
        </w:rPr>
        <w:t>Là công cụ của tương lai bởi hệ thống chức năng tuyệt vời. Cơ sở của người dùng được phát triển liên tục, đi kèm với đó là sự cập nhật thường xuyên tài liệu chuyên sâu.</w:t>
      </w:r>
    </w:p>
    <w:p w14:paraId="087F7622" w14:textId="6342E046" w:rsidR="002B7E9E" w:rsidRDefault="002B7E9E" w:rsidP="007D7687">
      <w:pPr>
        <w:numPr>
          <w:ilvl w:val="0"/>
          <w:numId w:val="19"/>
        </w:numPr>
        <w:shd w:val="clear" w:color="auto" w:fill="FFFFFF"/>
        <w:spacing w:before="100" w:beforeAutospacing="1" w:after="100" w:afterAutospacing="1" w:line="240" w:lineRule="auto"/>
        <w:rPr>
          <w:color w:val="000000"/>
          <w:szCs w:val="26"/>
        </w:rPr>
      </w:pPr>
      <w:r w:rsidRPr="002B7E9E">
        <w:rPr>
          <w:color w:val="000000"/>
          <w:szCs w:val="26"/>
        </w:rPr>
        <w:t>Tương thích với nhiều thiết bị, bao gồm cả di động lẫn để bàn.</w:t>
      </w:r>
    </w:p>
    <w:p w14:paraId="28680D8C" w14:textId="6342E046" w:rsidR="002B7E9E" w:rsidRPr="002B7E9E" w:rsidRDefault="002B7E9E" w:rsidP="002B7E9E">
      <w:pPr>
        <w:shd w:val="clear" w:color="auto" w:fill="FFFFFF"/>
        <w:spacing w:before="0" w:after="100" w:afterAutospacing="1" w:line="240" w:lineRule="auto"/>
        <w:ind w:firstLine="0"/>
        <w:rPr>
          <w:color w:val="000000"/>
          <w:szCs w:val="26"/>
        </w:rPr>
      </w:pPr>
      <w:r w:rsidRPr="002B7E9E">
        <w:rPr>
          <w:color w:val="000000"/>
          <w:szCs w:val="26"/>
        </w:rPr>
        <w:t>Bên cạnh ưu điểm, bạn cũng cần cân nhắc về một vài nhược điểm của Angular trước khi quyết định sử dụng nó. Cụ thể:</w:t>
      </w:r>
    </w:p>
    <w:p w14:paraId="3ADC8E4C" w14:textId="77777777" w:rsidR="002B7E9E" w:rsidRPr="002B7E9E" w:rsidRDefault="002B7E9E" w:rsidP="007D7687">
      <w:pPr>
        <w:numPr>
          <w:ilvl w:val="0"/>
          <w:numId w:val="20"/>
        </w:numPr>
        <w:shd w:val="clear" w:color="auto" w:fill="FFFFFF"/>
        <w:spacing w:before="100" w:beforeAutospacing="1" w:after="100" w:afterAutospacing="1" w:line="240" w:lineRule="auto"/>
        <w:rPr>
          <w:color w:val="000000"/>
          <w:szCs w:val="26"/>
        </w:rPr>
      </w:pPr>
      <w:r w:rsidRPr="002B7E9E">
        <w:rPr>
          <w:color w:val="000000"/>
          <w:szCs w:val="26"/>
        </w:rPr>
        <w:t>Bảo mật kém: AngularJS mang bản chất ‘front - end’, có khả năng bảo mật thấp. </w:t>
      </w:r>
    </w:p>
    <w:p w14:paraId="0D467051" w14:textId="77777777" w:rsidR="002B7E9E" w:rsidRDefault="002B7E9E" w:rsidP="007D7687">
      <w:pPr>
        <w:numPr>
          <w:ilvl w:val="0"/>
          <w:numId w:val="20"/>
        </w:numPr>
        <w:shd w:val="clear" w:color="auto" w:fill="FFFFFF"/>
        <w:spacing w:before="100" w:beforeAutospacing="1" w:after="100" w:afterAutospacing="1" w:line="240" w:lineRule="auto"/>
        <w:rPr>
          <w:color w:val="000000"/>
          <w:szCs w:val="26"/>
        </w:rPr>
      </w:pPr>
      <w:r w:rsidRPr="002B7E9E">
        <w:rPr>
          <w:color w:val="000000"/>
          <w:szCs w:val="26"/>
        </w:rPr>
        <w:t>Bị hạn chế về trình duyệt: Mỗi vài trình duyệt được tích hợp tính năng Disable Javascript, mà Angular được lập trình bằng ngôn ngữ này nên không thể sử dụng trên trình duyệt đó</w:t>
      </w:r>
    </w:p>
    <w:p w14:paraId="3B4B6FA2" w14:textId="77777777" w:rsidR="002B7E9E" w:rsidRDefault="002B7E9E" w:rsidP="002B7E9E">
      <w:pPr>
        <w:shd w:val="clear" w:color="auto" w:fill="FFFFFF"/>
        <w:spacing w:before="100" w:beforeAutospacing="1" w:after="100" w:afterAutospacing="1" w:line="240" w:lineRule="auto"/>
        <w:ind w:firstLine="0"/>
        <w:rPr>
          <w:color w:val="000000"/>
          <w:szCs w:val="26"/>
        </w:rPr>
      </w:pPr>
      <w:r>
        <w:rPr>
          <w:color w:val="000000"/>
          <w:szCs w:val="26"/>
        </w:rPr>
        <w:t>Các tính năng nỗi bật của Angular như:</w:t>
      </w:r>
    </w:p>
    <w:p w14:paraId="20784CF2"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Controller: Tính năng hỗ trợ xử lý dữ liệu dành cho $scope. Với tính năng này, views dùng dữ liệu có sẵn tại scope để tiến hành hiển thị tương ứng.</w:t>
      </w:r>
    </w:p>
    <w:p w14:paraId="422CADB1" w14:textId="3F74BC15"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Data</w:t>
      </w:r>
      <w:r>
        <w:rPr>
          <w:color w:val="000000"/>
          <w:szCs w:val="26"/>
        </w:rPr>
        <w:t>-</w:t>
      </w:r>
      <w:r w:rsidRPr="002B7E9E">
        <w:rPr>
          <w:color w:val="000000"/>
          <w:szCs w:val="26"/>
        </w:rPr>
        <w:t>binding: Tính năng tự động đồng bộ hóa tất cả các dữ liệu giữa hai chiều model và view khi view có thay đổi. </w:t>
      </w:r>
    </w:p>
    <w:p w14:paraId="4710279B"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lastRenderedPageBreak/>
        <w:t>Service: Cung cấp một loạt phương án dữ liệu bởi là singleton object có năng lực khởi tạo.</w:t>
      </w:r>
    </w:p>
    <w:p w14:paraId="51CC4A03"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Scope: Là đối tượng giao tiếp giữa hai phía controller và view trong ứng dụng. </w:t>
      </w:r>
    </w:p>
    <w:p w14:paraId="254033BA"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Filter: Hỗ trợ lọc tập hợp con có trong item rồi trả chúng về mảng mới.</w:t>
      </w:r>
    </w:p>
    <w:p w14:paraId="2B0D29DC"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Directive: Tính năng hỗ trợ tạo thẻ HTML. Một vài directive phổ biến là ngBind, ngModel…</w:t>
      </w:r>
    </w:p>
    <w:p w14:paraId="330B94BF"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Temple: Tính năng hiển thị các thông tin từ controller, được coi như một phần trong view.</w:t>
      </w:r>
    </w:p>
    <w:p w14:paraId="5E562339"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Routing: Tính năng điều hướng, chuyển đổi trong controller. Người dùng có thể tạo SPA với tính năng này.</w:t>
      </w:r>
    </w:p>
    <w:p w14:paraId="2992389F" w14:textId="77777777" w:rsidR="002B7E9E" w:rsidRPr="002B7E9E" w:rsidRDefault="002B7E9E" w:rsidP="00D001DF">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MVC &amp; MVVM: Tính năng phân chia những ứng dụng chưa nhiều thành phần, gắn liền với MVC. </w:t>
      </w:r>
    </w:p>
    <w:p w14:paraId="6992E95A"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Deep link: Các liên kết sâu hỗ trợ lập trình viên trong việc mã hóa trạng thái ứng dụng trong các URL, nó khả năng bookmark với công cụ tìm kiếm.</w:t>
      </w:r>
    </w:p>
    <w:p w14:paraId="440F0760" w14:textId="77777777" w:rsidR="002B7E9E" w:rsidRPr="002B7E9E" w:rsidRDefault="002B7E9E" w:rsidP="007D7687">
      <w:pPr>
        <w:numPr>
          <w:ilvl w:val="0"/>
          <w:numId w:val="21"/>
        </w:numPr>
        <w:shd w:val="clear" w:color="auto" w:fill="FFFFFF"/>
        <w:spacing w:before="100" w:beforeAutospacing="1" w:after="100" w:afterAutospacing="1" w:line="240" w:lineRule="auto"/>
        <w:rPr>
          <w:color w:val="000000"/>
          <w:szCs w:val="26"/>
        </w:rPr>
      </w:pPr>
      <w:r w:rsidRPr="002B7E9E">
        <w:rPr>
          <w:color w:val="000000"/>
          <w:szCs w:val="26"/>
        </w:rPr>
        <w:t>Dependency Injection: Tính năng này thường được tích hợp trong bản AngularJS, mang lại khả năng tạo lập những ứng dụng giàu tiềm năng phát triển, thao tác đơn giản, dễ kiểm tra.</w:t>
      </w:r>
    </w:p>
    <w:p w14:paraId="3A4BDCAA" w14:textId="3F6C5D7E" w:rsidR="002B7E9E" w:rsidRPr="002B7E9E" w:rsidRDefault="002B7E9E" w:rsidP="002B7E9E">
      <w:pPr>
        <w:shd w:val="clear" w:color="auto" w:fill="FFFFFF"/>
        <w:spacing w:before="100" w:beforeAutospacing="1" w:after="100" w:afterAutospacing="1" w:line="240" w:lineRule="auto"/>
        <w:ind w:left="720" w:firstLine="0"/>
        <w:rPr>
          <w:color w:val="000000"/>
          <w:szCs w:val="26"/>
        </w:rPr>
      </w:pPr>
      <w:r w:rsidRPr="002B7E9E">
        <w:rPr>
          <w:color w:val="000000"/>
          <w:szCs w:val="26"/>
        </w:rPr>
        <w:t>.</w:t>
      </w:r>
    </w:p>
    <w:p w14:paraId="17A2C8A8" w14:textId="77777777" w:rsidR="002B7E9E" w:rsidRPr="002B7E9E" w:rsidRDefault="002B7E9E" w:rsidP="002B7E9E">
      <w:pPr>
        <w:shd w:val="clear" w:color="auto" w:fill="FFFFFF"/>
        <w:spacing w:before="100" w:beforeAutospacing="1" w:after="100" w:afterAutospacing="1" w:line="240" w:lineRule="auto"/>
        <w:rPr>
          <w:color w:val="000000"/>
          <w:szCs w:val="26"/>
        </w:rPr>
      </w:pPr>
    </w:p>
    <w:p w14:paraId="501286CB" w14:textId="77777777" w:rsidR="002B7E9E" w:rsidRPr="00D65698" w:rsidRDefault="002B7E9E" w:rsidP="00AC4643">
      <w:pPr>
        <w:rPr>
          <w:szCs w:val="26"/>
        </w:rPr>
      </w:pPr>
    </w:p>
    <w:p w14:paraId="7FFB035A" w14:textId="77777777" w:rsidR="00AC4643" w:rsidRPr="00AC4643" w:rsidRDefault="00AC4643" w:rsidP="00AC4643"/>
    <w:p w14:paraId="76201BCE" w14:textId="77777777" w:rsidR="00AC4643" w:rsidRPr="00AC4643" w:rsidRDefault="00AC4643" w:rsidP="00AC4643"/>
    <w:p w14:paraId="2199906C" w14:textId="77777777" w:rsidR="00AC4643" w:rsidRDefault="00AC4643" w:rsidP="00AC4643">
      <w:pPr>
        <w:shd w:val="clear" w:color="auto" w:fill="FFFFFF"/>
        <w:spacing w:before="0" w:line="240" w:lineRule="auto"/>
        <w:ind w:left="1020" w:firstLine="0"/>
        <w:jc w:val="left"/>
        <w:rPr>
          <w:color w:val="000000"/>
        </w:rPr>
      </w:pPr>
    </w:p>
    <w:p w14:paraId="314F1294" w14:textId="6FB97711" w:rsidR="001E3F3A" w:rsidRPr="001E3F3A" w:rsidRDefault="001E3F3A" w:rsidP="001E3F3A">
      <w:pPr>
        <w:rPr>
          <w:color w:val="000000" w:themeColor="text1"/>
          <w:szCs w:val="26"/>
        </w:rPr>
      </w:pPr>
    </w:p>
    <w:p w14:paraId="4BE89C8E" w14:textId="4748B5DC" w:rsidR="00DB07BF" w:rsidRPr="001E3F3A" w:rsidRDefault="00DB07BF" w:rsidP="003510E3">
      <w:pPr>
        <w:rPr>
          <w:color w:val="000000" w:themeColor="text1"/>
        </w:rPr>
      </w:pPr>
    </w:p>
    <w:p w14:paraId="0984646C" w14:textId="252307A2" w:rsidR="00DB07BF" w:rsidRDefault="00DB07BF" w:rsidP="003510E3">
      <w:pPr>
        <w:sectPr w:rsidR="00DB07BF" w:rsidSect="009165B5">
          <w:pgSz w:w="11907" w:h="16840" w:code="9"/>
          <w:pgMar w:top="1701" w:right="1134" w:bottom="1701" w:left="1985" w:header="709" w:footer="709" w:gutter="0"/>
          <w:cols w:space="708"/>
          <w:docGrid w:linePitch="360"/>
        </w:sectPr>
      </w:pPr>
    </w:p>
    <w:p w14:paraId="370D32AA" w14:textId="77777777" w:rsidR="00466B47" w:rsidRDefault="008D201A" w:rsidP="00461FA2">
      <w:pPr>
        <w:pStyle w:val="Heading1"/>
        <w:ind w:hanging="2591"/>
        <w:rPr>
          <w:color w:val="FF0000"/>
        </w:rPr>
      </w:pPr>
      <w:bookmarkStart w:id="57" w:name="_Toc72955229"/>
      <w:bookmarkStart w:id="58" w:name="_Toc169424247"/>
      <w:r>
        <w:lastRenderedPageBreak/>
        <w:t>: PHÂN TÍCH</w:t>
      </w:r>
      <w:bookmarkEnd w:id="57"/>
      <w:r w:rsidR="006F7F72">
        <w:t xml:space="preserve"> </w:t>
      </w:r>
    </w:p>
    <w:p w14:paraId="6D8889AD" w14:textId="404E0BCF" w:rsidR="001A08FA" w:rsidRDefault="00121EE7" w:rsidP="001A08FA">
      <w:pPr>
        <w:pStyle w:val="Heading2"/>
        <w:rPr>
          <w:i/>
          <w:iCs w:val="0"/>
        </w:rPr>
      </w:pPr>
      <w:bookmarkStart w:id="59" w:name="_Toc72955230"/>
      <w:bookmarkEnd w:id="58"/>
      <w:r>
        <w:rPr>
          <w:i/>
          <w:iCs w:val="0"/>
        </w:rPr>
        <w:t>Mô tả Tổng Quan Ứng Dụng</w:t>
      </w:r>
      <w:bookmarkEnd w:id="59"/>
    </w:p>
    <w:p w14:paraId="0D27EC47" w14:textId="6D57472C" w:rsidR="00121EE7" w:rsidRDefault="00121EE7" w:rsidP="00121EE7">
      <w:pPr>
        <w:pStyle w:val="Heading3"/>
      </w:pPr>
      <w:bookmarkStart w:id="60" w:name="_Toc72955231"/>
      <w:commentRangeStart w:id="61"/>
      <w:r>
        <w:t>Use case Tổng Quát</w:t>
      </w:r>
      <w:commentRangeEnd w:id="61"/>
      <w:r w:rsidR="00F65F33">
        <w:rPr>
          <w:rStyle w:val="CommentReference"/>
          <w:rFonts w:cs="Times New Roman"/>
          <w:b w:val="0"/>
          <w:bCs w:val="0"/>
          <w:i w:val="0"/>
        </w:rPr>
        <w:commentReference w:id="61"/>
      </w:r>
      <w:bookmarkEnd w:id="60"/>
    </w:p>
    <w:p w14:paraId="6A517A50" w14:textId="77777777" w:rsidR="00881EBD" w:rsidRDefault="0070482C" w:rsidP="00881EBD">
      <w:pPr>
        <w:keepNext/>
        <w:ind w:left="-576"/>
      </w:pPr>
      <w:r w:rsidRPr="0070482C">
        <w:rPr>
          <w:noProof/>
        </w:rPr>
        <w:drawing>
          <wp:inline distT="0" distB="0" distL="0" distR="0" wp14:anchorId="3F74C601" wp14:editId="78712389">
            <wp:extent cx="5321300" cy="67376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598" cy="6739252"/>
                    </a:xfrm>
                    <a:prstGeom prst="rect">
                      <a:avLst/>
                    </a:prstGeom>
                    <a:noFill/>
                    <a:ln>
                      <a:noFill/>
                    </a:ln>
                  </pic:spPr>
                </pic:pic>
              </a:graphicData>
            </a:graphic>
          </wp:inline>
        </w:drawing>
      </w:r>
    </w:p>
    <w:p w14:paraId="15AC4407" w14:textId="183E608A" w:rsidR="00585E33" w:rsidRDefault="00881EBD" w:rsidP="00891683">
      <w:pPr>
        <w:pStyle w:val="Caption"/>
      </w:pPr>
      <w:bookmarkStart w:id="62" w:name="_Toc72954929"/>
      <w:r w:rsidRPr="00696DB3">
        <w:rPr>
          <w:b/>
          <w:bCs w:val="0"/>
        </w:rPr>
        <w:t xml:space="preserve">Hình </w:t>
      </w:r>
      <w:r w:rsidRPr="00696DB3">
        <w:rPr>
          <w:b/>
          <w:bCs w:val="0"/>
        </w:rPr>
        <w:fldChar w:fldCharType="begin"/>
      </w:r>
      <w:r w:rsidRPr="00696DB3">
        <w:rPr>
          <w:b/>
          <w:bCs w:val="0"/>
        </w:rPr>
        <w:instrText xml:space="preserve"> SEQ Hình \* ARABIC </w:instrText>
      </w:r>
      <w:r w:rsidRPr="00696DB3">
        <w:rPr>
          <w:b/>
          <w:bCs w:val="0"/>
        </w:rPr>
        <w:fldChar w:fldCharType="separate"/>
      </w:r>
      <w:r w:rsidR="00F80D78" w:rsidRPr="00696DB3">
        <w:rPr>
          <w:b/>
          <w:bCs w:val="0"/>
          <w:noProof/>
        </w:rPr>
        <w:t>3</w:t>
      </w:r>
      <w:r w:rsidRPr="00696DB3">
        <w:rPr>
          <w:b/>
          <w:bCs w:val="0"/>
        </w:rPr>
        <w:fldChar w:fldCharType="end"/>
      </w:r>
      <w:r w:rsidRPr="00696DB3">
        <w:rPr>
          <w:b/>
          <w:bCs w:val="0"/>
        </w:rPr>
        <w:t>:</w:t>
      </w:r>
      <w:r>
        <w:t xml:space="preserve"> Mô hình Usecase</w:t>
      </w:r>
      <w:bookmarkEnd w:id="62"/>
    </w:p>
    <w:p w14:paraId="7961732A" w14:textId="50BF167A" w:rsidR="00585E33" w:rsidRPr="00585E33" w:rsidRDefault="00585E33" w:rsidP="00585E33">
      <w:r>
        <w:lastRenderedPageBreak/>
        <w:t>Lưu ý: Tất cả các Use case</w:t>
      </w:r>
      <w:r w:rsidR="00B83B01">
        <w:t xml:space="preserve"> khách hàng hệ thống và Admin</w:t>
      </w:r>
      <w:r>
        <w:t xml:space="preserve"> đều phải thực hiện đăng nhập vào hệ thống</w:t>
      </w:r>
      <w:r w:rsidR="001C4891">
        <w:t>.</w:t>
      </w:r>
    </w:p>
    <w:p w14:paraId="2A169235" w14:textId="564155D7" w:rsidR="001A08FA" w:rsidRDefault="001C4891" w:rsidP="001A08FA">
      <w:pPr>
        <w:pStyle w:val="Heading3"/>
      </w:pPr>
      <w:bookmarkStart w:id="63" w:name="_Toc72955232"/>
      <w:r>
        <w:t>Đặc tả từng Use case</w:t>
      </w:r>
      <w:bookmarkEnd w:id="63"/>
      <w:r w:rsidR="006F7F72">
        <w:t xml:space="preserve"> </w:t>
      </w:r>
    </w:p>
    <w:p w14:paraId="2386EB27" w14:textId="3FB1A704" w:rsidR="00A241FB" w:rsidRPr="00A241FB" w:rsidRDefault="00A241FB" w:rsidP="00A241FB">
      <w:pPr>
        <w:pStyle w:val="Caption"/>
        <w:jc w:val="left"/>
      </w:pPr>
      <w:bookmarkStart w:id="64" w:name="_Toc72954745"/>
      <w:r w:rsidRPr="00A241FB">
        <w:rPr>
          <w:b/>
          <w:bCs w:val="0"/>
        </w:rPr>
        <w:t xml:space="preserve">Bảng </w:t>
      </w:r>
      <w:r w:rsidRPr="00A241FB">
        <w:rPr>
          <w:b/>
          <w:bCs w:val="0"/>
        </w:rPr>
        <w:fldChar w:fldCharType="begin"/>
      </w:r>
      <w:r w:rsidRPr="00A241FB">
        <w:rPr>
          <w:b/>
          <w:bCs w:val="0"/>
        </w:rPr>
        <w:instrText xml:space="preserve"> SEQ Bảng \* ARABIC </w:instrText>
      </w:r>
      <w:r w:rsidRPr="00A241FB">
        <w:rPr>
          <w:b/>
          <w:bCs w:val="0"/>
        </w:rPr>
        <w:fldChar w:fldCharType="separate"/>
      </w:r>
      <w:r w:rsidR="00F80D78">
        <w:rPr>
          <w:b/>
          <w:bCs w:val="0"/>
          <w:noProof/>
        </w:rPr>
        <w:t>1</w:t>
      </w:r>
      <w:r w:rsidRPr="00A241FB">
        <w:rPr>
          <w:b/>
          <w:bCs w:val="0"/>
        </w:rPr>
        <w:fldChar w:fldCharType="end"/>
      </w:r>
      <w:r w:rsidRPr="00A241FB">
        <w:rPr>
          <w:b/>
          <w:bCs w:val="0"/>
        </w:rPr>
        <w:t>:</w:t>
      </w:r>
      <w:r>
        <w:t xml:space="preserve"> Đặc tả Use case của web site</w:t>
      </w:r>
      <w:bookmarkEnd w:id="64"/>
    </w:p>
    <w:tbl>
      <w:tblPr>
        <w:tblStyle w:val="TableGrid"/>
        <w:tblW w:w="9768" w:type="dxa"/>
        <w:tblLook w:val="04A0" w:firstRow="1" w:lastRow="0" w:firstColumn="1" w:lastColumn="0" w:noHBand="0" w:noVBand="1"/>
      </w:tblPr>
      <w:tblGrid>
        <w:gridCol w:w="1329"/>
        <w:gridCol w:w="2418"/>
        <w:gridCol w:w="3129"/>
        <w:gridCol w:w="2120"/>
        <w:gridCol w:w="772"/>
      </w:tblGrid>
      <w:tr w:rsidR="00B65C1D" w14:paraId="6DFB1565" w14:textId="77777777" w:rsidTr="00D001DF">
        <w:trPr>
          <w:trHeight w:val="496"/>
        </w:trPr>
        <w:tc>
          <w:tcPr>
            <w:tcW w:w="1329" w:type="dxa"/>
            <w:vAlign w:val="top"/>
          </w:tcPr>
          <w:p w14:paraId="0CC96E14" w14:textId="53C9E448" w:rsidR="0098237E" w:rsidRDefault="0098237E" w:rsidP="00A241FB">
            <w:pPr>
              <w:spacing w:before="100"/>
              <w:ind w:left="-108" w:firstLine="108"/>
            </w:pPr>
            <w:r w:rsidRPr="00D6383E">
              <w:rPr>
                <w:b/>
                <w:color w:val="000000"/>
                <w:szCs w:val="26"/>
              </w:rPr>
              <w:t>ID</w:t>
            </w:r>
          </w:p>
        </w:tc>
        <w:tc>
          <w:tcPr>
            <w:tcW w:w="2418" w:type="dxa"/>
            <w:vAlign w:val="top"/>
          </w:tcPr>
          <w:p w14:paraId="26909B42" w14:textId="034785DC" w:rsidR="0098237E" w:rsidRDefault="0098237E" w:rsidP="00D001DF">
            <w:pPr>
              <w:spacing w:before="100"/>
              <w:ind w:firstLine="0"/>
            </w:pPr>
            <w:r w:rsidRPr="005931FE">
              <w:rPr>
                <w:b/>
                <w:color w:val="000000"/>
                <w:szCs w:val="26"/>
              </w:rPr>
              <w:t>Tên Use case</w:t>
            </w:r>
          </w:p>
        </w:tc>
        <w:tc>
          <w:tcPr>
            <w:tcW w:w="3129" w:type="dxa"/>
            <w:vAlign w:val="top"/>
          </w:tcPr>
          <w:p w14:paraId="14A0E9FA" w14:textId="69E70B62" w:rsidR="0098237E" w:rsidRDefault="0098237E" w:rsidP="00D001DF">
            <w:pPr>
              <w:spacing w:before="100"/>
              <w:ind w:firstLine="0"/>
            </w:pPr>
            <w:r w:rsidRPr="00D6383E">
              <w:rPr>
                <w:b/>
                <w:color w:val="000000"/>
                <w:szCs w:val="26"/>
              </w:rPr>
              <w:t>Mô tả ngắn gọn Use case</w:t>
            </w:r>
          </w:p>
        </w:tc>
        <w:tc>
          <w:tcPr>
            <w:tcW w:w="2120" w:type="dxa"/>
            <w:vAlign w:val="top"/>
          </w:tcPr>
          <w:p w14:paraId="7C3CDBBB" w14:textId="5FAC8CDD" w:rsidR="0098237E" w:rsidRDefault="0098237E" w:rsidP="00D001DF">
            <w:pPr>
              <w:spacing w:before="100"/>
              <w:ind w:firstLine="0"/>
            </w:pPr>
            <w:r w:rsidRPr="00D6383E">
              <w:rPr>
                <w:b/>
                <w:color w:val="000000"/>
                <w:szCs w:val="26"/>
              </w:rPr>
              <w:t>Chức năng</w:t>
            </w:r>
          </w:p>
        </w:tc>
        <w:tc>
          <w:tcPr>
            <w:tcW w:w="772" w:type="dxa"/>
            <w:vAlign w:val="top"/>
          </w:tcPr>
          <w:p w14:paraId="45C692D0" w14:textId="79A4D818" w:rsidR="0098237E" w:rsidRDefault="0098237E" w:rsidP="00D001DF">
            <w:pPr>
              <w:spacing w:before="100"/>
              <w:ind w:firstLine="0"/>
            </w:pPr>
            <w:r w:rsidRPr="00D6383E">
              <w:rPr>
                <w:b/>
                <w:color w:val="000000"/>
                <w:szCs w:val="26"/>
              </w:rPr>
              <w:t>Ghi chú</w:t>
            </w:r>
          </w:p>
        </w:tc>
      </w:tr>
      <w:tr w:rsidR="00B65C1D" w14:paraId="7F295AC9" w14:textId="77777777" w:rsidTr="00D001DF">
        <w:trPr>
          <w:trHeight w:val="1003"/>
        </w:trPr>
        <w:tc>
          <w:tcPr>
            <w:tcW w:w="1329" w:type="dxa"/>
            <w:vAlign w:val="top"/>
          </w:tcPr>
          <w:p w14:paraId="6973F90E" w14:textId="266521F3" w:rsidR="00B65C1D" w:rsidRDefault="00B65C1D" w:rsidP="00D001DF">
            <w:pPr>
              <w:spacing w:before="100"/>
              <w:ind w:firstLine="0"/>
              <w:rPr>
                <w:szCs w:val="26"/>
              </w:rPr>
            </w:pPr>
            <w:r>
              <w:rPr>
                <w:szCs w:val="26"/>
              </w:rPr>
              <w:t>UC001</w:t>
            </w:r>
          </w:p>
        </w:tc>
        <w:tc>
          <w:tcPr>
            <w:tcW w:w="2418" w:type="dxa"/>
            <w:vAlign w:val="top"/>
          </w:tcPr>
          <w:p w14:paraId="21267F9B" w14:textId="10D43FB2" w:rsidR="00B65C1D" w:rsidRDefault="00B65C1D" w:rsidP="00D001DF">
            <w:pPr>
              <w:spacing w:before="100"/>
              <w:ind w:firstLine="0"/>
              <w:rPr>
                <w:szCs w:val="26"/>
              </w:rPr>
            </w:pPr>
            <w:r>
              <w:rPr>
                <w:szCs w:val="26"/>
              </w:rPr>
              <w:t>Tìm kiếm</w:t>
            </w:r>
          </w:p>
        </w:tc>
        <w:tc>
          <w:tcPr>
            <w:tcW w:w="3129" w:type="dxa"/>
          </w:tcPr>
          <w:p w14:paraId="5CFA17E7" w14:textId="5E6A93E4" w:rsidR="00B65C1D" w:rsidRDefault="00502D9F" w:rsidP="00D001DF">
            <w:pPr>
              <w:spacing w:before="100"/>
              <w:ind w:firstLine="0"/>
            </w:pPr>
            <w:r>
              <w:t>Tìm kiếm các thông tin bất động sản, nhà đất, vị trí theo các từ khóa</w:t>
            </w:r>
          </w:p>
        </w:tc>
        <w:tc>
          <w:tcPr>
            <w:tcW w:w="2120" w:type="dxa"/>
            <w:vAlign w:val="top"/>
          </w:tcPr>
          <w:p w14:paraId="0173D469" w14:textId="205679BF" w:rsidR="00B65C1D" w:rsidRDefault="00B65C1D" w:rsidP="00D001DF">
            <w:pPr>
              <w:spacing w:before="100"/>
              <w:ind w:firstLine="0"/>
            </w:pPr>
            <w:r>
              <w:rPr>
                <w:szCs w:val="26"/>
              </w:rPr>
              <w:t>Tìm kiếm</w:t>
            </w:r>
          </w:p>
        </w:tc>
        <w:tc>
          <w:tcPr>
            <w:tcW w:w="772" w:type="dxa"/>
          </w:tcPr>
          <w:p w14:paraId="53A86B4D" w14:textId="77777777" w:rsidR="00B65C1D" w:rsidRDefault="00B65C1D" w:rsidP="00D001DF">
            <w:pPr>
              <w:spacing w:before="100"/>
              <w:ind w:firstLine="0"/>
            </w:pPr>
          </w:p>
        </w:tc>
      </w:tr>
      <w:tr w:rsidR="00B65C1D" w14:paraId="7FD5308B" w14:textId="77777777" w:rsidTr="00D001DF">
        <w:trPr>
          <w:trHeight w:val="1665"/>
        </w:trPr>
        <w:tc>
          <w:tcPr>
            <w:tcW w:w="1329" w:type="dxa"/>
            <w:vAlign w:val="top"/>
          </w:tcPr>
          <w:p w14:paraId="5470A9BE" w14:textId="6D0F2EEE" w:rsidR="00B65C1D" w:rsidRDefault="00B65C1D" w:rsidP="00D001DF">
            <w:pPr>
              <w:spacing w:before="100"/>
              <w:ind w:firstLine="0"/>
            </w:pPr>
            <w:r>
              <w:rPr>
                <w:szCs w:val="26"/>
              </w:rPr>
              <w:t>UC002</w:t>
            </w:r>
            <w:r w:rsidR="0062060B">
              <w:rPr>
                <w:szCs w:val="26"/>
              </w:rPr>
              <w:t>a</w:t>
            </w:r>
          </w:p>
        </w:tc>
        <w:tc>
          <w:tcPr>
            <w:tcW w:w="2418" w:type="dxa"/>
            <w:vAlign w:val="top"/>
          </w:tcPr>
          <w:p w14:paraId="012CC727" w14:textId="5965814C" w:rsidR="00B65C1D" w:rsidRDefault="00B65C1D" w:rsidP="00D001DF">
            <w:pPr>
              <w:spacing w:before="100"/>
              <w:ind w:firstLine="0"/>
            </w:pPr>
            <w:r>
              <w:rPr>
                <w:szCs w:val="26"/>
              </w:rPr>
              <w:t xml:space="preserve">Đăng tin </w:t>
            </w:r>
          </w:p>
        </w:tc>
        <w:tc>
          <w:tcPr>
            <w:tcW w:w="3129" w:type="dxa"/>
          </w:tcPr>
          <w:p w14:paraId="2DE0D093" w14:textId="19713C8A" w:rsidR="00B65C1D" w:rsidRDefault="00502D9F" w:rsidP="00D001DF">
            <w:pPr>
              <w:spacing w:before="100"/>
              <w:ind w:firstLine="0"/>
            </w:pPr>
            <w:r>
              <w:t>Người dùng có thể đăng các tin bất động sản của mình lên hệ thống theo các chủ đề như thuê, bán nhà đất … dự án bất động sản</w:t>
            </w:r>
          </w:p>
        </w:tc>
        <w:tc>
          <w:tcPr>
            <w:tcW w:w="2120" w:type="dxa"/>
            <w:vAlign w:val="top"/>
          </w:tcPr>
          <w:p w14:paraId="24AE7418" w14:textId="30894684" w:rsidR="00B65C1D" w:rsidRDefault="00B65C1D" w:rsidP="00D001DF">
            <w:pPr>
              <w:spacing w:before="100"/>
              <w:ind w:firstLine="0"/>
            </w:pPr>
            <w:r>
              <w:rPr>
                <w:szCs w:val="26"/>
              </w:rPr>
              <w:t xml:space="preserve">Đăng tin </w:t>
            </w:r>
          </w:p>
        </w:tc>
        <w:tc>
          <w:tcPr>
            <w:tcW w:w="772" w:type="dxa"/>
          </w:tcPr>
          <w:p w14:paraId="53A86FC8" w14:textId="77777777" w:rsidR="00B65C1D" w:rsidRDefault="00B65C1D" w:rsidP="00D001DF">
            <w:pPr>
              <w:spacing w:before="100"/>
              <w:ind w:firstLine="0"/>
            </w:pPr>
          </w:p>
        </w:tc>
      </w:tr>
      <w:tr w:rsidR="004750CC" w14:paraId="39356EAC" w14:textId="77777777" w:rsidTr="00D001DF">
        <w:trPr>
          <w:trHeight w:val="1676"/>
        </w:trPr>
        <w:tc>
          <w:tcPr>
            <w:tcW w:w="1329" w:type="dxa"/>
            <w:vAlign w:val="top"/>
          </w:tcPr>
          <w:p w14:paraId="78774DD2" w14:textId="292FCD6F" w:rsidR="004750CC" w:rsidRDefault="004750CC" w:rsidP="00D001DF">
            <w:pPr>
              <w:spacing w:before="100"/>
              <w:ind w:firstLine="0"/>
              <w:rPr>
                <w:szCs w:val="26"/>
              </w:rPr>
            </w:pPr>
            <w:r>
              <w:rPr>
                <w:szCs w:val="26"/>
              </w:rPr>
              <w:t>UC00</w:t>
            </w:r>
            <w:r w:rsidR="0062060B">
              <w:rPr>
                <w:szCs w:val="26"/>
              </w:rPr>
              <w:t>2</w:t>
            </w:r>
            <w:r w:rsidR="00E43EE2">
              <w:rPr>
                <w:szCs w:val="26"/>
              </w:rPr>
              <w:t>d</w:t>
            </w:r>
          </w:p>
        </w:tc>
        <w:tc>
          <w:tcPr>
            <w:tcW w:w="2418" w:type="dxa"/>
            <w:vAlign w:val="top"/>
          </w:tcPr>
          <w:p w14:paraId="13F172B1" w14:textId="33BBAFE7" w:rsidR="004750CC" w:rsidRDefault="004750CC" w:rsidP="00D001DF">
            <w:pPr>
              <w:spacing w:before="100"/>
              <w:ind w:firstLine="0"/>
              <w:rPr>
                <w:szCs w:val="26"/>
              </w:rPr>
            </w:pPr>
            <w:r>
              <w:rPr>
                <w:szCs w:val="26"/>
              </w:rPr>
              <w:t>Thông báo kết quả đăng tin cho người dùng</w:t>
            </w:r>
          </w:p>
        </w:tc>
        <w:tc>
          <w:tcPr>
            <w:tcW w:w="3129" w:type="dxa"/>
          </w:tcPr>
          <w:p w14:paraId="30C9BE74" w14:textId="2505E3D9" w:rsidR="004750CC" w:rsidRDefault="004750CC" w:rsidP="00D001DF">
            <w:pPr>
              <w:spacing w:before="100"/>
              <w:ind w:firstLine="0"/>
            </w:pPr>
            <w:r>
              <w:t>Người dùng sau khi nhất nút đăng tin của mình thì hệ thống sẽ thông báo là đăng tin thành công hay thất bại cho người dùng được biết.</w:t>
            </w:r>
          </w:p>
        </w:tc>
        <w:tc>
          <w:tcPr>
            <w:tcW w:w="2120" w:type="dxa"/>
            <w:vAlign w:val="top"/>
          </w:tcPr>
          <w:p w14:paraId="469C2CED" w14:textId="7297F240" w:rsidR="004750CC" w:rsidRDefault="00ED4481" w:rsidP="00D001DF">
            <w:pPr>
              <w:spacing w:before="100"/>
              <w:ind w:firstLine="0"/>
              <w:rPr>
                <w:szCs w:val="26"/>
              </w:rPr>
            </w:pPr>
            <w:r>
              <w:rPr>
                <w:szCs w:val="26"/>
              </w:rPr>
              <w:t>Thông báo kết quả đăng tin cho người dùng</w:t>
            </w:r>
          </w:p>
        </w:tc>
        <w:tc>
          <w:tcPr>
            <w:tcW w:w="772" w:type="dxa"/>
          </w:tcPr>
          <w:p w14:paraId="70745032" w14:textId="77777777" w:rsidR="004750CC" w:rsidRDefault="004750CC" w:rsidP="00D001DF">
            <w:pPr>
              <w:spacing w:before="100"/>
              <w:ind w:firstLine="0"/>
            </w:pPr>
          </w:p>
        </w:tc>
      </w:tr>
      <w:tr w:rsidR="00B65C1D" w14:paraId="13BDB9E3" w14:textId="77777777" w:rsidTr="00D001DF">
        <w:trPr>
          <w:trHeight w:val="1003"/>
        </w:trPr>
        <w:tc>
          <w:tcPr>
            <w:tcW w:w="1329" w:type="dxa"/>
            <w:vAlign w:val="top"/>
          </w:tcPr>
          <w:p w14:paraId="30B447C6" w14:textId="1248EFA5" w:rsidR="00B65C1D" w:rsidRDefault="00B65C1D" w:rsidP="00D001DF">
            <w:pPr>
              <w:spacing w:before="100"/>
              <w:ind w:firstLine="0"/>
            </w:pPr>
            <w:r>
              <w:rPr>
                <w:szCs w:val="26"/>
              </w:rPr>
              <w:t>UC00</w:t>
            </w:r>
            <w:r w:rsidR="0062060B">
              <w:rPr>
                <w:szCs w:val="26"/>
              </w:rPr>
              <w:t>2</w:t>
            </w:r>
            <w:r w:rsidR="00025016">
              <w:rPr>
                <w:szCs w:val="26"/>
              </w:rPr>
              <w:t>b</w:t>
            </w:r>
          </w:p>
        </w:tc>
        <w:tc>
          <w:tcPr>
            <w:tcW w:w="2418" w:type="dxa"/>
            <w:vAlign w:val="top"/>
          </w:tcPr>
          <w:p w14:paraId="0F323366" w14:textId="1D53DA69" w:rsidR="00B65C1D" w:rsidRDefault="00B65C1D" w:rsidP="00D001DF">
            <w:pPr>
              <w:spacing w:before="100"/>
              <w:ind w:firstLine="0"/>
            </w:pPr>
            <w:r>
              <w:rPr>
                <w:szCs w:val="26"/>
              </w:rPr>
              <w:t>Cập nhật thông tin của tin</w:t>
            </w:r>
          </w:p>
        </w:tc>
        <w:tc>
          <w:tcPr>
            <w:tcW w:w="3129" w:type="dxa"/>
          </w:tcPr>
          <w:p w14:paraId="13EA99F0" w14:textId="5B15C261" w:rsidR="00B65C1D" w:rsidRDefault="00502D9F" w:rsidP="00D001DF">
            <w:pPr>
              <w:spacing w:before="100"/>
              <w:ind w:firstLine="0"/>
            </w:pPr>
            <w:r>
              <w:t>Người dùng chỉnh sửa, cập nhật lại thông tin các bài đăng của mình trên website</w:t>
            </w:r>
          </w:p>
        </w:tc>
        <w:tc>
          <w:tcPr>
            <w:tcW w:w="2120" w:type="dxa"/>
            <w:vAlign w:val="top"/>
          </w:tcPr>
          <w:p w14:paraId="2A204369" w14:textId="1D62FD4A" w:rsidR="00B65C1D" w:rsidRDefault="00B65C1D" w:rsidP="00D001DF">
            <w:pPr>
              <w:spacing w:before="100"/>
              <w:ind w:firstLine="0"/>
            </w:pPr>
            <w:r>
              <w:rPr>
                <w:szCs w:val="26"/>
              </w:rPr>
              <w:t>Cập nhật thông tin của tin</w:t>
            </w:r>
          </w:p>
        </w:tc>
        <w:tc>
          <w:tcPr>
            <w:tcW w:w="772" w:type="dxa"/>
          </w:tcPr>
          <w:p w14:paraId="32C6E7F7" w14:textId="77777777" w:rsidR="00B65C1D" w:rsidRDefault="00B65C1D" w:rsidP="00D001DF">
            <w:pPr>
              <w:spacing w:before="100"/>
              <w:ind w:firstLine="0"/>
            </w:pPr>
          </w:p>
        </w:tc>
      </w:tr>
      <w:tr w:rsidR="00B65C1D" w14:paraId="1F95706F" w14:textId="77777777" w:rsidTr="00D001DF">
        <w:trPr>
          <w:trHeight w:val="1003"/>
        </w:trPr>
        <w:tc>
          <w:tcPr>
            <w:tcW w:w="1329" w:type="dxa"/>
            <w:vAlign w:val="top"/>
          </w:tcPr>
          <w:p w14:paraId="7090F40E" w14:textId="0CB0C27E" w:rsidR="00B65C1D" w:rsidRDefault="00B65C1D" w:rsidP="00D001DF">
            <w:pPr>
              <w:spacing w:before="100"/>
              <w:ind w:firstLine="0"/>
            </w:pPr>
            <w:r>
              <w:rPr>
                <w:szCs w:val="26"/>
              </w:rPr>
              <w:t>UC00</w:t>
            </w:r>
            <w:r w:rsidR="0062060B">
              <w:rPr>
                <w:szCs w:val="26"/>
              </w:rPr>
              <w:t>2</w:t>
            </w:r>
            <w:r w:rsidR="00025016">
              <w:rPr>
                <w:szCs w:val="26"/>
              </w:rPr>
              <w:t>c</w:t>
            </w:r>
          </w:p>
        </w:tc>
        <w:tc>
          <w:tcPr>
            <w:tcW w:w="2418" w:type="dxa"/>
            <w:vAlign w:val="top"/>
          </w:tcPr>
          <w:p w14:paraId="03EFBEF1" w14:textId="0C01A351" w:rsidR="00B65C1D" w:rsidRDefault="00B65C1D" w:rsidP="00D001DF">
            <w:pPr>
              <w:spacing w:before="100"/>
              <w:ind w:firstLine="0"/>
            </w:pPr>
            <w:r>
              <w:rPr>
                <w:szCs w:val="26"/>
              </w:rPr>
              <w:t>Xóa tin</w:t>
            </w:r>
          </w:p>
        </w:tc>
        <w:tc>
          <w:tcPr>
            <w:tcW w:w="3129" w:type="dxa"/>
          </w:tcPr>
          <w:p w14:paraId="1F7CCEC9" w14:textId="55768DE0" w:rsidR="00B65C1D" w:rsidRDefault="00502D9F" w:rsidP="00D001DF">
            <w:pPr>
              <w:spacing w:before="100"/>
              <w:ind w:firstLine="0"/>
            </w:pPr>
            <w:r>
              <w:t>Người dùng xóa tin đăng của mình khỏi website khi thấy không cần thiết.</w:t>
            </w:r>
          </w:p>
        </w:tc>
        <w:tc>
          <w:tcPr>
            <w:tcW w:w="2120" w:type="dxa"/>
            <w:vAlign w:val="top"/>
          </w:tcPr>
          <w:p w14:paraId="1215C772" w14:textId="799BB05C" w:rsidR="00B65C1D" w:rsidRDefault="00B65C1D" w:rsidP="00D001DF">
            <w:pPr>
              <w:spacing w:before="100"/>
              <w:ind w:firstLine="0"/>
            </w:pPr>
            <w:r>
              <w:rPr>
                <w:szCs w:val="26"/>
              </w:rPr>
              <w:t>Xóa tin</w:t>
            </w:r>
          </w:p>
        </w:tc>
        <w:tc>
          <w:tcPr>
            <w:tcW w:w="772" w:type="dxa"/>
          </w:tcPr>
          <w:p w14:paraId="68910C65" w14:textId="77777777" w:rsidR="00B65C1D" w:rsidRDefault="00B65C1D" w:rsidP="00D001DF">
            <w:pPr>
              <w:spacing w:before="100"/>
              <w:ind w:firstLine="0"/>
            </w:pPr>
          </w:p>
        </w:tc>
      </w:tr>
      <w:tr w:rsidR="00B65C1D" w14:paraId="56DA9ECC" w14:textId="77777777" w:rsidTr="00D001DF">
        <w:trPr>
          <w:trHeight w:val="1344"/>
        </w:trPr>
        <w:tc>
          <w:tcPr>
            <w:tcW w:w="1329" w:type="dxa"/>
            <w:vAlign w:val="top"/>
          </w:tcPr>
          <w:p w14:paraId="430721D3" w14:textId="71A81368" w:rsidR="00B65C1D" w:rsidRDefault="00B65C1D" w:rsidP="00D001DF">
            <w:pPr>
              <w:spacing w:before="100"/>
              <w:ind w:firstLine="0"/>
            </w:pPr>
            <w:r>
              <w:rPr>
                <w:szCs w:val="26"/>
              </w:rPr>
              <w:t>UC00</w:t>
            </w:r>
            <w:r w:rsidR="0062060B">
              <w:rPr>
                <w:szCs w:val="26"/>
              </w:rPr>
              <w:t>3a</w:t>
            </w:r>
          </w:p>
        </w:tc>
        <w:tc>
          <w:tcPr>
            <w:tcW w:w="2418" w:type="dxa"/>
            <w:vAlign w:val="top"/>
          </w:tcPr>
          <w:p w14:paraId="03A96AC8" w14:textId="6BDC463D" w:rsidR="00B65C1D" w:rsidRDefault="00B65C1D" w:rsidP="00D001DF">
            <w:pPr>
              <w:spacing w:before="100"/>
              <w:ind w:firstLine="0"/>
            </w:pPr>
            <w:r>
              <w:rPr>
                <w:szCs w:val="26"/>
              </w:rPr>
              <w:t>Cập nhật thông tin tài khoản</w:t>
            </w:r>
          </w:p>
        </w:tc>
        <w:tc>
          <w:tcPr>
            <w:tcW w:w="3129" w:type="dxa"/>
          </w:tcPr>
          <w:p w14:paraId="157226F1" w14:textId="1F08D3EB" w:rsidR="00B65C1D" w:rsidRDefault="00502D9F" w:rsidP="00D001DF">
            <w:pPr>
              <w:spacing w:before="100"/>
              <w:ind w:firstLine="0"/>
            </w:pPr>
            <w:r>
              <w:t>Người dụng cập nhật các thông tin cá nhân của mình trên hệ thống web như tên, ngày sinh, email.</w:t>
            </w:r>
          </w:p>
        </w:tc>
        <w:tc>
          <w:tcPr>
            <w:tcW w:w="2120" w:type="dxa"/>
            <w:vAlign w:val="top"/>
          </w:tcPr>
          <w:p w14:paraId="574CAC70" w14:textId="64C9A744" w:rsidR="00B65C1D" w:rsidRDefault="00B65C1D" w:rsidP="00D001DF">
            <w:pPr>
              <w:spacing w:before="100"/>
              <w:ind w:firstLine="0"/>
            </w:pPr>
            <w:r>
              <w:rPr>
                <w:szCs w:val="26"/>
              </w:rPr>
              <w:t>Cập nhật thông tin tài khoản</w:t>
            </w:r>
          </w:p>
        </w:tc>
        <w:tc>
          <w:tcPr>
            <w:tcW w:w="772" w:type="dxa"/>
          </w:tcPr>
          <w:p w14:paraId="33802A11" w14:textId="77777777" w:rsidR="00B65C1D" w:rsidRDefault="00B65C1D" w:rsidP="00D001DF">
            <w:pPr>
              <w:spacing w:before="100"/>
              <w:ind w:firstLine="0"/>
            </w:pPr>
          </w:p>
        </w:tc>
      </w:tr>
      <w:tr w:rsidR="00B65C1D" w14:paraId="26CC5DA4" w14:textId="77777777" w:rsidTr="00D001DF">
        <w:trPr>
          <w:trHeight w:val="1003"/>
        </w:trPr>
        <w:tc>
          <w:tcPr>
            <w:tcW w:w="1329" w:type="dxa"/>
            <w:vAlign w:val="top"/>
          </w:tcPr>
          <w:p w14:paraId="1C0AE309" w14:textId="37CE65DD" w:rsidR="00B65C1D" w:rsidRDefault="00B65C1D" w:rsidP="00D001DF">
            <w:pPr>
              <w:spacing w:before="100"/>
              <w:ind w:firstLine="0"/>
            </w:pPr>
            <w:r>
              <w:rPr>
                <w:szCs w:val="26"/>
              </w:rPr>
              <w:t>UC00</w:t>
            </w:r>
            <w:r w:rsidR="0062060B">
              <w:rPr>
                <w:szCs w:val="26"/>
              </w:rPr>
              <w:t>3b</w:t>
            </w:r>
          </w:p>
        </w:tc>
        <w:tc>
          <w:tcPr>
            <w:tcW w:w="2418" w:type="dxa"/>
            <w:vAlign w:val="top"/>
          </w:tcPr>
          <w:p w14:paraId="68B48B76" w14:textId="1BD8F73A" w:rsidR="00B65C1D" w:rsidRDefault="00B65C1D" w:rsidP="00D001DF">
            <w:pPr>
              <w:spacing w:before="100"/>
              <w:ind w:firstLine="0"/>
            </w:pPr>
            <w:r>
              <w:rPr>
                <w:szCs w:val="26"/>
              </w:rPr>
              <w:t>Thay đổi mật khẩu</w:t>
            </w:r>
          </w:p>
        </w:tc>
        <w:tc>
          <w:tcPr>
            <w:tcW w:w="3129" w:type="dxa"/>
          </w:tcPr>
          <w:p w14:paraId="71571ABC" w14:textId="3E5B45AA" w:rsidR="00B65C1D" w:rsidRDefault="00502D9F" w:rsidP="00D001DF">
            <w:pPr>
              <w:spacing w:before="100"/>
              <w:ind w:firstLine="0"/>
            </w:pPr>
            <w:r>
              <w:t>Người dùng thay đổi mật khẩu đăng nhập vào hệ thống khi có nhu cầu</w:t>
            </w:r>
          </w:p>
        </w:tc>
        <w:tc>
          <w:tcPr>
            <w:tcW w:w="2120" w:type="dxa"/>
            <w:vAlign w:val="top"/>
          </w:tcPr>
          <w:p w14:paraId="35A99B94" w14:textId="2722C0A2" w:rsidR="00B65C1D" w:rsidRDefault="00B65C1D" w:rsidP="00D001DF">
            <w:pPr>
              <w:spacing w:before="100"/>
              <w:ind w:firstLine="0"/>
            </w:pPr>
            <w:r>
              <w:rPr>
                <w:szCs w:val="26"/>
              </w:rPr>
              <w:t>Thay đổi mật khẩu</w:t>
            </w:r>
          </w:p>
        </w:tc>
        <w:tc>
          <w:tcPr>
            <w:tcW w:w="772" w:type="dxa"/>
          </w:tcPr>
          <w:p w14:paraId="46C24B37" w14:textId="77777777" w:rsidR="00B65C1D" w:rsidRDefault="00B65C1D" w:rsidP="00D001DF">
            <w:pPr>
              <w:spacing w:before="100"/>
              <w:ind w:firstLine="0"/>
            </w:pPr>
          </w:p>
        </w:tc>
      </w:tr>
      <w:tr w:rsidR="00B65C1D" w14:paraId="2FCC70CF" w14:textId="77777777" w:rsidTr="00D001DF">
        <w:trPr>
          <w:trHeight w:val="993"/>
        </w:trPr>
        <w:tc>
          <w:tcPr>
            <w:tcW w:w="1329" w:type="dxa"/>
            <w:vAlign w:val="top"/>
          </w:tcPr>
          <w:p w14:paraId="09311C32" w14:textId="391089A7" w:rsidR="00B65C1D" w:rsidRDefault="00B65C1D" w:rsidP="00D001DF">
            <w:pPr>
              <w:spacing w:before="100"/>
              <w:ind w:firstLine="0"/>
            </w:pPr>
            <w:r>
              <w:rPr>
                <w:szCs w:val="26"/>
              </w:rPr>
              <w:lastRenderedPageBreak/>
              <w:t>UC00</w:t>
            </w:r>
            <w:r w:rsidR="0062060B">
              <w:rPr>
                <w:szCs w:val="26"/>
              </w:rPr>
              <w:t>4a</w:t>
            </w:r>
          </w:p>
        </w:tc>
        <w:tc>
          <w:tcPr>
            <w:tcW w:w="2418" w:type="dxa"/>
            <w:vAlign w:val="top"/>
          </w:tcPr>
          <w:p w14:paraId="3C1365CF" w14:textId="338834B9" w:rsidR="00B65C1D" w:rsidRDefault="00B65C1D" w:rsidP="00D001DF">
            <w:pPr>
              <w:spacing w:before="100"/>
              <w:ind w:firstLine="0"/>
            </w:pPr>
            <w:r>
              <w:rPr>
                <w:szCs w:val="26"/>
              </w:rPr>
              <w:t>Thêm các chủ đề mới</w:t>
            </w:r>
          </w:p>
        </w:tc>
        <w:tc>
          <w:tcPr>
            <w:tcW w:w="3129" w:type="dxa"/>
          </w:tcPr>
          <w:p w14:paraId="4F358027" w14:textId="66A76647" w:rsidR="00B65C1D" w:rsidRDefault="00502D9F" w:rsidP="00D001DF">
            <w:pPr>
              <w:spacing w:before="100"/>
              <w:ind w:firstLine="0"/>
            </w:pPr>
            <w:r>
              <w:t>Admin website thêm các chủ đề mới vào website để người dùng có thể thamkhảo và tìm kiếm</w:t>
            </w:r>
          </w:p>
        </w:tc>
        <w:tc>
          <w:tcPr>
            <w:tcW w:w="2120" w:type="dxa"/>
            <w:vAlign w:val="top"/>
          </w:tcPr>
          <w:p w14:paraId="52823CB9" w14:textId="7B44D406" w:rsidR="00B65C1D" w:rsidRDefault="00B65C1D" w:rsidP="00D001DF">
            <w:pPr>
              <w:spacing w:before="100"/>
              <w:ind w:firstLine="0"/>
            </w:pPr>
            <w:r>
              <w:rPr>
                <w:szCs w:val="26"/>
              </w:rPr>
              <w:t>Thêm các chủ đề mới</w:t>
            </w:r>
          </w:p>
        </w:tc>
        <w:tc>
          <w:tcPr>
            <w:tcW w:w="772" w:type="dxa"/>
          </w:tcPr>
          <w:p w14:paraId="696055E7" w14:textId="77777777" w:rsidR="00B65C1D" w:rsidRDefault="00B65C1D" w:rsidP="00D001DF">
            <w:pPr>
              <w:spacing w:before="100"/>
              <w:ind w:firstLine="0"/>
            </w:pPr>
          </w:p>
        </w:tc>
      </w:tr>
      <w:tr w:rsidR="00B65C1D" w14:paraId="68B444C5" w14:textId="77777777" w:rsidTr="00D001DF">
        <w:trPr>
          <w:trHeight w:val="1003"/>
        </w:trPr>
        <w:tc>
          <w:tcPr>
            <w:tcW w:w="1329" w:type="dxa"/>
            <w:vAlign w:val="top"/>
          </w:tcPr>
          <w:p w14:paraId="511092A2" w14:textId="4793022B" w:rsidR="00B65C1D" w:rsidRDefault="00B65C1D" w:rsidP="00D001DF">
            <w:pPr>
              <w:spacing w:before="100"/>
              <w:ind w:firstLine="0"/>
            </w:pPr>
            <w:r>
              <w:rPr>
                <w:szCs w:val="26"/>
              </w:rPr>
              <w:t>UC00</w:t>
            </w:r>
            <w:r w:rsidR="0062060B">
              <w:rPr>
                <w:szCs w:val="26"/>
              </w:rPr>
              <w:t>4b</w:t>
            </w:r>
          </w:p>
        </w:tc>
        <w:tc>
          <w:tcPr>
            <w:tcW w:w="2418" w:type="dxa"/>
            <w:vAlign w:val="top"/>
          </w:tcPr>
          <w:p w14:paraId="03D63E1A" w14:textId="4BAE5EAA" w:rsidR="00B65C1D" w:rsidRDefault="00B65C1D" w:rsidP="00D001DF">
            <w:pPr>
              <w:spacing w:before="100"/>
              <w:ind w:firstLine="0"/>
            </w:pPr>
            <w:r>
              <w:rPr>
                <w:szCs w:val="26"/>
              </w:rPr>
              <w:t>Cập nhật thông tin các chủ đề</w:t>
            </w:r>
          </w:p>
        </w:tc>
        <w:tc>
          <w:tcPr>
            <w:tcW w:w="3129" w:type="dxa"/>
          </w:tcPr>
          <w:p w14:paraId="4D19187A" w14:textId="3C88F000" w:rsidR="00B65C1D" w:rsidRDefault="00502D9F" w:rsidP="00D001DF">
            <w:pPr>
              <w:spacing w:before="100"/>
              <w:ind w:firstLine="0"/>
            </w:pPr>
            <w:r>
              <w:t>Admin cập nhật lại các thông tin liên quan tới từng chủ đề như tên, giá, vị trí….</w:t>
            </w:r>
          </w:p>
        </w:tc>
        <w:tc>
          <w:tcPr>
            <w:tcW w:w="2120" w:type="dxa"/>
            <w:vAlign w:val="top"/>
          </w:tcPr>
          <w:p w14:paraId="56CCE087" w14:textId="1A86EDD5" w:rsidR="00B65C1D" w:rsidRDefault="00B65C1D" w:rsidP="00D001DF">
            <w:pPr>
              <w:spacing w:before="100"/>
              <w:ind w:firstLine="0"/>
            </w:pPr>
            <w:r>
              <w:rPr>
                <w:szCs w:val="26"/>
              </w:rPr>
              <w:t>Cập nhật thông tin các chủ đề</w:t>
            </w:r>
          </w:p>
        </w:tc>
        <w:tc>
          <w:tcPr>
            <w:tcW w:w="772" w:type="dxa"/>
          </w:tcPr>
          <w:p w14:paraId="0CCE7D94" w14:textId="77777777" w:rsidR="00B65C1D" w:rsidRDefault="00B65C1D" w:rsidP="00D001DF">
            <w:pPr>
              <w:spacing w:before="100"/>
              <w:ind w:firstLine="0"/>
            </w:pPr>
          </w:p>
        </w:tc>
      </w:tr>
      <w:tr w:rsidR="00B65C1D" w14:paraId="0545EA4A" w14:textId="77777777" w:rsidTr="00D001DF">
        <w:trPr>
          <w:trHeight w:val="1334"/>
        </w:trPr>
        <w:tc>
          <w:tcPr>
            <w:tcW w:w="1329" w:type="dxa"/>
            <w:vAlign w:val="top"/>
          </w:tcPr>
          <w:p w14:paraId="233FAAAB" w14:textId="76749F3D" w:rsidR="00B65C1D" w:rsidRDefault="00B65C1D" w:rsidP="00D001DF">
            <w:pPr>
              <w:spacing w:before="100"/>
              <w:ind w:firstLine="0"/>
            </w:pPr>
            <w:r>
              <w:rPr>
                <w:szCs w:val="26"/>
              </w:rPr>
              <w:t>UC0</w:t>
            </w:r>
            <w:r w:rsidR="0062060B">
              <w:rPr>
                <w:szCs w:val="26"/>
              </w:rPr>
              <w:t>07a</w:t>
            </w:r>
          </w:p>
        </w:tc>
        <w:tc>
          <w:tcPr>
            <w:tcW w:w="2418" w:type="dxa"/>
            <w:vAlign w:val="top"/>
          </w:tcPr>
          <w:p w14:paraId="5C83293A" w14:textId="021A5D28" w:rsidR="00B65C1D" w:rsidRDefault="00B65C1D" w:rsidP="00D001DF">
            <w:pPr>
              <w:spacing w:before="100"/>
              <w:ind w:firstLine="0"/>
            </w:pPr>
            <w:r>
              <w:rPr>
                <w:szCs w:val="26"/>
              </w:rPr>
              <w:t>Thêm tài khoản</w:t>
            </w:r>
          </w:p>
        </w:tc>
        <w:tc>
          <w:tcPr>
            <w:tcW w:w="3129" w:type="dxa"/>
          </w:tcPr>
          <w:p w14:paraId="2ED17E5F" w14:textId="30FD0F10" w:rsidR="00B65C1D" w:rsidRDefault="00502D9F" w:rsidP="00D001DF">
            <w:pPr>
              <w:spacing w:before="100"/>
              <w:ind w:firstLine="0"/>
            </w:pPr>
            <w:r>
              <w:t>Admin có thể thêm các tài khoản mới vào hệ thống bằng số điện thoại hoặc email.</w:t>
            </w:r>
          </w:p>
        </w:tc>
        <w:tc>
          <w:tcPr>
            <w:tcW w:w="2120" w:type="dxa"/>
            <w:vAlign w:val="top"/>
          </w:tcPr>
          <w:p w14:paraId="35E9D65B" w14:textId="043E57F0" w:rsidR="00B65C1D" w:rsidRDefault="00B65C1D" w:rsidP="00D001DF">
            <w:pPr>
              <w:spacing w:before="100"/>
              <w:ind w:firstLine="0"/>
            </w:pPr>
            <w:r>
              <w:rPr>
                <w:szCs w:val="26"/>
              </w:rPr>
              <w:t>Thêm tài khoản</w:t>
            </w:r>
          </w:p>
        </w:tc>
        <w:tc>
          <w:tcPr>
            <w:tcW w:w="772" w:type="dxa"/>
          </w:tcPr>
          <w:p w14:paraId="66D144B6" w14:textId="77777777" w:rsidR="00B65C1D" w:rsidRDefault="00B65C1D" w:rsidP="00D001DF">
            <w:pPr>
              <w:spacing w:before="100"/>
              <w:ind w:firstLine="0"/>
            </w:pPr>
          </w:p>
        </w:tc>
      </w:tr>
      <w:tr w:rsidR="00B65C1D" w14:paraId="0C4C7934" w14:textId="77777777" w:rsidTr="00D001DF">
        <w:trPr>
          <w:trHeight w:val="662"/>
        </w:trPr>
        <w:tc>
          <w:tcPr>
            <w:tcW w:w="1329" w:type="dxa"/>
            <w:vAlign w:val="top"/>
          </w:tcPr>
          <w:p w14:paraId="6639C922" w14:textId="014CA3EE" w:rsidR="00B65C1D" w:rsidRDefault="00B65C1D" w:rsidP="00D001DF">
            <w:pPr>
              <w:spacing w:before="100"/>
              <w:ind w:firstLine="0"/>
            </w:pPr>
            <w:r>
              <w:rPr>
                <w:szCs w:val="26"/>
              </w:rPr>
              <w:t>UC0</w:t>
            </w:r>
            <w:r w:rsidR="0062060B">
              <w:rPr>
                <w:szCs w:val="26"/>
              </w:rPr>
              <w:t>07b</w:t>
            </w:r>
          </w:p>
        </w:tc>
        <w:tc>
          <w:tcPr>
            <w:tcW w:w="2418" w:type="dxa"/>
            <w:vAlign w:val="top"/>
          </w:tcPr>
          <w:p w14:paraId="51E61CA7" w14:textId="38AB2160" w:rsidR="00B65C1D" w:rsidRDefault="00B65C1D" w:rsidP="00D001DF">
            <w:pPr>
              <w:spacing w:before="100"/>
              <w:ind w:firstLine="0"/>
            </w:pPr>
            <w:r>
              <w:rPr>
                <w:color w:val="000000" w:themeColor="text1"/>
                <w:szCs w:val="26"/>
              </w:rPr>
              <w:t>Xóa tài khoản</w:t>
            </w:r>
          </w:p>
        </w:tc>
        <w:tc>
          <w:tcPr>
            <w:tcW w:w="3129" w:type="dxa"/>
          </w:tcPr>
          <w:p w14:paraId="03E623D0" w14:textId="76EA2890" w:rsidR="00B65C1D" w:rsidRDefault="008968CF" w:rsidP="00D001DF">
            <w:pPr>
              <w:spacing w:before="100"/>
              <w:ind w:firstLine="0"/>
            </w:pPr>
            <w:r>
              <w:t>Admin xóa tài khoản không cần thiết ra khỏi hệ thống.</w:t>
            </w:r>
          </w:p>
        </w:tc>
        <w:tc>
          <w:tcPr>
            <w:tcW w:w="2120" w:type="dxa"/>
            <w:vAlign w:val="top"/>
          </w:tcPr>
          <w:p w14:paraId="2EF8A0AE" w14:textId="66C03D92" w:rsidR="00B65C1D" w:rsidRDefault="00B65C1D" w:rsidP="00D001DF">
            <w:pPr>
              <w:spacing w:before="100"/>
              <w:ind w:firstLine="0"/>
            </w:pPr>
            <w:r>
              <w:rPr>
                <w:color w:val="000000" w:themeColor="text1"/>
                <w:szCs w:val="26"/>
              </w:rPr>
              <w:t>Xóa tài khoản</w:t>
            </w:r>
          </w:p>
        </w:tc>
        <w:tc>
          <w:tcPr>
            <w:tcW w:w="772" w:type="dxa"/>
          </w:tcPr>
          <w:p w14:paraId="1338FCF2" w14:textId="77777777" w:rsidR="00B65C1D" w:rsidRDefault="00B65C1D" w:rsidP="00D001DF">
            <w:pPr>
              <w:spacing w:before="100"/>
              <w:ind w:firstLine="0"/>
            </w:pPr>
          </w:p>
        </w:tc>
      </w:tr>
      <w:tr w:rsidR="00B65C1D" w14:paraId="5D9FA7AD" w14:textId="77777777" w:rsidTr="00D001DF">
        <w:trPr>
          <w:trHeight w:val="1003"/>
        </w:trPr>
        <w:tc>
          <w:tcPr>
            <w:tcW w:w="1329" w:type="dxa"/>
            <w:vAlign w:val="top"/>
          </w:tcPr>
          <w:p w14:paraId="2D59D1A7" w14:textId="5487F381" w:rsidR="00B65C1D" w:rsidRDefault="00B65C1D" w:rsidP="00D001DF">
            <w:pPr>
              <w:spacing w:before="100"/>
              <w:ind w:firstLine="0"/>
            </w:pPr>
            <w:r>
              <w:rPr>
                <w:szCs w:val="26"/>
              </w:rPr>
              <w:t>UC0</w:t>
            </w:r>
            <w:r w:rsidR="0062060B">
              <w:rPr>
                <w:szCs w:val="26"/>
              </w:rPr>
              <w:t>08</w:t>
            </w:r>
          </w:p>
        </w:tc>
        <w:tc>
          <w:tcPr>
            <w:tcW w:w="2418" w:type="dxa"/>
            <w:vAlign w:val="top"/>
          </w:tcPr>
          <w:p w14:paraId="69CCAEA2" w14:textId="160E5A97" w:rsidR="00B65C1D" w:rsidRDefault="00B65C1D" w:rsidP="00D001DF">
            <w:pPr>
              <w:spacing w:before="100"/>
              <w:ind w:firstLine="0"/>
            </w:pPr>
            <w:r>
              <w:rPr>
                <w:szCs w:val="26"/>
              </w:rPr>
              <w:t>Đăng ký</w:t>
            </w:r>
          </w:p>
        </w:tc>
        <w:tc>
          <w:tcPr>
            <w:tcW w:w="3129" w:type="dxa"/>
          </w:tcPr>
          <w:p w14:paraId="6C547B2E" w14:textId="34BFE0EB" w:rsidR="00B65C1D" w:rsidRDefault="008968CF" w:rsidP="00D001DF">
            <w:pPr>
              <w:spacing w:before="100"/>
              <w:ind w:firstLine="0"/>
            </w:pPr>
            <w:r>
              <w:t>Người dùng đăng ký tài khoản bằng Email hoặc Số điện thoại.</w:t>
            </w:r>
          </w:p>
        </w:tc>
        <w:tc>
          <w:tcPr>
            <w:tcW w:w="2120" w:type="dxa"/>
            <w:vAlign w:val="top"/>
          </w:tcPr>
          <w:p w14:paraId="000676FF" w14:textId="0D47921A" w:rsidR="00B65C1D" w:rsidRDefault="00B65C1D" w:rsidP="00D001DF">
            <w:pPr>
              <w:spacing w:before="100"/>
              <w:ind w:firstLine="0"/>
            </w:pPr>
            <w:r>
              <w:rPr>
                <w:szCs w:val="26"/>
              </w:rPr>
              <w:t>Đăng ký</w:t>
            </w:r>
          </w:p>
        </w:tc>
        <w:tc>
          <w:tcPr>
            <w:tcW w:w="772" w:type="dxa"/>
          </w:tcPr>
          <w:p w14:paraId="130FBBAD" w14:textId="77777777" w:rsidR="00B65C1D" w:rsidRDefault="00B65C1D" w:rsidP="00D001DF">
            <w:pPr>
              <w:spacing w:before="100"/>
              <w:ind w:firstLine="0"/>
            </w:pPr>
          </w:p>
        </w:tc>
      </w:tr>
      <w:tr w:rsidR="00B65C1D" w14:paraId="59775568" w14:textId="77777777" w:rsidTr="00D001DF">
        <w:trPr>
          <w:trHeight w:val="1003"/>
        </w:trPr>
        <w:tc>
          <w:tcPr>
            <w:tcW w:w="1329" w:type="dxa"/>
            <w:vAlign w:val="top"/>
          </w:tcPr>
          <w:p w14:paraId="50F07873" w14:textId="53B9E4DE" w:rsidR="00B65C1D" w:rsidRDefault="00B65C1D" w:rsidP="00D001DF">
            <w:pPr>
              <w:spacing w:before="100"/>
              <w:ind w:firstLine="0"/>
            </w:pPr>
            <w:r>
              <w:rPr>
                <w:szCs w:val="26"/>
              </w:rPr>
              <w:t>UC0</w:t>
            </w:r>
            <w:r w:rsidR="0062060B">
              <w:rPr>
                <w:szCs w:val="26"/>
              </w:rPr>
              <w:t>09</w:t>
            </w:r>
          </w:p>
        </w:tc>
        <w:tc>
          <w:tcPr>
            <w:tcW w:w="2418" w:type="dxa"/>
            <w:vAlign w:val="top"/>
          </w:tcPr>
          <w:p w14:paraId="3449AAEC" w14:textId="45E413A1" w:rsidR="00B65C1D" w:rsidRDefault="00B65C1D" w:rsidP="00D001DF">
            <w:pPr>
              <w:spacing w:before="100"/>
              <w:ind w:firstLine="0"/>
            </w:pPr>
            <w:r>
              <w:rPr>
                <w:szCs w:val="26"/>
              </w:rPr>
              <w:t>Đăng nhập</w:t>
            </w:r>
          </w:p>
        </w:tc>
        <w:tc>
          <w:tcPr>
            <w:tcW w:w="3129" w:type="dxa"/>
          </w:tcPr>
          <w:p w14:paraId="092EDCBB" w14:textId="073231E1" w:rsidR="00B65C1D" w:rsidRDefault="008968CF" w:rsidP="00D001DF">
            <w:pPr>
              <w:spacing w:before="100"/>
              <w:ind w:firstLine="0"/>
            </w:pPr>
            <w:r>
              <w:t>Người dùng đăng nhập vào hệ thống bằng tài khoản đã có</w:t>
            </w:r>
          </w:p>
        </w:tc>
        <w:tc>
          <w:tcPr>
            <w:tcW w:w="2120" w:type="dxa"/>
            <w:vAlign w:val="top"/>
          </w:tcPr>
          <w:p w14:paraId="65D69FDD" w14:textId="0DBC9882" w:rsidR="00B65C1D" w:rsidRDefault="00B65C1D" w:rsidP="00D001DF">
            <w:pPr>
              <w:spacing w:before="100"/>
              <w:ind w:firstLine="0"/>
            </w:pPr>
            <w:r>
              <w:rPr>
                <w:szCs w:val="26"/>
              </w:rPr>
              <w:t>Đăng nhập</w:t>
            </w:r>
          </w:p>
        </w:tc>
        <w:tc>
          <w:tcPr>
            <w:tcW w:w="772" w:type="dxa"/>
          </w:tcPr>
          <w:p w14:paraId="75BFC862" w14:textId="77777777" w:rsidR="00B65C1D" w:rsidRDefault="00B65C1D" w:rsidP="00D001DF">
            <w:pPr>
              <w:spacing w:before="100"/>
              <w:ind w:firstLine="0"/>
            </w:pPr>
          </w:p>
        </w:tc>
      </w:tr>
    </w:tbl>
    <w:p w14:paraId="18C3638C" w14:textId="77777777" w:rsidR="001C4891" w:rsidRPr="001C4891" w:rsidRDefault="001C4891" w:rsidP="001C4891"/>
    <w:p w14:paraId="28ECE64B" w14:textId="66E06D38" w:rsidR="001A08FA" w:rsidRDefault="00121EE7" w:rsidP="001A08FA">
      <w:pPr>
        <w:pStyle w:val="Heading3"/>
      </w:pPr>
      <w:bookmarkStart w:id="65" w:name="_Toc72955233"/>
      <w:r>
        <w:t>Danh sách tác nhân</w:t>
      </w:r>
      <w:bookmarkEnd w:id="65"/>
    </w:p>
    <w:p w14:paraId="4ACAD96E" w14:textId="0C7D179F" w:rsidR="00A241FB" w:rsidRPr="00A241FB" w:rsidRDefault="00A241FB" w:rsidP="00A241FB">
      <w:pPr>
        <w:pStyle w:val="Caption"/>
        <w:jc w:val="left"/>
      </w:pPr>
      <w:bookmarkStart w:id="66" w:name="_Toc72954746"/>
      <w:r w:rsidRPr="00A241FB">
        <w:rPr>
          <w:b/>
          <w:bCs w:val="0"/>
        </w:rPr>
        <w:t xml:space="preserve">Bảng </w:t>
      </w:r>
      <w:r w:rsidRPr="00A241FB">
        <w:rPr>
          <w:b/>
          <w:bCs w:val="0"/>
        </w:rPr>
        <w:fldChar w:fldCharType="begin"/>
      </w:r>
      <w:r w:rsidRPr="00A241FB">
        <w:rPr>
          <w:b/>
          <w:bCs w:val="0"/>
        </w:rPr>
        <w:instrText xml:space="preserve"> SEQ Bảng \* ARABIC </w:instrText>
      </w:r>
      <w:r w:rsidRPr="00A241FB">
        <w:rPr>
          <w:b/>
          <w:bCs w:val="0"/>
        </w:rPr>
        <w:fldChar w:fldCharType="separate"/>
      </w:r>
      <w:r w:rsidR="00F80D78">
        <w:rPr>
          <w:b/>
          <w:bCs w:val="0"/>
          <w:noProof/>
        </w:rPr>
        <w:t>2</w:t>
      </w:r>
      <w:r w:rsidRPr="00A241FB">
        <w:rPr>
          <w:b/>
          <w:bCs w:val="0"/>
        </w:rPr>
        <w:fldChar w:fldCharType="end"/>
      </w:r>
      <w:r w:rsidRPr="00A241FB">
        <w:rPr>
          <w:b/>
          <w:bCs w:val="0"/>
        </w:rPr>
        <w:t>:</w:t>
      </w:r>
      <w:r>
        <w:t xml:space="preserve"> Danh sách tác nhân có thể sử dụng web site</w:t>
      </w:r>
      <w:bookmarkEnd w:id="66"/>
    </w:p>
    <w:tbl>
      <w:tblPr>
        <w:tblStyle w:val="TableGrid"/>
        <w:tblW w:w="5000" w:type="pct"/>
        <w:tblLook w:val="01E0" w:firstRow="1" w:lastRow="1" w:firstColumn="1" w:lastColumn="1" w:noHBand="0" w:noVBand="0"/>
      </w:tblPr>
      <w:tblGrid>
        <w:gridCol w:w="2043"/>
        <w:gridCol w:w="4374"/>
        <w:gridCol w:w="2485"/>
      </w:tblGrid>
      <w:tr w:rsidR="00121EE7" w:rsidRPr="001F4C0E" w14:paraId="73EC812F" w14:textId="77777777" w:rsidTr="00D001DF">
        <w:tc>
          <w:tcPr>
            <w:tcW w:w="1147" w:type="pct"/>
          </w:tcPr>
          <w:p w14:paraId="6EC1B43A" w14:textId="77777777" w:rsidR="00121EE7" w:rsidRPr="001F4C0E" w:rsidRDefault="00121EE7" w:rsidP="00733B2E">
            <w:pPr>
              <w:pStyle w:val="StyleTabletextBoldCentered"/>
              <w:spacing w:beforeLines="60" w:before="144" w:afterLines="60" w:after="144" w:line="240" w:lineRule="auto"/>
              <w:rPr>
                <w:rFonts w:ascii="Times New Roman" w:hAnsi="Times New Roman"/>
                <w:sz w:val="26"/>
                <w:szCs w:val="26"/>
              </w:rPr>
            </w:pPr>
            <w:r w:rsidRPr="001F4C0E">
              <w:rPr>
                <w:rFonts w:ascii="Times New Roman" w:hAnsi="Times New Roman"/>
                <w:sz w:val="26"/>
                <w:szCs w:val="26"/>
              </w:rPr>
              <w:t>Tác nhân</w:t>
            </w:r>
          </w:p>
        </w:tc>
        <w:tc>
          <w:tcPr>
            <w:tcW w:w="2457" w:type="pct"/>
          </w:tcPr>
          <w:p w14:paraId="182C1799" w14:textId="77777777" w:rsidR="00121EE7" w:rsidRPr="001F4C0E" w:rsidRDefault="00121EE7" w:rsidP="00733B2E">
            <w:pPr>
              <w:pStyle w:val="StyleTabletextBoldCentered"/>
              <w:spacing w:beforeLines="60" w:before="144" w:afterLines="60" w:after="144" w:line="240" w:lineRule="auto"/>
              <w:rPr>
                <w:rFonts w:ascii="Times New Roman" w:hAnsi="Times New Roman"/>
                <w:sz w:val="26"/>
                <w:szCs w:val="26"/>
              </w:rPr>
            </w:pPr>
            <w:r w:rsidRPr="001F4C0E">
              <w:rPr>
                <w:rFonts w:ascii="Times New Roman" w:hAnsi="Times New Roman"/>
                <w:sz w:val="26"/>
                <w:szCs w:val="26"/>
              </w:rPr>
              <w:t>Mô tả tác nhân</w:t>
            </w:r>
          </w:p>
        </w:tc>
        <w:tc>
          <w:tcPr>
            <w:tcW w:w="1396" w:type="pct"/>
          </w:tcPr>
          <w:p w14:paraId="6E920C3D" w14:textId="77777777" w:rsidR="00121EE7" w:rsidRPr="001F4C0E" w:rsidRDefault="00121EE7" w:rsidP="00733B2E">
            <w:pPr>
              <w:pStyle w:val="StyleTabletextBoldCentered"/>
              <w:spacing w:beforeLines="60" w:before="144" w:afterLines="60" w:after="144" w:line="240" w:lineRule="auto"/>
              <w:rPr>
                <w:rFonts w:ascii="Times New Roman" w:hAnsi="Times New Roman"/>
                <w:sz w:val="26"/>
                <w:szCs w:val="26"/>
              </w:rPr>
            </w:pPr>
            <w:r w:rsidRPr="001F4C0E">
              <w:rPr>
                <w:rFonts w:ascii="Times New Roman" w:hAnsi="Times New Roman"/>
                <w:sz w:val="26"/>
                <w:szCs w:val="26"/>
              </w:rPr>
              <w:t>Ghi chú</w:t>
            </w:r>
          </w:p>
        </w:tc>
      </w:tr>
      <w:tr w:rsidR="00121EE7" w:rsidRPr="001F4C0E" w14:paraId="53D9C035" w14:textId="77777777" w:rsidTr="00D001DF">
        <w:trPr>
          <w:trHeight w:val="1287"/>
        </w:trPr>
        <w:tc>
          <w:tcPr>
            <w:tcW w:w="1147" w:type="pct"/>
          </w:tcPr>
          <w:p w14:paraId="5324E02F" w14:textId="50C6B349" w:rsidR="00121EE7" w:rsidRPr="001F4C0E" w:rsidRDefault="00121EE7" w:rsidP="00733B2E">
            <w:pPr>
              <w:spacing w:beforeLines="60" w:before="144" w:afterLines="60" w:after="144"/>
              <w:ind w:firstLine="0"/>
              <w:jc w:val="center"/>
              <w:rPr>
                <w:szCs w:val="26"/>
              </w:rPr>
            </w:pPr>
            <w:r>
              <w:rPr>
                <w:szCs w:val="26"/>
              </w:rPr>
              <w:t>Quản lý</w:t>
            </w:r>
          </w:p>
        </w:tc>
        <w:tc>
          <w:tcPr>
            <w:tcW w:w="2457" w:type="pct"/>
          </w:tcPr>
          <w:p w14:paraId="48B94B82" w14:textId="3D3B3D31" w:rsidR="00121EE7" w:rsidRPr="001F4C0E" w:rsidRDefault="00121EE7" w:rsidP="007D7687">
            <w:pPr>
              <w:pStyle w:val="ListParagraph"/>
              <w:numPr>
                <w:ilvl w:val="0"/>
                <w:numId w:val="13"/>
              </w:numPr>
              <w:shd w:val="clear" w:color="auto" w:fill="FFFFFF"/>
              <w:spacing w:beforeLines="60" w:before="144" w:afterLines="60" w:after="144"/>
              <w:jc w:val="left"/>
              <w:rPr>
                <w:szCs w:val="26"/>
              </w:rPr>
            </w:pPr>
            <w:r w:rsidRPr="001F4C0E">
              <w:rPr>
                <w:szCs w:val="26"/>
              </w:rPr>
              <w:t>Quản l</w:t>
            </w:r>
            <w:r w:rsidR="002508A1">
              <w:rPr>
                <w:szCs w:val="26"/>
              </w:rPr>
              <w:t>ý</w:t>
            </w:r>
            <w:r w:rsidRPr="001F4C0E">
              <w:rPr>
                <w:szCs w:val="26"/>
              </w:rPr>
              <w:t xml:space="preserve"> các </w:t>
            </w:r>
            <w:r>
              <w:rPr>
                <w:szCs w:val="26"/>
              </w:rPr>
              <w:t>chủ để</w:t>
            </w:r>
          </w:p>
          <w:p w14:paraId="07928B4E" w14:textId="62287E59" w:rsidR="00121EE7" w:rsidRPr="001F4C0E" w:rsidRDefault="00121EE7" w:rsidP="007D7687">
            <w:pPr>
              <w:pStyle w:val="ListParagraph"/>
              <w:numPr>
                <w:ilvl w:val="0"/>
                <w:numId w:val="13"/>
              </w:numPr>
              <w:shd w:val="clear" w:color="auto" w:fill="FFFFFF"/>
              <w:spacing w:beforeLines="60" w:before="144" w:afterLines="60" w:after="144"/>
              <w:jc w:val="left"/>
              <w:rPr>
                <w:szCs w:val="26"/>
              </w:rPr>
            </w:pPr>
            <w:r w:rsidRPr="001F4C0E">
              <w:rPr>
                <w:szCs w:val="26"/>
              </w:rPr>
              <w:t xml:space="preserve">Quản </w:t>
            </w:r>
            <w:r w:rsidR="002508A1" w:rsidRPr="001F4C0E">
              <w:rPr>
                <w:szCs w:val="26"/>
              </w:rPr>
              <w:t>l</w:t>
            </w:r>
            <w:r w:rsidR="002508A1">
              <w:rPr>
                <w:szCs w:val="26"/>
              </w:rPr>
              <w:t>ý</w:t>
            </w:r>
            <w:r w:rsidR="002508A1" w:rsidRPr="001F4C0E">
              <w:rPr>
                <w:szCs w:val="26"/>
              </w:rPr>
              <w:t xml:space="preserve"> </w:t>
            </w:r>
            <w:r>
              <w:rPr>
                <w:szCs w:val="26"/>
              </w:rPr>
              <w:t>tài khoản</w:t>
            </w:r>
            <w:r w:rsidRPr="001F4C0E">
              <w:rPr>
                <w:szCs w:val="26"/>
              </w:rPr>
              <w:t>.</w:t>
            </w:r>
          </w:p>
          <w:p w14:paraId="1BF6D0FB" w14:textId="7A90E090" w:rsidR="00121EE7" w:rsidRPr="001F4C0E" w:rsidRDefault="00150666" w:rsidP="007D7687">
            <w:pPr>
              <w:pStyle w:val="ListParagraph"/>
              <w:numPr>
                <w:ilvl w:val="0"/>
                <w:numId w:val="13"/>
              </w:numPr>
              <w:shd w:val="clear" w:color="auto" w:fill="FFFFFF"/>
              <w:spacing w:beforeLines="60" w:before="144" w:afterLines="60" w:after="144"/>
              <w:jc w:val="left"/>
              <w:rPr>
                <w:szCs w:val="26"/>
              </w:rPr>
            </w:pPr>
            <w:r>
              <w:rPr>
                <w:szCs w:val="26"/>
              </w:rPr>
              <w:t>Quản lý việc đăng tin.</w:t>
            </w:r>
          </w:p>
        </w:tc>
        <w:tc>
          <w:tcPr>
            <w:tcW w:w="1396" w:type="pct"/>
          </w:tcPr>
          <w:p w14:paraId="66BBF603" w14:textId="77777777" w:rsidR="00121EE7" w:rsidRPr="001F4C0E" w:rsidRDefault="00121EE7" w:rsidP="00733B2E">
            <w:pPr>
              <w:spacing w:beforeLines="60" w:before="144" w:afterLines="60" w:after="144"/>
              <w:rPr>
                <w:szCs w:val="26"/>
              </w:rPr>
            </w:pPr>
          </w:p>
        </w:tc>
      </w:tr>
      <w:tr w:rsidR="00150666" w:rsidRPr="001F4C0E" w14:paraId="34924D01" w14:textId="77777777" w:rsidTr="00D001DF">
        <w:trPr>
          <w:trHeight w:val="1287"/>
        </w:trPr>
        <w:tc>
          <w:tcPr>
            <w:tcW w:w="1147" w:type="pct"/>
          </w:tcPr>
          <w:p w14:paraId="5473EA45" w14:textId="6E3B35DC" w:rsidR="00150666" w:rsidRDefault="00150666" w:rsidP="00733B2E">
            <w:pPr>
              <w:spacing w:beforeLines="60" w:before="144" w:afterLines="60" w:after="144"/>
              <w:ind w:firstLine="0"/>
              <w:jc w:val="center"/>
              <w:rPr>
                <w:szCs w:val="26"/>
              </w:rPr>
            </w:pPr>
            <w:r>
              <w:rPr>
                <w:szCs w:val="26"/>
              </w:rPr>
              <w:t>Khách hàng vãng lai.</w:t>
            </w:r>
          </w:p>
        </w:tc>
        <w:tc>
          <w:tcPr>
            <w:tcW w:w="2457" w:type="pct"/>
          </w:tcPr>
          <w:p w14:paraId="7DEF3B25" w14:textId="1CA1B8FC" w:rsidR="00150666" w:rsidRPr="001F4C0E" w:rsidRDefault="00150666" w:rsidP="007D7687">
            <w:pPr>
              <w:pStyle w:val="ListParagraph"/>
              <w:numPr>
                <w:ilvl w:val="0"/>
                <w:numId w:val="13"/>
              </w:numPr>
              <w:shd w:val="clear" w:color="auto" w:fill="FFFFFF"/>
              <w:spacing w:beforeLines="60" w:before="144" w:afterLines="60" w:after="144"/>
              <w:jc w:val="left"/>
              <w:rPr>
                <w:szCs w:val="26"/>
              </w:rPr>
            </w:pPr>
            <w:r>
              <w:rPr>
                <w:szCs w:val="26"/>
              </w:rPr>
              <w:t>Tìm kiếm, xem thông tin các dự án bất động sản</w:t>
            </w:r>
          </w:p>
        </w:tc>
        <w:tc>
          <w:tcPr>
            <w:tcW w:w="1396" w:type="pct"/>
          </w:tcPr>
          <w:p w14:paraId="5DBCF1BA" w14:textId="77777777" w:rsidR="00150666" w:rsidRPr="001F4C0E" w:rsidRDefault="00150666" w:rsidP="00733B2E">
            <w:pPr>
              <w:spacing w:beforeLines="60" w:before="144" w:afterLines="60" w:after="144"/>
              <w:rPr>
                <w:szCs w:val="26"/>
              </w:rPr>
            </w:pPr>
          </w:p>
        </w:tc>
      </w:tr>
      <w:tr w:rsidR="00121EE7" w:rsidRPr="001F4C0E" w14:paraId="17F502B1" w14:textId="77777777" w:rsidTr="00D001DF">
        <w:tc>
          <w:tcPr>
            <w:tcW w:w="1147" w:type="pct"/>
          </w:tcPr>
          <w:p w14:paraId="63AF9967" w14:textId="6A2D02C6" w:rsidR="00121EE7" w:rsidRPr="001F4C0E" w:rsidRDefault="00150666" w:rsidP="00733B2E">
            <w:pPr>
              <w:spacing w:beforeLines="60" w:before="144" w:afterLines="60" w:after="144"/>
              <w:ind w:firstLine="0"/>
              <w:jc w:val="center"/>
              <w:rPr>
                <w:szCs w:val="26"/>
              </w:rPr>
            </w:pPr>
            <w:r>
              <w:rPr>
                <w:szCs w:val="26"/>
              </w:rPr>
              <w:t>Khách hàng hệ thống</w:t>
            </w:r>
          </w:p>
        </w:tc>
        <w:tc>
          <w:tcPr>
            <w:tcW w:w="2457" w:type="pct"/>
          </w:tcPr>
          <w:p w14:paraId="629CF0B0" w14:textId="5A0F9E30" w:rsidR="00121EE7" w:rsidRPr="001F4C0E" w:rsidRDefault="00121EE7" w:rsidP="007D7687">
            <w:pPr>
              <w:pStyle w:val="ListParagraph"/>
              <w:numPr>
                <w:ilvl w:val="0"/>
                <w:numId w:val="14"/>
              </w:numPr>
              <w:shd w:val="clear" w:color="auto" w:fill="FFFFFF"/>
              <w:spacing w:beforeLines="60" w:before="144" w:afterLines="60" w:after="144"/>
              <w:jc w:val="left"/>
              <w:rPr>
                <w:szCs w:val="26"/>
                <w:lang w:val="en-GB" w:eastAsia="en-GB"/>
              </w:rPr>
            </w:pPr>
            <w:r w:rsidRPr="001F4C0E">
              <w:rPr>
                <w:szCs w:val="26"/>
                <w:lang w:val="en-GB" w:eastAsia="en-GB"/>
              </w:rPr>
              <w:t>Tìm kiếm, xem</w:t>
            </w:r>
            <w:r>
              <w:rPr>
                <w:szCs w:val="26"/>
                <w:lang w:val="en-GB" w:eastAsia="en-GB"/>
              </w:rPr>
              <w:t xml:space="preserve"> thông tin các dự án bất động sản</w:t>
            </w:r>
          </w:p>
          <w:p w14:paraId="39CA7BD6" w14:textId="27769EC7" w:rsidR="00121EE7" w:rsidRPr="001F4C0E" w:rsidRDefault="00121EE7" w:rsidP="007D7687">
            <w:pPr>
              <w:pStyle w:val="ListParagraph"/>
              <w:numPr>
                <w:ilvl w:val="0"/>
                <w:numId w:val="14"/>
              </w:numPr>
              <w:shd w:val="clear" w:color="auto" w:fill="FFFFFF"/>
              <w:spacing w:beforeLines="60" w:before="144" w:afterLines="60" w:after="144"/>
              <w:jc w:val="left"/>
              <w:rPr>
                <w:szCs w:val="26"/>
                <w:lang w:val="en-GB" w:eastAsia="en-GB"/>
              </w:rPr>
            </w:pPr>
            <w:r>
              <w:rPr>
                <w:szCs w:val="26"/>
                <w:lang w:val="en-GB" w:eastAsia="en-GB"/>
              </w:rPr>
              <w:t xml:space="preserve">Quản lý đăng tin </w:t>
            </w:r>
          </w:p>
          <w:p w14:paraId="37A1455B" w14:textId="65507362" w:rsidR="00121EE7" w:rsidRPr="00121EE7" w:rsidRDefault="00121EE7" w:rsidP="007D7687">
            <w:pPr>
              <w:pStyle w:val="ListParagraph"/>
              <w:numPr>
                <w:ilvl w:val="0"/>
                <w:numId w:val="14"/>
              </w:numPr>
              <w:shd w:val="clear" w:color="auto" w:fill="FFFFFF"/>
              <w:spacing w:beforeLines="60" w:before="144" w:afterLines="60" w:after="144"/>
              <w:jc w:val="left"/>
              <w:rPr>
                <w:szCs w:val="26"/>
                <w:lang w:val="en-GB" w:eastAsia="en-GB"/>
              </w:rPr>
            </w:pPr>
            <w:r w:rsidRPr="001F4C0E">
              <w:rPr>
                <w:szCs w:val="26"/>
                <w:lang w:val="en-GB" w:eastAsia="en-GB"/>
              </w:rPr>
              <w:lastRenderedPageBreak/>
              <w:t>Đăng k</w:t>
            </w:r>
            <w:r w:rsidR="00720012">
              <w:rPr>
                <w:szCs w:val="26"/>
                <w:lang w:val="en-GB" w:eastAsia="en-GB"/>
              </w:rPr>
              <w:t>ý</w:t>
            </w:r>
            <w:r w:rsidRPr="001F4C0E">
              <w:rPr>
                <w:szCs w:val="26"/>
                <w:lang w:val="en-GB" w:eastAsia="en-GB"/>
              </w:rPr>
              <w:t xml:space="preserve"> và quản </w:t>
            </w:r>
            <w:r w:rsidR="00720012" w:rsidRPr="001F4C0E">
              <w:rPr>
                <w:szCs w:val="26"/>
              </w:rPr>
              <w:t>l</w:t>
            </w:r>
            <w:r w:rsidR="00720012">
              <w:rPr>
                <w:szCs w:val="26"/>
              </w:rPr>
              <w:t>ý</w:t>
            </w:r>
            <w:r w:rsidR="00720012" w:rsidRPr="001F4C0E">
              <w:rPr>
                <w:szCs w:val="26"/>
              </w:rPr>
              <w:t xml:space="preserve"> </w:t>
            </w:r>
            <w:r w:rsidRPr="001F4C0E">
              <w:rPr>
                <w:szCs w:val="26"/>
                <w:lang w:val="en-GB" w:eastAsia="en-GB"/>
              </w:rPr>
              <w:t xml:space="preserve">thông tin tài khoản của </w:t>
            </w:r>
            <w:r>
              <w:rPr>
                <w:szCs w:val="26"/>
                <w:lang w:val="en-GB" w:eastAsia="en-GB"/>
              </w:rPr>
              <w:t>mình</w:t>
            </w:r>
            <w:r w:rsidRPr="001F4C0E">
              <w:rPr>
                <w:szCs w:val="26"/>
                <w:lang w:val="en-GB" w:eastAsia="en-GB"/>
              </w:rPr>
              <w:t>.</w:t>
            </w:r>
          </w:p>
        </w:tc>
        <w:tc>
          <w:tcPr>
            <w:tcW w:w="1396" w:type="pct"/>
          </w:tcPr>
          <w:p w14:paraId="40EE7B17" w14:textId="77777777" w:rsidR="00121EE7" w:rsidRPr="001F4C0E" w:rsidRDefault="00121EE7" w:rsidP="00733B2E">
            <w:pPr>
              <w:spacing w:beforeLines="60" w:before="144" w:afterLines="60" w:after="144"/>
              <w:rPr>
                <w:szCs w:val="26"/>
              </w:rPr>
            </w:pPr>
          </w:p>
        </w:tc>
      </w:tr>
    </w:tbl>
    <w:p w14:paraId="08DB688C" w14:textId="77777777" w:rsidR="00121EE7" w:rsidRPr="00121EE7" w:rsidRDefault="00121EE7" w:rsidP="00121EE7"/>
    <w:p w14:paraId="2431FAE5" w14:textId="655C0B89" w:rsidR="001A08FA" w:rsidRDefault="00733B2E" w:rsidP="001A08FA">
      <w:pPr>
        <w:pStyle w:val="Heading2"/>
      </w:pPr>
      <w:bookmarkStart w:id="67" w:name="_Toc72955234"/>
      <w:r>
        <w:t>Đặc tả yêu cầu chức năng</w:t>
      </w:r>
      <w:bookmarkEnd w:id="67"/>
    </w:p>
    <w:p w14:paraId="2C72F28B" w14:textId="09CD2EAC" w:rsidR="001A08FA" w:rsidRDefault="00733B2E" w:rsidP="001A08FA">
      <w:pPr>
        <w:pStyle w:val="Heading3"/>
      </w:pPr>
      <w:bookmarkStart w:id="68" w:name="_Toc72955235"/>
      <w:r>
        <w:t>UC001_Tìm kiếm</w:t>
      </w:r>
      <w:bookmarkEnd w:id="68"/>
    </w:p>
    <w:p w14:paraId="0FC7D0CC" w14:textId="5AEEDABF" w:rsidR="00804B0B" w:rsidRDefault="008F5984" w:rsidP="00A241FB">
      <w:pPr>
        <w:pStyle w:val="Heading4"/>
      </w:pPr>
      <w:r>
        <w:t>Đặc tả</w:t>
      </w:r>
    </w:p>
    <w:p w14:paraId="0240427E" w14:textId="67B652DD" w:rsidR="00804B0B" w:rsidRPr="008F5984" w:rsidRDefault="00A241FB" w:rsidP="00A241FB">
      <w:pPr>
        <w:pStyle w:val="Caption"/>
        <w:jc w:val="left"/>
      </w:pPr>
      <w:bookmarkStart w:id="69" w:name="_Toc72954747"/>
      <w:r w:rsidRPr="00A241FB">
        <w:rPr>
          <w:b/>
          <w:bCs w:val="0"/>
        </w:rPr>
        <w:t xml:space="preserve">Bảng </w:t>
      </w:r>
      <w:r w:rsidRPr="00A241FB">
        <w:rPr>
          <w:b/>
          <w:bCs w:val="0"/>
        </w:rPr>
        <w:fldChar w:fldCharType="begin"/>
      </w:r>
      <w:r w:rsidRPr="00A241FB">
        <w:rPr>
          <w:b/>
          <w:bCs w:val="0"/>
        </w:rPr>
        <w:instrText xml:space="preserve"> SEQ Bảng \* ARABIC </w:instrText>
      </w:r>
      <w:r w:rsidRPr="00A241FB">
        <w:rPr>
          <w:b/>
          <w:bCs w:val="0"/>
        </w:rPr>
        <w:fldChar w:fldCharType="separate"/>
      </w:r>
      <w:r w:rsidR="00F80D78">
        <w:rPr>
          <w:b/>
          <w:bCs w:val="0"/>
          <w:noProof/>
        </w:rPr>
        <w:t>3</w:t>
      </w:r>
      <w:r w:rsidRPr="00A241FB">
        <w:rPr>
          <w:b/>
          <w:bCs w:val="0"/>
        </w:rPr>
        <w:fldChar w:fldCharType="end"/>
      </w:r>
      <w:r w:rsidRPr="00A241FB">
        <w:rPr>
          <w:b/>
          <w:bCs w:val="0"/>
        </w:rPr>
        <w:t>:</w:t>
      </w:r>
      <w:r>
        <w:t xml:space="preserve"> Đặc tả chi tiết Use case 001_Tìm kiếm</w:t>
      </w:r>
      <w:bookmarkEnd w:id="69"/>
    </w:p>
    <w:tbl>
      <w:tblPr>
        <w:tblW w:w="9598" w:type="dxa"/>
        <w:tblInd w:w="-440" w:type="dxa"/>
        <w:tblBorders>
          <w:insideH w:val="nil"/>
          <w:insideV w:val="nil"/>
        </w:tblBorders>
        <w:tblLayout w:type="fixed"/>
        <w:tblLook w:val="0600" w:firstRow="0" w:lastRow="0" w:firstColumn="0" w:lastColumn="0" w:noHBand="1" w:noVBand="1"/>
      </w:tblPr>
      <w:tblGrid>
        <w:gridCol w:w="2250"/>
        <w:gridCol w:w="3315"/>
        <w:gridCol w:w="4033"/>
      </w:tblGrid>
      <w:tr w:rsidR="008F5984" w14:paraId="3F465E92" w14:textId="77777777" w:rsidTr="00D001DF">
        <w:trPr>
          <w:trHeight w:val="620"/>
        </w:trPr>
        <w:tc>
          <w:tcPr>
            <w:tcW w:w="95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2C042" w14:textId="2A6B9DE6" w:rsidR="008F5984" w:rsidRPr="00577298" w:rsidRDefault="008F5984" w:rsidP="008F5984">
            <w:pPr>
              <w:spacing w:before="240" w:after="120" w:line="276" w:lineRule="auto"/>
              <w:ind w:firstLine="0"/>
              <w:rPr>
                <w:b/>
                <w:szCs w:val="26"/>
              </w:rPr>
            </w:pPr>
            <w:r>
              <w:rPr>
                <w:b/>
                <w:szCs w:val="26"/>
              </w:rPr>
              <w:t>UC001_Tìm Kiếm</w:t>
            </w:r>
          </w:p>
        </w:tc>
      </w:tr>
      <w:tr w:rsidR="008F5984" w14:paraId="44CD5421" w14:textId="77777777" w:rsidTr="00D001DF">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9A6E288" w14:textId="77777777" w:rsidR="008F5984" w:rsidRPr="00577298" w:rsidRDefault="008F5984" w:rsidP="008F5984">
            <w:pPr>
              <w:spacing w:after="240"/>
              <w:ind w:firstLine="0"/>
              <w:rPr>
                <w:b/>
                <w:szCs w:val="26"/>
              </w:rPr>
            </w:pPr>
            <w:r w:rsidRPr="00577298">
              <w:rPr>
                <w:b/>
                <w:szCs w:val="26"/>
              </w:rPr>
              <w:t>Mục đích:</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624D2690" w14:textId="47CD384F" w:rsidR="008F5984" w:rsidRPr="00577298" w:rsidRDefault="008F5984" w:rsidP="008F5984">
            <w:pPr>
              <w:spacing w:after="240" w:line="276" w:lineRule="auto"/>
              <w:ind w:firstLine="0"/>
              <w:jc w:val="left"/>
              <w:rPr>
                <w:bCs/>
                <w:szCs w:val="26"/>
              </w:rPr>
            </w:pPr>
            <w:r>
              <w:rPr>
                <w:bCs/>
                <w:szCs w:val="26"/>
              </w:rPr>
              <w:t>Thực hiện việc tìm kiếm các thông tin liên quan đến các chủ đề bất động sản.</w:t>
            </w:r>
          </w:p>
        </w:tc>
      </w:tr>
      <w:tr w:rsidR="008F5984" w14:paraId="0CB72140" w14:textId="77777777" w:rsidTr="00D001DF">
        <w:trPr>
          <w:trHeight w:val="1038"/>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4214C75" w14:textId="77777777" w:rsidR="008F5984" w:rsidRPr="00577298" w:rsidRDefault="008F5984" w:rsidP="008F5984">
            <w:pPr>
              <w:spacing w:after="240"/>
              <w:ind w:firstLine="0"/>
              <w:rPr>
                <w:b/>
                <w:szCs w:val="26"/>
              </w:rPr>
            </w:pPr>
            <w:r w:rsidRPr="00577298">
              <w:rPr>
                <w:b/>
                <w:szCs w:val="26"/>
              </w:rPr>
              <w:t>Mô tả:</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5C7EEF81" w14:textId="56015F99" w:rsidR="008F5984" w:rsidRPr="00577298" w:rsidRDefault="008F5984" w:rsidP="008F5984">
            <w:pPr>
              <w:spacing w:after="240" w:line="276" w:lineRule="auto"/>
              <w:ind w:firstLine="0"/>
              <w:jc w:val="left"/>
              <w:rPr>
                <w:bCs/>
                <w:szCs w:val="26"/>
              </w:rPr>
            </w:pPr>
            <w:r>
              <w:rPr>
                <w:color w:val="000000"/>
                <w:szCs w:val="26"/>
              </w:rPr>
              <w:t>Use case sẽ giúp người dùng thực hiện việc tìm kiếm  của mình theo yêu cầu, người dùng nhập vào các từ khóa mà mình muốn tìm kiếm, sau đó nhấn tìm kiếm hệ thống sẽ hiển thị ra các thông tin theo yêu cầu, nếu không có thì thông báo cho người dùng.</w:t>
            </w:r>
          </w:p>
        </w:tc>
      </w:tr>
      <w:tr w:rsidR="008F5984" w14:paraId="52F0C97B" w14:textId="77777777" w:rsidTr="00D001DF">
        <w:trPr>
          <w:trHeight w:val="500"/>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6883519D" w14:textId="77777777" w:rsidR="008F5984" w:rsidRPr="00577298" w:rsidRDefault="008F5984" w:rsidP="008F5984">
            <w:pPr>
              <w:spacing w:after="240"/>
              <w:ind w:firstLine="0"/>
              <w:rPr>
                <w:b/>
                <w:szCs w:val="26"/>
              </w:rPr>
            </w:pPr>
            <w:r w:rsidRPr="00577298">
              <w:rPr>
                <w:b/>
                <w:szCs w:val="26"/>
              </w:rPr>
              <w:t>Tác nhân:</w:t>
            </w:r>
          </w:p>
        </w:tc>
        <w:tc>
          <w:tcPr>
            <w:tcW w:w="7348"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10DEEB2D" w14:textId="77777777" w:rsidR="008F5984" w:rsidRPr="00577298" w:rsidRDefault="008F5984" w:rsidP="008F5984">
            <w:pPr>
              <w:spacing w:after="240" w:line="276" w:lineRule="auto"/>
              <w:ind w:firstLine="0"/>
              <w:rPr>
                <w:bCs/>
                <w:szCs w:val="26"/>
              </w:rPr>
            </w:pPr>
            <w:r w:rsidRPr="00577298">
              <w:rPr>
                <w:bCs/>
                <w:szCs w:val="26"/>
              </w:rPr>
              <w:t>User</w:t>
            </w:r>
          </w:p>
        </w:tc>
      </w:tr>
      <w:tr w:rsidR="008F5984" w14:paraId="56B873ED" w14:textId="77777777" w:rsidTr="00D001DF">
        <w:trPr>
          <w:trHeight w:val="1002"/>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A6E4CFF" w14:textId="77777777" w:rsidR="008F5984" w:rsidRPr="00577298" w:rsidRDefault="008F5984" w:rsidP="008F5984">
            <w:pPr>
              <w:spacing w:after="240"/>
              <w:ind w:firstLine="0"/>
              <w:rPr>
                <w:b/>
                <w:szCs w:val="26"/>
              </w:rPr>
            </w:pPr>
            <w:r w:rsidRPr="00577298">
              <w:rPr>
                <w:b/>
                <w:szCs w:val="26"/>
              </w:rPr>
              <w:t>Điều kiện trước:</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748CC041" w14:textId="05CC4A46" w:rsidR="008F5984" w:rsidRPr="008F5984" w:rsidRDefault="008F5984" w:rsidP="008F5984">
            <w:pPr>
              <w:spacing w:after="240" w:line="276" w:lineRule="auto"/>
              <w:ind w:firstLine="0"/>
              <w:rPr>
                <w:szCs w:val="26"/>
              </w:rPr>
            </w:pPr>
            <w:r>
              <w:rPr>
                <w:szCs w:val="26"/>
              </w:rPr>
              <w:t>Truy cập vào Website</w:t>
            </w:r>
          </w:p>
        </w:tc>
      </w:tr>
      <w:tr w:rsidR="008F5984" w14:paraId="644307F5" w14:textId="77777777" w:rsidTr="00D001DF">
        <w:trPr>
          <w:trHeight w:val="975"/>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441DBD" w14:textId="77777777" w:rsidR="008F5984" w:rsidRPr="00577298" w:rsidRDefault="008F5984" w:rsidP="008F5984">
            <w:pPr>
              <w:spacing w:after="240"/>
              <w:ind w:firstLine="0"/>
              <w:rPr>
                <w:b/>
                <w:szCs w:val="26"/>
              </w:rPr>
            </w:pPr>
            <w:r w:rsidRPr="00577298">
              <w:rPr>
                <w:b/>
                <w:szCs w:val="26"/>
              </w:rPr>
              <w:t>Điều kiện sau:</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935E946" w14:textId="22A3AD62" w:rsidR="008F5984" w:rsidRPr="00577298" w:rsidRDefault="008F5984" w:rsidP="008F5984">
            <w:pPr>
              <w:spacing w:after="240" w:line="276" w:lineRule="auto"/>
              <w:ind w:firstLine="0"/>
              <w:rPr>
                <w:bCs/>
                <w:szCs w:val="26"/>
              </w:rPr>
            </w:pPr>
            <w:r>
              <w:rPr>
                <w:bCs/>
                <w:szCs w:val="26"/>
              </w:rPr>
              <w:t>Hệ thống hiển thị ra các thông tin mà người dùng tìm kiếm theo các từ khóa, hoặc thông báo khi không tìm thấy.</w:t>
            </w:r>
          </w:p>
        </w:tc>
      </w:tr>
      <w:tr w:rsidR="008F5984" w14:paraId="1BAA2377" w14:textId="77777777" w:rsidTr="00D001DF">
        <w:trPr>
          <w:trHeight w:val="640"/>
        </w:trPr>
        <w:tc>
          <w:tcPr>
            <w:tcW w:w="2250"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7A95208F" w14:textId="19519EBE" w:rsidR="008F5984" w:rsidRPr="00577298" w:rsidRDefault="008F5984" w:rsidP="008F5984">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460F16FE" w14:textId="77777777" w:rsidR="008F5984" w:rsidRPr="00577298" w:rsidRDefault="008F5984" w:rsidP="008F5984">
            <w:pPr>
              <w:spacing w:after="240" w:line="276" w:lineRule="auto"/>
              <w:rPr>
                <w:b/>
                <w:szCs w:val="26"/>
              </w:rPr>
            </w:pPr>
            <w:r w:rsidRPr="00577298">
              <w:rPr>
                <w:b/>
                <w:szCs w:val="26"/>
              </w:rPr>
              <w:t>Người dùng</w:t>
            </w:r>
          </w:p>
        </w:tc>
        <w:tc>
          <w:tcPr>
            <w:tcW w:w="4033" w:type="dxa"/>
            <w:tcBorders>
              <w:top w:val="nil"/>
              <w:left w:val="nil"/>
              <w:bottom w:val="single" w:sz="8" w:space="0" w:color="000000"/>
              <w:right w:val="single" w:sz="8" w:space="0" w:color="000000"/>
            </w:tcBorders>
            <w:tcMar>
              <w:top w:w="100" w:type="dxa"/>
              <w:left w:w="100" w:type="dxa"/>
              <w:bottom w:w="100" w:type="dxa"/>
              <w:right w:w="100" w:type="dxa"/>
            </w:tcMar>
            <w:hideMark/>
          </w:tcPr>
          <w:p w14:paraId="4BF1F0A7" w14:textId="77777777" w:rsidR="008F5984" w:rsidRPr="00577298" w:rsidRDefault="008F5984" w:rsidP="008F5984">
            <w:pPr>
              <w:spacing w:after="240" w:line="276" w:lineRule="auto"/>
              <w:rPr>
                <w:b/>
                <w:szCs w:val="26"/>
              </w:rPr>
            </w:pPr>
            <w:r w:rsidRPr="00577298">
              <w:rPr>
                <w:b/>
                <w:szCs w:val="26"/>
              </w:rPr>
              <w:t>Hệ thống</w:t>
            </w:r>
          </w:p>
        </w:tc>
      </w:tr>
      <w:tr w:rsidR="008F5984" w14:paraId="69DBA1BD" w14:textId="77777777" w:rsidTr="00D001DF">
        <w:trPr>
          <w:trHeight w:val="1065"/>
        </w:trPr>
        <w:tc>
          <w:tcPr>
            <w:tcW w:w="2250" w:type="dxa"/>
            <w:vMerge/>
            <w:tcBorders>
              <w:top w:val="nil"/>
              <w:left w:val="single" w:sz="4" w:space="0" w:color="auto"/>
              <w:bottom w:val="single" w:sz="8" w:space="0" w:color="000000"/>
              <w:right w:val="single" w:sz="8" w:space="0" w:color="000000"/>
            </w:tcBorders>
            <w:vAlign w:val="center"/>
            <w:hideMark/>
          </w:tcPr>
          <w:p w14:paraId="691F5C2D" w14:textId="77777777" w:rsidR="008F5984" w:rsidRPr="00577298" w:rsidRDefault="008F5984" w:rsidP="008F5984">
            <w:pPr>
              <w:rPr>
                <w:b/>
                <w:szCs w:val="26"/>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3104EF43" w14:textId="21D41BAE" w:rsidR="008F5984" w:rsidRPr="00DE3075" w:rsidRDefault="00DE3075" w:rsidP="00DE3075">
            <w:pPr>
              <w:spacing w:after="120" w:line="240" w:lineRule="auto"/>
              <w:ind w:firstLine="0"/>
              <w:jc w:val="left"/>
              <w:rPr>
                <w:szCs w:val="26"/>
              </w:rPr>
            </w:pPr>
            <w:r>
              <w:rPr>
                <w:szCs w:val="26"/>
              </w:rPr>
              <w:t>1.</w:t>
            </w:r>
            <w:r w:rsidR="00BD5565" w:rsidRPr="00DE3075">
              <w:rPr>
                <w:szCs w:val="26"/>
              </w:rPr>
              <w:t>Người dùng chọn chức năng tìm kiếm trên màn hình hệ thống web</w:t>
            </w:r>
          </w:p>
          <w:p w14:paraId="255BB48F" w14:textId="77777777" w:rsidR="008F5984" w:rsidRPr="00577298" w:rsidRDefault="008F5984" w:rsidP="008F5984">
            <w:pPr>
              <w:spacing w:after="120" w:line="240" w:lineRule="auto"/>
              <w:jc w:val="left"/>
              <w:rPr>
                <w:szCs w:val="26"/>
              </w:rPr>
            </w:pPr>
          </w:p>
          <w:p w14:paraId="4A2A95E9" w14:textId="0083D97B" w:rsidR="008F5984" w:rsidRPr="00577298" w:rsidRDefault="00DE3075" w:rsidP="00DE3075">
            <w:pPr>
              <w:spacing w:after="120" w:line="240" w:lineRule="auto"/>
              <w:ind w:left="19" w:firstLine="0"/>
              <w:jc w:val="left"/>
              <w:rPr>
                <w:b/>
                <w:szCs w:val="26"/>
              </w:rPr>
            </w:pPr>
            <w:r>
              <w:rPr>
                <w:szCs w:val="26"/>
              </w:rPr>
              <w:t>3.</w:t>
            </w:r>
            <w:r w:rsidR="00BD5565">
              <w:rPr>
                <w:szCs w:val="26"/>
              </w:rPr>
              <w:t>Người dùng chọn</w:t>
            </w:r>
            <w:r>
              <w:rPr>
                <w:szCs w:val="26"/>
              </w:rPr>
              <w:t xml:space="preserve"> </w:t>
            </w:r>
            <w:r w:rsidR="00BD5565">
              <w:rPr>
                <w:szCs w:val="26"/>
              </w:rPr>
              <w:t>các tiêu chí cần tìm kiếm rồi Click tìm kiếm.</w:t>
            </w:r>
          </w:p>
        </w:tc>
        <w:tc>
          <w:tcPr>
            <w:tcW w:w="4033" w:type="dxa"/>
            <w:tcBorders>
              <w:top w:val="nil"/>
              <w:left w:val="nil"/>
              <w:bottom w:val="single" w:sz="8" w:space="0" w:color="000000"/>
              <w:right w:val="single" w:sz="8" w:space="0" w:color="000000"/>
            </w:tcBorders>
            <w:tcMar>
              <w:top w:w="100" w:type="dxa"/>
              <w:left w:w="100" w:type="dxa"/>
              <w:bottom w:w="100" w:type="dxa"/>
              <w:right w:w="100" w:type="dxa"/>
            </w:tcMar>
          </w:tcPr>
          <w:p w14:paraId="5EC5DBD1" w14:textId="77777777" w:rsidR="008F5984" w:rsidRPr="00577298" w:rsidRDefault="008F5984" w:rsidP="008F5984">
            <w:pPr>
              <w:spacing w:after="240" w:line="276" w:lineRule="auto"/>
              <w:jc w:val="left"/>
              <w:rPr>
                <w:b/>
                <w:szCs w:val="26"/>
              </w:rPr>
            </w:pPr>
            <w:r w:rsidRPr="00577298">
              <w:rPr>
                <w:b/>
                <w:szCs w:val="26"/>
              </w:rPr>
              <w:lastRenderedPageBreak/>
              <w:t xml:space="preserve"> </w:t>
            </w:r>
          </w:p>
          <w:p w14:paraId="678EC866" w14:textId="6A52841A" w:rsidR="008F5984" w:rsidRPr="00577298" w:rsidRDefault="008F5984" w:rsidP="00DE3075">
            <w:pPr>
              <w:spacing w:after="240" w:line="276" w:lineRule="auto"/>
              <w:ind w:firstLine="0"/>
              <w:jc w:val="left"/>
              <w:rPr>
                <w:szCs w:val="26"/>
              </w:rPr>
            </w:pPr>
            <w:r w:rsidRPr="00577298">
              <w:rPr>
                <w:szCs w:val="26"/>
              </w:rPr>
              <w:t>2</w:t>
            </w:r>
            <w:r>
              <w:rPr>
                <w:szCs w:val="26"/>
              </w:rPr>
              <w:t xml:space="preserve">. </w:t>
            </w:r>
            <w:r w:rsidRPr="00577298">
              <w:rPr>
                <w:szCs w:val="26"/>
              </w:rPr>
              <w:t xml:space="preserve"> </w:t>
            </w:r>
            <w:bookmarkStart w:id="70" w:name="_heading=h.2mtgykxuqr3q"/>
            <w:bookmarkEnd w:id="70"/>
            <w:r w:rsidR="00BD5565">
              <w:rPr>
                <w:szCs w:val="26"/>
              </w:rPr>
              <w:t>Hệ thống h</w:t>
            </w:r>
            <w:r w:rsidR="00370EA8">
              <w:rPr>
                <w:szCs w:val="26"/>
              </w:rPr>
              <w:t>iện</w:t>
            </w:r>
            <w:r w:rsidR="00BD5565">
              <w:rPr>
                <w:szCs w:val="26"/>
              </w:rPr>
              <w:t xml:space="preserve"> ra giao diện tìm </w:t>
            </w:r>
            <w:r w:rsidR="00BD5565">
              <w:rPr>
                <w:szCs w:val="26"/>
              </w:rPr>
              <w:lastRenderedPageBreak/>
              <w:t>kiếm cho người dùng.</w:t>
            </w:r>
          </w:p>
          <w:p w14:paraId="6BAAEB56" w14:textId="77777777" w:rsidR="008F5984" w:rsidRPr="00577298" w:rsidRDefault="008F5984" w:rsidP="005F55D0">
            <w:pPr>
              <w:spacing w:after="240" w:line="276" w:lineRule="auto"/>
              <w:ind w:firstLine="0"/>
              <w:jc w:val="left"/>
              <w:rPr>
                <w:szCs w:val="26"/>
              </w:rPr>
            </w:pPr>
          </w:p>
          <w:p w14:paraId="17132CDE" w14:textId="18DFBA9C" w:rsidR="008F5984" w:rsidRPr="00577298" w:rsidRDefault="008F5984" w:rsidP="00DE3075">
            <w:pPr>
              <w:spacing w:after="240" w:line="276" w:lineRule="auto"/>
              <w:ind w:firstLine="0"/>
              <w:jc w:val="left"/>
              <w:rPr>
                <w:szCs w:val="26"/>
              </w:rPr>
            </w:pPr>
            <w:r w:rsidRPr="00577298">
              <w:rPr>
                <w:szCs w:val="26"/>
              </w:rPr>
              <w:t>4</w:t>
            </w:r>
            <w:r>
              <w:rPr>
                <w:szCs w:val="26"/>
              </w:rPr>
              <w:t xml:space="preserve">. </w:t>
            </w:r>
            <w:r w:rsidRPr="00577298">
              <w:rPr>
                <w:szCs w:val="26"/>
              </w:rPr>
              <w:t xml:space="preserve"> Hệ thống kiểm tra thông tin </w:t>
            </w:r>
            <w:r w:rsidR="00BD5565">
              <w:rPr>
                <w:szCs w:val="26"/>
              </w:rPr>
              <w:t>tìm kiếm của người dùng rồi đưa ra các thông báo</w:t>
            </w:r>
          </w:p>
          <w:p w14:paraId="55AD0668" w14:textId="1A35775C" w:rsidR="008F5984" w:rsidRPr="00577298" w:rsidRDefault="00BD5565" w:rsidP="00DE3075">
            <w:pPr>
              <w:spacing w:after="240" w:line="276" w:lineRule="auto"/>
              <w:ind w:firstLine="0"/>
              <w:jc w:val="left"/>
              <w:rPr>
                <w:b/>
                <w:bCs/>
                <w:szCs w:val="26"/>
              </w:rPr>
            </w:pPr>
            <w:r>
              <w:rPr>
                <w:szCs w:val="26"/>
              </w:rPr>
              <w:t>4.1</w:t>
            </w:r>
            <w:r w:rsidR="008F5984">
              <w:rPr>
                <w:szCs w:val="26"/>
              </w:rPr>
              <w:t xml:space="preserve">. </w:t>
            </w:r>
            <w:r w:rsidR="008F5984" w:rsidRPr="00577298">
              <w:rPr>
                <w:szCs w:val="26"/>
              </w:rPr>
              <w:t xml:space="preserve"> </w:t>
            </w:r>
            <w:r>
              <w:rPr>
                <w:szCs w:val="26"/>
              </w:rPr>
              <w:t>Hiện ra thông tin tìm kiếm theo yêu cầu.</w:t>
            </w:r>
          </w:p>
        </w:tc>
      </w:tr>
      <w:tr w:rsidR="008F5984" w14:paraId="396FC61B" w14:textId="77777777" w:rsidTr="00D001DF">
        <w:trPr>
          <w:trHeight w:val="2646"/>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9D8C753" w14:textId="77777777" w:rsidR="008F5984" w:rsidRPr="00577298" w:rsidRDefault="008F5984" w:rsidP="00F554DF">
            <w:pPr>
              <w:spacing w:after="240"/>
              <w:ind w:firstLine="0"/>
              <w:jc w:val="left"/>
              <w:rPr>
                <w:b/>
                <w:szCs w:val="26"/>
              </w:rPr>
            </w:pPr>
            <w:r w:rsidRPr="00577298">
              <w:rPr>
                <w:b/>
                <w:szCs w:val="26"/>
              </w:rPr>
              <w:lastRenderedPageBreak/>
              <w:t>Luồng sự kiện phụ (Alternative Flows):</w:t>
            </w:r>
          </w:p>
        </w:tc>
        <w:tc>
          <w:tcPr>
            <w:tcW w:w="331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C6371B2" w14:textId="77777777" w:rsidR="008F5984" w:rsidRPr="00577298" w:rsidRDefault="008F5984" w:rsidP="008F5984">
            <w:pPr>
              <w:spacing w:line="240" w:lineRule="auto"/>
              <w:rPr>
                <w:szCs w:val="26"/>
              </w:rPr>
            </w:pPr>
          </w:p>
          <w:p w14:paraId="0E0DC2DC" w14:textId="77777777" w:rsidR="008F5984" w:rsidRPr="00577298" w:rsidRDefault="008F5984" w:rsidP="008F5984">
            <w:pPr>
              <w:spacing w:line="240" w:lineRule="auto"/>
              <w:rPr>
                <w:szCs w:val="26"/>
              </w:rPr>
            </w:pPr>
          </w:p>
          <w:p w14:paraId="40F93BE0" w14:textId="77777777" w:rsidR="008F5984" w:rsidRPr="00577298" w:rsidRDefault="008F5984" w:rsidP="008F5984">
            <w:pPr>
              <w:spacing w:line="240" w:lineRule="auto"/>
              <w:rPr>
                <w:szCs w:val="26"/>
              </w:rPr>
            </w:pPr>
          </w:p>
          <w:p w14:paraId="69AD4F28" w14:textId="4D43BB2E" w:rsidR="008F5984" w:rsidRPr="00577298" w:rsidRDefault="00BD5565" w:rsidP="00F554DF">
            <w:pPr>
              <w:spacing w:line="240" w:lineRule="auto"/>
              <w:ind w:firstLine="0"/>
              <w:rPr>
                <w:szCs w:val="26"/>
              </w:rPr>
            </w:pPr>
            <w:r>
              <w:rPr>
                <w:szCs w:val="26"/>
              </w:rPr>
              <w:t>5.Người dùng nhấn nút thoát, quay trở lại giao diện tìm kiếm</w:t>
            </w:r>
          </w:p>
          <w:p w14:paraId="1E0443AC" w14:textId="20D344B1" w:rsidR="008F5984" w:rsidRPr="00577298" w:rsidRDefault="008F5984" w:rsidP="005F55D0">
            <w:pPr>
              <w:spacing w:line="240" w:lineRule="auto"/>
              <w:ind w:firstLine="0"/>
              <w:rPr>
                <w:b/>
                <w:szCs w:val="26"/>
              </w:rPr>
            </w:pPr>
          </w:p>
        </w:tc>
        <w:tc>
          <w:tcPr>
            <w:tcW w:w="403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4A4E45E" w14:textId="5865623B" w:rsidR="008F5984" w:rsidRPr="00577298" w:rsidRDefault="008F5984" w:rsidP="00DE3075">
            <w:pPr>
              <w:spacing w:after="240" w:line="276" w:lineRule="auto"/>
              <w:ind w:firstLine="0"/>
              <w:rPr>
                <w:szCs w:val="26"/>
              </w:rPr>
            </w:pPr>
            <w:r>
              <w:rPr>
                <w:szCs w:val="26"/>
              </w:rPr>
              <w:t>4.</w:t>
            </w:r>
            <w:r w:rsidR="00BD5565">
              <w:rPr>
                <w:szCs w:val="26"/>
              </w:rPr>
              <w:t xml:space="preserve">2. </w:t>
            </w:r>
            <w:r>
              <w:rPr>
                <w:szCs w:val="26"/>
              </w:rPr>
              <w:t xml:space="preserve"> Hệ thống thông báo </w:t>
            </w:r>
            <w:r w:rsidRPr="00577298">
              <w:rPr>
                <w:szCs w:val="26"/>
              </w:rPr>
              <w:t xml:space="preserve">không </w:t>
            </w:r>
            <w:r w:rsidR="00BD5565">
              <w:rPr>
                <w:szCs w:val="26"/>
              </w:rPr>
              <w:t>tìm thấy kết quả theo yêu cầu.</w:t>
            </w:r>
          </w:p>
          <w:p w14:paraId="10495DB5" w14:textId="77777777" w:rsidR="008F5984" w:rsidRPr="00577298" w:rsidRDefault="008F5984" w:rsidP="008F5984">
            <w:pPr>
              <w:spacing w:line="240" w:lineRule="auto"/>
              <w:rPr>
                <w:szCs w:val="26"/>
              </w:rPr>
            </w:pPr>
          </w:p>
          <w:p w14:paraId="699CA4EB" w14:textId="0DB6CBD4" w:rsidR="008F5984" w:rsidRPr="00577298" w:rsidRDefault="008F5984" w:rsidP="008F5984">
            <w:pPr>
              <w:spacing w:line="240" w:lineRule="auto"/>
              <w:rPr>
                <w:b/>
                <w:szCs w:val="26"/>
              </w:rPr>
            </w:pPr>
          </w:p>
        </w:tc>
      </w:tr>
    </w:tbl>
    <w:p w14:paraId="609179F2" w14:textId="6B230F13" w:rsidR="008F5984" w:rsidRDefault="00F25BA2" w:rsidP="00F25BA2">
      <w:pPr>
        <w:pStyle w:val="Heading4"/>
      </w:pPr>
      <w:r>
        <w:t>Sơ đồ hoạt động</w:t>
      </w:r>
    </w:p>
    <w:p w14:paraId="7C858595" w14:textId="77777777" w:rsidR="00A241FB" w:rsidRDefault="00F25BA2" w:rsidP="00A241FB">
      <w:pPr>
        <w:keepNext/>
        <w:ind w:hanging="180"/>
      </w:pPr>
      <w:r w:rsidRPr="00F25BA2">
        <w:rPr>
          <w:noProof/>
        </w:rPr>
        <w:drawing>
          <wp:inline distT="0" distB="0" distL="0" distR="0" wp14:anchorId="144DBE89" wp14:editId="276D2EF0">
            <wp:extent cx="5135880" cy="350827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0653" cy="3511531"/>
                    </a:xfrm>
                    <a:prstGeom prst="rect">
                      <a:avLst/>
                    </a:prstGeom>
                    <a:noFill/>
                    <a:ln>
                      <a:noFill/>
                    </a:ln>
                  </pic:spPr>
                </pic:pic>
              </a:graphicData>
            </a:graphic>
          </wp:inline>
        </w:drawing>
      </w:r>
    </w:p>
    <w:p w14:paraId="1E20CB46" w14:textId="723834F0" w:rsidR="00F25BA2" w:rsidRDefault="00A241FB" w:rsidP="00A241FB">
      <w:pPr>
        <w:pStyle w:val="Caption"/>
      </w:pPr>
      <w:bookmarkStart w:id="71" w:name="_Toc72954930"/>
      <w:r w:rsidRPr="00A241FB">
        <w:rPr>
          <w:b/>
          <w:bCs w:val="0"/>
        </w:rPr>
        <w:t xml:space="preserve">Hình </w:t>
      </w:r>
      <w:r w:rsidRPr="00A241FB">
        <w:rPr>
          <w:b/>
          <w:bCs w:val="0"/>
        </w:rPr>
        <w:fldChar w:fldCharType="begin"/>
      </w:r>
      <w:r w:rsidRPr="00A241FB">
        <w:rPr>
          <w:b/>
          <w:bCs w:val="0"/>
        </w:rPr>
        <w:instrText xml:space="preserve"> SEQ Hình \* ARABIC </w:instrText>
      </w:r>
      <w:r w:rsidRPr="00A241FB">
        <w:rPr>
          <w:b/>
          <w:bCs w:val="0"/>
        </w:rPr>
        <w:fldChar w:fldCharType="separate"/>
      </w:r>
      <w:r w:rsidR="00F80D78">
        <w:rPr>
          <w:b/>
          <w:bCs w:val="0"/>
          <w:noProof/>
        </w:rPr>
        <w:t>4</w:t>
      </w:r>
      <w:r w:rsidRPr="00A241FB">
        <w:rPr>
          <w:b/>
          <w:bCs w:val="0"/>
        </w:rPr>
        <w:fldChar w:fldCharType="end"/>
      </w:r>
      <w:r w:rsidRPr="00A241FB">
        <w:rPr>
          <w:b/>
          <w:bCs w:val="0"/>
        </w:rPr>
        <w:t>:</w:t>
      </w:r>
      <w:r>
        <w:t xml:space="preserve"> Sơ đồ hoạt động chức năng người dùng tìm kiếm</w:t>
      </w:r>
      <w:bookmarkEnd w:id="71"/>
    </w:p>
    <w:p w14:paraId="3F7C107F" w14:textId="1C002D88" w:rsidR="00DC5EC0" w:rsidRDefault="00DC5EC0" w:rsidP="00DC5EC0">
      <w:pPr>
        <w:pStyle w:val="Heading4"/>
      </w:pPr>
      <w:r>
        <w:lastRenderedPageBreak/>
        <w:t>Sơ đồ Sequen</w:t>
      </w:r>
      <w:r w:rsidR="00C50CBC">
        <w:t>ce</w:t>
      </w:r>
    </w:p>
    <w:p w14:paraId="231A9EEC" w14:textId="77777777" w:rsidR="00A241FB" w:rsidRDefault="00DC5EC0" w:rsidP="00A241FB">
      <w:pPr>
        <w:keepNext/>
        <w:ind w:hanging="180"/>
      </w:pPr>
      <w:r w:rsidRPr="00DC5EC0">
        <w:rPr>
          <w:noProof/>
        </w:rPr>
        <w:drawing>
          <wp:inline distT="0" distB="0" distL="0" distR="0" wp14:anchorId="135ADC6B" wp14:editId="22AE83E2">
            <wp:extent cx="5580380" cy="36264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626485"/>
                    </a:xfrm>
                    <a:prstGeom prst="rect">
                      <a:avLst/>
                    </a:prstGeom>
                    <a:noFill/>
                    <a:ln>
                      <a:noFill/>
                    </a:ln>
                  </pic:spPr>
                </pic:pic>
              </a:graphicData>
            </a:graphic>
          </wp:inline>
        </w:drawing>
      </w:r>
    </w:p>
    <w:p w14:paraId="0F4A2297" w14:textId="6CE19D48" w:rsidR="00DC5EC0" w:rsidRPr="008F5984" w:rsidRDefault="00A241FB" w:rsidP="00A241FB">
      <w:pPr>
        <w:pStyle w:val="Caption"/>
      </w:pPr>
      <w:bookmarkStart w:id="72" w:name="_Toc72954931"/>
      <w:r w:rsidRPr="00A241FB">
        <w:rPr>
          <w:b/>
          <w:bCs w:val="0"/>
        </w:rPr>
        <w:t xml:space="preserve">Hình </w:t>
      </w:r>
      <w:r w:rsidRPr="00A241FB">
        <w:rPr>
          <w:b/>
          <w:bCs w:val="0"/>
        </w:rPr>
        <w:fldChar w:fldCharType="begin"/>
      </w:r>
      <w:r w:rsidRPr="00A241FB">
        <w:rPr>
          <w:b/>
          <w:bCs w:val="0"/>
        </w:rPr>
        <w:instrText xml:space="preserve"> SEQ Hình \* ARABIC </w:instrText>
      </w:r>
      <w:r w:rsidRPr="00A241FB">
        <w:rPr>
          <w:b/>
          <w:bCs w:val="0"/>
        </w:rPr>
        <w:fldChar w:fldCharType="separate"/>
      </w:r>
      <w:r w:rsidR="00F80D78">
        <w:rPr>
          <w:b/>
          <w:bCs w:val="0"/>
          <w:noProof/>
        </w:rPr>
        <w:t>5</w:t>
      </w:r>
      <w:r w:rsidRPr="00A241FB">
        <w:rPr>
          <w:b/>
          <w:bCs w:val="0"/>
        </w:rPr>
        <w:fldChar w:fldCharType="end"/>
      </w:r>
      <w:r w:rsidRPr="00A241FB">
        <w:rPr>
          <w:b/>
          <w:bCs w:val="0"/>
        </w:rPr>
        <w:t>:</w:t>
      </w:r>
      <w:r>
        <w:t xml:space="preserve"> Sơ đồ trình tự chức năng tìm kiếm</w:t>
      </w:r>
      <w:bookmarkEnd w:id="72"/>
    </w:p>
    <w:p w14:paraId="43623776" w14:textId="3CB8CA1F" w:rsidR="001A08FA" w:rsidRDefault="00733B2E" w:rsidP="001A08FA">
      <w:pPr>
        <w:pStyle w:val="Heading3"/>
      </w:pPr>
      <w:bookmarkStart w:id="73" w:name="_Toc72955236"/>
      <w:r>
        <w:t>UC002</w:t>
      </w:r>
      <w:r w:rsidR="00820B07">
        <w:t>a</w:t>
      </w:r>
      <w:r>
        <w:t>_</w:t>
      </w:r>
      <w:r w:rsidR="00A97EAD">
        <w:t>Đăng tin</w:t>
      </w:r>
      <w:bookmarkEnd w:id="73"/>
    </w:p>
    <w:p w14:paraId="7CB8DB49" w14:textId="271140B4" w:rsidR="00F25BA2" w:rsidRDefault="00F25BA2" w:rsidP="00F25BA2">
      <w:pPr>
        <w:pStyle w:val="Heading4"/>
      </w:pPr>
      <w:r>
        <w:t>Đặc tả</w:t>
      </w:r>
    </w:p>
    <w:p w14:paraId="5BEC0BCF" w14:textId="294E6ECC" w:rsidR="00A241FB" w:rsidRPr="00A241FB" w:rsidRDefault="00A241FB" w:rsidP="00A241FB">
      <w:pPr>
        <w:pStyle w:val="Caption"/>
        <w:jc w:val="left"/>
      </w:pPr>
      <w:bookmarkStart w:id="74" w:name="_Toc72954748"/>
      <w:r w:rsidRPr="00A241FB">
        <w:rPr>
          <w:b/>
          <w:bCs w:val="0"/>
        </w:rPr>
        <w:t xml:space="preserve">Bảng </w:t>
      </w:r>
      <w:r w:rsidRPr="00A241FB">
        <w:rPr>
          <w:b/>
          <w:bCs w:val="0"/>
        </w:rPr>
        <w:fldChar w:fldCharType="begin"/>
      </w:r>
      <w:r w:rsidRPr="00A241FB">
        <w:rPr>
          <w:b/>
          <w:bCs w:val="0"/>
        </w:rPr>
        <w:instrText xml:space="preserve"> SEQ Bảng \* ARABIC </w:instrText>
      </w:r>
      <w:r w:rsidRPr="00A241FB">
        <w:rPr>
          <w:b/>
          <w:bCs w:val="0"/>
        </w:rPr>
        <w:fldChar w:fldCharType="separate"/>
      </w:r>
      <w:r w:rsidR="00F80D78">
        <w:rPr>
          <w:b/>
          <w:bCs w:val="0"/>
          <w:noProof/>
        </w:rPr>
        <w:t>4</w:t>
      </w:r>
      <w:r w:rsidRPr="00A241FB">
        <w:rPr>
          <w:b/>
          <w:bCs w:val="0"/>
        </w:rPr>
        <w:fldChar w:fldCharType="end"/>
      </w:r>
      <w:r w:rsidRPr="00A241FB">
        <w:rPr>
          <w:b/>
          <w:bCs w:val="0"/>
        </w:rPr>
        <w:t>:</w:t>
      </w:r>
      <w:r>
        <w:t xml:space="preserve"> Đặc tả Use case 002a_Đăng tin</w:t>
      </w:r>
      <w:bookmarkEnd w:id="74"/>
    </w:p>
    <w:tbl>
      <w:tblPr>
        <w:tblW w:w="9223" w:type="dxa"/>
        <w:tblInd w:w="-530" w:type="dxa"/>
        <w:tblBorders>
          <w:insideH w:val="nil"/>
          <w:insideV w:val="nil"/>
        </w:tblBorders>
        <w:tblLayout w:type="fixed"/>
        <w:tblLook w:val="0600" w:firstRow="0" w:lastRow="0" w:firstColumn="0" w:lastColumn="0" w:noHBand="1" w:noVBand="1"/>
      </w:tblPr>
      <w:tblGrid>
        <w:gridCol w:w="2092"/>
        <w:gridCol w:w="3083"/>
        <w:gridCol w:w="4048"/>
      </w:tblGrid>
      <w:tr w:rsidR="00786E0C" w14:paraId="226C4644"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7FB30" w14:textId="67A42EE7" w:rsidR="00786E0C" w:rsidRPr="00577298" w:rsidRDefault="00786E0C" w:rsidP="00786E0C">
            <w:pPr>
              <w:spacing w:before="240" w:after="120" w:line="276" w:lineRule="auto"/>
              <w:ind w:firstLine="0"/>
              <w:rPr>
                <w:b/>
                <w:szCs w:val="26"/>
              </w:rPr>
            </w:pPr>
            <w:r>
              <w:rPr>
                <w:b/>
                <w:szCs w:val="26"/>
              </w:rPr>
              <w:t>UC002</w:t>
            </w:r>
            <w:r w:rsidR="00820B07">
              <w:rPr>
                <w:b/>
                <w:szCs w:val="26"/>
              </w:rPr>
              <w:t>a</w:t>
            </w:r>
            <w:r>
              <w:rPr>
                <w:b/>
                <w:szCs w:val="26"/>
              </w:rPr>
              <w:t>_Đăng tin</w:t>
            </w:r>
          </w:p>
        </w:tc>
      </w:tr>
      <w:tr w:rsidR="00786E0C" w14:paraId="6A4F6151" w14:textId="77777777" w:rsidTr="00D001DF">
        <w:trPr>
          <w:trHeight w:val="50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ED072D9" w14:textId="77777777" w:rsidR="00786E0C" w:rsidRPr="00577298" w:rsidRDefault="00786E0C" w:rsidP="00786E0C">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0DD2C800" w14:textId="3C419D59" w:rsidR="00786E0C" w:rsidRPr="00577298" w:rsidRDefault="00786E0C" w:rsidP="00786E0C">
            <w:pPr>
              <w:spacing w:after="240" w:line="276" w:lineRule="auto"/>
              <w:ind w:firstLine="0"/>
              <w:jc w:val="left"/>
              <w:rPr>
                <w:bCs/>
                <w:szCs w:val="26"/>
              </w:rPr>
            </w:pPr>
            <w:r>
              <w:rPr>
                <w:bCs/>
                <w:szCs w:val="26"/>
              </w:rPr>
              <w:t>Use case này giúp người dùng có thể đăng các thông tin liên quan tới bất động sản vào hệ thống.</w:t>
            </w:r>
          </w:p>
        </w:tc>
      </w:tr>
      <w:tr w:rsidR="00786E0C" w14:paraId="07FFC4CE" w14:textId="77777777" w:rsidTr="00D001DF">
        <w:trPr>
          <w:trHeight w:val="1049"/>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2555EE9" w14:textId="77777777" w:rsidR="00786E0C" w:rsidRPr="00577298" w:rsidRDefault="00786E0C" w:rsidP="00786E0C">
            <w:pPr>
              <w:spacing w:after="240"/>
              <w:ind w:firstLine="0"/>
              <w:rPr>
                <w:b/>
                <w:szCs w:val="26"/>
              </w:rPr>
            </w:pPr>
            <w:r w:rsidRPr="00577298">
              <w:rPr>
                <w:b/>
                <w:szCs w:val="26"/>
              </w:rPr>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2026B523" w14:textId="69CB9B35" w:rsidR="00786E0C" w:rsidRPr="00577298" w:rsidRDefault="00786E0C" w:rsidP="00786E0C">
            <w:pPr>
              <w:spacing w:after="240" w:line="276" w:lineRule="auto"/>
              <w:ind w:firstLine="0"/>
              <w:jc w:val="left"/>
              <w:rPr>
                <w:bCs/>
                <w:szCs w:val="26"/>
              </w:rPr>
            </w:pPr>
            <w:r>
              <w:rPr>
                <w:bCs/>
                <w:szCs w:val="26"/>
              </w:rPr>
              <w:t>Người dùng chọn chức năng đăng tin trong mục Đăng tin của hệ thống, sau đó nhập các thông tin cần thiết của một tin, sau đó nhấn nút đăng tin lên hệ thống, thông tin đăng được lưu trữ xuống CSDL và quay lại giao diên Quản lý đăng tin</w:t>
            </w:r>
          </w:p>
        </w:tc>
      </w:tr>
      <w:tr w:rsidR="00786E0C" w14:paraId="050B9FB8" w14:textId="77777777" w:rsidTr="00D001DF">
        <w:trPr>
          <w:trHeight w:val="50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A2DC915" w14:textId="77777777" w:rsidR="00786E0C" w:rsidRPr="00577298" w:rsidRDefault="00786E0C" w:rsidP="00786E0C">
            <w:pPr>
              <w:spacing w:after="240"/>
              <w:ind w:firstLine="0"/>
              <w:rPr>
                <w:b/>
                <w:szCs w:val="26"/>
              </w:rPr>
            </w:pPr>
            <w:r w:rsidRPr="00577298">
              <w:rPr>
                <w:b/>
                <w:szCs w:val="26"/>
              </w:rPr>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498817F3" w14:textId="7C550FAC" w:rsidR="00786E0C" w:rsidRPr="00577298" w:rsidRDefault="00742EDB" w:rsidP="00786E0C">
            <w:pPr>
              <w:spacing w:after="240" w:line="276" w:lineRule="auto"/>
              <w:ind w:firstLine="0"/>
              <w:rPr>
                <w:bCs/>
                <w:szCs w:val="26"/>
              </w:rPr>
            </w:pPr>
            <w:r>
              <w:rPr>
                <w:bCs/>
                <w:szCs w:val="26"/>
              </w:rPr>
              <w:t>Khách hàng hệ thống và Admin</w:t>
            </w:r>
          </w:p>
        </w:tc>
      </w:tr>
      <w:tr w:rsidR="00786E0C" w14:paraId="2BD348CF" w14:textId="77777777" w:rsidTr="004A66E1">
        <w:trPr>
          <w:trHeight w:val="458"/>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9FB128A" w14:textId="77777777" w:rsidR="00786E0C" w:rsidRPr="00577298" w:rsidRDefault="00786E0C" w:rsidP="00786E0C">
            <w:pPr>
              <w:spacing w:after="240"/>
              <w:ind w:firstLine="0"/>
              <w:rPr>
                <w:b/>
                <w:szCs w:val="26"/>
              </w:rPr>
            </w:pPr>
            <w:r w:rsidRPr="00577298">
              <w:rPr>
                <w:b/>
                <w:szCs w:val="26"/>
              </w:rPr>
              <w:lastRenderedPageBreak/>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2002F08E" w14:textId="4C32A25F" w:rsidR="00786E0C" w:rsidRPr="008F5984" w:rsidRDefault="004347EE" w:rsidP="00786E0C">
            <w:pPr>
              <w:spacing w:after="240" w:line="276" w:lineRule="auto"/>
              <w:ind w:firstLine="0"/>
              <w:rPr>
                <w:szCs w:val="26"/>
              </w:rPr>
            </w:pPr>
            <w:r>
              <w:rPr>
                <w:szCs w:val="26"/>
              </w:rPr>
              <w:t xml:space="preserve">Người dùng </w:t>
            </w:r>
            <w:r w:rsidR="00786E0C">
              <w:rPr>
                <w:szCs w:val="26"/>
              </w:rPr>
              <w:t>có tài khoản đăng nhập thành công vào hệ thống.</w:t>
            </w:r>
          </w:p>
        </w:tc>
      </w:tr>
      <w:tr w:rsidR="00786E0C" w14:paraId="0679F36A" w14:textId="77777777" w:rsidTr="00D001DF">
        <w:trPr>
          <w:trHeight w:val="986"/>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39D0324" w14:textId="77777777" w:rsidR="00786E0C" w:rsidRPr="00577298" w:rsidRDefault="00786E0C" w:rsidP="00786E0C">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198E6308" w14:textId="352CFF4A" w:rsidR="00786E0C" w:rsidRPr="00577298" w:rsidRDefault="00786E0C" w:rsidP="00786E0C">
            <w:pPr>
              <w:spacing w:after="240" w:line="276" w:lineRule="auto"/>
              <w:ind w:firstLine="0"/>
              <w:rPr>
                <w:bCs/>
                <w:szCs w:val="26"/>
              </w:rPr>
            </w:pPr>
            <w:r>
              <w:rPr>
                <w:bCs/>
                <w:szCs w:val="26"/>
              </w:rPr>
              <w:t>Tin được đăng thành công lên hệ thống và lưu xuống CSDL.</w:t>
            </w:r>
          </w:p>
        </w:tc>
      </w:tr>
      <w:tr w:rsidR="00786E0C" w14:paraId="1BDBD031"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0F7BE441" w14:textId="77777777" w:rsidR="00786E0C" w:rsidRPr="00577298" w:rsidRDefault="00786E0C" w:rsidP="00786E0C">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1EF054AD" w14:textId="77777777" w:rsidR="00786E0C" w:rsidRPr="00577298" w:rsidRDefault="00786E0C" w:rsidP="00786E0C">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04ED3A22" w14:textId="77777777" w:rsidR="00786E0C" w:rsidRPr="00577298" w:rsidRDefault="00786E0C" w:rsidP="00786E0C">
            <w:pPr>
              <w:spacing w:after="240" w:line="276" w:lineRule="auto"/>
              <w:rPr>
                <w:b/>
                <w:szCs w:val="26"/>
              </w:rPr>
            </w:pPr>
            <w:r w:rsidRPr="00577298">
              <w:rPr>
                <w:b/>
                <w:szCs w:val="26"/>
              </w:rPr>
              <w:t>Hệ thống</w:t>
            </w:r>
          </w:p>
        </w:tc>
      </w:tr>
      <w:tr w:rsidR="00786E0C" w14:paraId="2539039E" w14:textId="77777777" w:rsidTr="00D001DF">
        <w:trPr>
          <w:trHeight w:val="1076"/>
        </w:trPr>
        <w:tc>
          <w:tcPr>
            <w:tcW w:w="2092" w:type="dxa"/>
            <w:vMerge/>
            <w:tcBorders>
              <w:top w:val="nil"/>
              <w:left w:val="single" w:sz="4" w:space="0" w:color="auto"/>
              <w:bottom w:val="single" w:sz="8" w:space="0" w:color="000000"/>
              <w:right w:val="single" w:sz="8" w:space="0" w:color="000000"/>
            </w:tcBorders>
            <w:vAlign w:val="center"/>
            <w:hideMark/>
          </w:tcPr>
          <w:p w14:paraId="5ACEB739" w14:textId="77777777" w:rsidR="00786E0C" w:rsidRPr="00577298" w:rsidRDefault="00786E0C" w:rsidP="00786E0C">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4757F43A" w14:textId="7DDD9E43" w:rsidR="00786E0C" w:rsidRPr="00D30A89" w:rsidRDefault="00786E0C" w:rsidP="00786E0C">
            <w:pPr>
              <w:spacing w:after="120" w:line="240" w:lineRule="auto"/>
              <w:ind w:firstLine="0"/>
              <w:jc w:val="left"/>
              <w:rPr>
                <w:bCs/>
                <w:szCs w:val="26"/>
              </w:rPr>
            </w:pPr>
            <w:r w:rsidRPr="00D30A89">
              <w:rPr>
                <w:bCs/>
                <w:szCs w:val="26"/>
              </w:rPr>
              <w:t xml:space="preserve">1.Người dùng chọn chức </w:t>
            </w:r>
            <w:r>
              <w:rPr>
                <w:bCs/>
                <w:szCs w:val="26"/>
              </w:rPr>
              <w:t>năng đăng tin trong mục Quản lý đăng tin của hệ thống.</w:t>
            </w:r>
          </w:p>
          <w:p w14:paraId="14412BD7" w14:textId="77777777" w:rsidR="00786E0C" w:rsidRDefault="00786E0C" w:rsidP="00786E0C">
            <w:pPr>
              <w:spacing w:after="120" w:line="240" w:lineRule="auto"/>
              <w:jc w:val="left"/>
              <w:rPr>
                <w:bCs/>
                <w:szCs w:val="26"/>
              </w:rPr>
            </w:pPr>
          </w:p>
          <w:p w14:paraId="233B979F" w14:textId="77777777" w:rsidR="00786E0C" w:rsidRDefault="00786E0C" w:rsidP="00786E0C">
            <w:pPr>
              <w:spacing w:after="120" w:line="240" w:lineRule="auto"/>
              <w:jc w:val="left"/>
              <w:rPr>
                <w:bCs/>
                <w:szCs w:val="26"/>
              </w:rPr>
            </w:pPr>
          </w:p>
          <w:p w14:paraId="4034714C" w14:textId="6771BC26" w:rsidR="00786E0C" w:rsidRPr="00D30A89" w:rsidRDefault="00786E0C" w:rsidP="00786E0C">
            <w:pPr>
              <w:spacing w:after="120" w:line="240" w:lineRule="auto"/>
              <w:ind w:firstLine="0"/>
              <w:jc w:val="left"/>
              <w:rPr>
                <w:bCs/>
                <w:szCs w:val="26"/>
              </w:rPr>
            </w:pPr>
            <w:r w:rsidRPr="00D30A89">
              <w:rPr>
                <w:bCs/>
                <w:szCs w:val="26"/>
              </w:rPr>
              <w:t>3.</w:t>
            </w:r>
            <w:r>
              <w:rPr>
                <w:bCs/>
                <w:szCs w:val="26"/>
              </w:rPr>
              <w:t xml:space="preserve">Người dùng </w:t>
            </w:r>
            <w:r w:rsidR="006C6F9E">
              <w:rPr>
                <w:bCs/>
                <w:szCs w:val="26"/>
              </w:rPr>
              <w:t>nhập các thông tin trong các danh mục của giao diện đăng tin trong hệ thống.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36EB55D7" w14:textId="77777777" w:rsidR="00786E0C" w:rsidRDefault="00786E0C" w:rsidP="00786E0C">
            <w:pPr>
              <w:pStyle w:val="ListParagraph"/>
              <w:spacing w:after="240" w:line="276" w:lineRule="auto"/>
              <w:ind w:left="682" w:firstLine="0"/>
              <w:jc w:val="left"/>
              <w:rPr>
                <w:szCs w:val="26"/>
              </w:rPr>
            </w:pPr>
          </w:p>
          <w:p w14:paraId="7D48DBCA" w14:textId="77777777" w:rsidR="00786E0C" w:rsidRDefault="00786E0C" w:rsidP="00786E0C">
            <w:pPr>
              <w:pStyle w:val="ListParagraph"/>
              <w:spacing w:after="240" w:line="276" w:lineRule="auto"/>
              <w:ind w:left="682" w:firstLine="0"/>
              <w:jc w:val="left"/>
              <w:rPr>
                <w:szCs w:val="26"/>
              </w:rPr>
            </w:pPr>
          </w:p>
          <w:p w14:paraId="6F24C78C" w14:textId="77777777" w:rsidR="00786E0C" w:rsidRDefault="00786E0C" w:rsidP="00786E0C">
            <w:pPr>
              <w:pStyle w:val="ListParagraph"/>
              <w:spacing w:after="240" w:line="276" w:lineRule="auto"/>
              <w:ind w:left="682" w:firstLine="0"/>
              <w:jc w:val="left"/>
              <w:rPr>
                <w:szCs w:val="26"/>
              </w:rPr>
            </w:pPr>
          </w:p>
          <w:p w14:paraId="710826BD" w14:textId="2ADAA1D2" w:rsidR="00786E0C" w:rsidRPr="00D30A89" w:rsidRDefault="00786E0C" w:rsidP="00786E0C">
            <w:pPr>
              <w:spacing w:after="240" w:line="276" w:lineRule="auto"/>
              <w:ind w:firstLine="0"/>
              <w:jc w:val="left"/>
              <w:rPr>
                <w:szCs w:val="26"/>
              </w:rPr>
            </w:pPr>
            <w:r w:rsidRPr="00D30A89">
              <w:rPr>
                <w:szCs w:val="26"/>
              </w:rPr>
              <w:t xml:space="preserve">2.Hệ thống hiện thị giao diện </w:t>
            </w:r>
            <w:r>
              <w:rPr>
                <w:szCs w:val="26"/>
              </w:rPr>
              <w:t>nhập thông tin đăng cho người dùng nhập thông tin vào.</w:t>
            </w:r>
          </w:p>
          <w:p w14:paraId="60C31B9E" w14:textId="77777777" w:rsidR="00786E0C" w:rsidRPr="00D30A89" w:rsidRDefault="00786E0C" w:rsidP="00786E0C">
            <w:pPr>
              <w:spacing w:after="240" w:line="276" w:lineRule="auto"/>
              <w:ind w:firstLine="0"/>
              <w:jc w:val="left"/>
              <w:rPr>
                <w:szCs w:val="26"/>
              </w:rPr>
            </w:pPr>
          </w:p>
          <w:p w14:paraId="38075916" w14:textId="04DD99D6" w:rsidR="00786E0C" w:rsidRPr="00D30A89" w:rsidRDefault="00786E0C" w:rsidP="00786E0C">
            <w:pPr>
              <w:spacing w:after="240" w:line="276" w:lineRule="auto"/>
              <w:ind w:firstLine="0"/>
              <w:jc w:val="left"/>
              <w:rPr>
                <w:szCs w:val="26"/>
              </w:rPr>
            </w:pPr>
            <w:r w:rsidRPr="00D30A89">
              <w:rPr>
                <w:szCs w:val="26"/>
              </w:rPr>
              <w:t xml:space="preserve">4. Hệ thống kiểm tra thông tin mà người dùng nhập vào </w:t>
            </w:r>
            <w:r w:rsidR="006C6F9E">
              <w:rPr>
                <w:szCs w:val="26"/>
              </w:rPr>
              <w:t>để đăng tin lên hệ thống và kiểm tra tài khoản người dùng có được phép đăng tin hay không</w:t>
            </w:r>
            <w:r w:rsidRPr="00D30A89">
              <w:rPr>
                <w:szCs w:val="26"/>
              </w:rPr>
              <w:t>.</w:t>
            </w:r>
          </w:p>
          <w:p w14:paraId="0CF16EEC" w14:textId="289A155D" w:rsidR="00786E0C" w:rsidRPr="00D30A89" w:rsidRDefault="00786E0C" w:rsidP="00786E0C">
            <w:pPr>
              <w:spacing w:after="240" w:line="276" w:lineRule="auto"/>
              <w:ind w:firstLine="0"/>
              <w:jc w:val="left"/>
              <w:rPr>
                <w:szCs w:val="26"/>
              </w:rPr>
            </w:pPr>
            <w:r w:rsidRPr="00D30A89">
              <w:rPr>
                <w:szCs w:val="26"/>
              </w:rPr>
              <w:t xml:space="preserve">5. </w:t>
            </w:r>
            <w:r w:rsidR="006C6F9E">
              <w:rPr>
                <w:szCs w:val="26"/>
              </w:rPr>
              <w:t>Hệ thống thông báo đăng tin thành công và lưu thông tin xuống CSDL, quay trở lại giao diện Quản lý Đăng tin.</w:t>
            </w:r>
          </w:p>
        </w:tc>
      </w:tr>
      <w:tr w:rsidR="00786E0C" w14:paraId="72A5174A" w14:textId="77777777" w:rsidTr="00D001DF">
        <w:trPr>
          <w:trHeight w:val="2752"/>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74C7A80" w14:textId="77777777" w:rsidR="00786E0C" w:rsidRPr="00577298" w:rsidRDefault="00786E0C" w:rsidP="00786E0C">
            <w:pPr>
              <w:spacing w:after="240"/>
              <w:ind w:firstLine="0"/>
              <w:jc w:val="left"/>
              <w:rPr>
                <w:b/>
                <w:szCs w:val="26"/>
              </w:rPr>
            </w:pPr>
            <w:r w:rsidRPr="00577298">
              <w:rPr>
                <w:b/>
                <w:szCs w:val="26"/>
              </w:rPr>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C043985" w14:textId="77777777" w:rsidR="00786E0C" w:rsidRPr="00577298" w:rsidRDefault="00786E0C" w:rsidP="00786E0C">
            <w:pPr>
              <w:spacing w:line="240" w:lineRule="auto"/>
              <w:rPr>
                <w:szCs w:val="26"/>
              </w:rPr>
            </w:pPr>
          </w:p>
          <w:p w14:paraId="0F8DC528" w14:textId="77777777" w:rsidR="00786E0C" w:rsidRDefault="00786E0C" w:rsidP="00786E0C">
            <w:pPr>
              <w:spacing w:line="240" w:lineRule="auto"/>
              <w:ind w:firstLine="0"/>
              <w:rPr>
                <w:bCs/>
                <w:szCs w:val="26"/>
              </w:rPr>
            </w:pPr>
            <w:r>
              <w:rPr>
                <w:bCs/>
                <w:szCs w:val="26"/>
              </w:rPr>
              <w:t xml:space="preserve">4.1.1 Người dùng nhập lại thông tin mà hệ thống thông báo lỗi rồi nhấn nút </w:t>
            </w:r>
            <w:r w:rsidR="006C6F9E">
              <w:rPr>
                <w:bCs/>
                <w:szCs w:val="26"/>
              </w:rPr>
              <w:t>Đăng tin</w:t>
            </w:r>
          </w:p>
          <w:p w14:paraId="159997A8" w14:textId="77777777" w:rsidR="006C6F9E" w:rsidRDefault="006C6F9E" w:rsidP="00786E0C">
            <w:pPr>
              <w:spacing w:line="240" w:lineRule="auto"/>
              <w:ind w:firstLine="0"/>
              <w:rPr>
                <w:bCs/>
                <w:szCs w:val="26"/>
              </w:rPr>
            </w:pPr>
          </w:p>
          <w:p w14:paraId="791F85EB" w14:textId="4225B9F6" w:rsidR="006C6F9E" w:rsidRPr="00EE6562" w:rsidRDefault="006C6F9E" w:rsidP="00786E0C">
            <w:pPr>
              <w:spacing w:line="240" w:lineRule="auto"/>
              <w:ind w:firstLine="0"/>
              <w:rPr>
                <w:bCs/>
                <w:szCs w:val="26"/>
              </w:rPr>
            </w:pP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9618A12" w14:textId="77777777" w:rsidR="00786E0C" w:rsidRPr="00577298" w:rsidRDefault="00786E0C" w:rsidP="00786E0C">
            <w:pPr>
              <w:spacing w:line="240" w:lineRule="auto"/>
              <w:ind w:firstLine="0"/>
              <w:rPr>
                <w:szCs w:val="26"/>
              </w:rPr>
            </w:pPr>
            <w:r>
              <w:rPr>
                <w:szCs w:val="26"/>
              </w:rPr>
              <w:t>4.1 Hệ thống thông báo thông tin người dung nhập sai mời nhập lại</w:t>
            </w:r>
          </w:p>
          <w:p w14:paraId="3DFABE90" w14:textId="77777777" w:rsidR="00786E0C" w:rsidRDefault="00786E0C" w:rsidP="00786E0C">
            <w:pPr>
              <w:spacing w:line="240" w:lineRule="auto"/>
              <w:rPr>
                <w:b/>
                <w:szCs w:val="26"/>
              </w:rPr>
            </w:pPr>
          </w:p>
          <w:p w14:paraId="576D74FA" w14:textId="77777777" w:rsidR="00786E0C" w:rsidRDefault="00786E0C" w:rsidP="00786E0C">
            <w:pPr>
              <w:spacing w:line="240" w:lineRule="auto"/>
              <w:rPr>
                <w:b/>
                <w:szCs w:val="26"/>
              </w:rPr>
            </w:pPr>
          </w:p>
          <w:p w14:paraId="1D44453C" w14:textId="77777777" w:rsidR="00786E0C" w:rsidRDefault="00786E0C" w:rsidP="00786E0C">
            <w:pPr>
              <w:spacing w:line="240" w:lineRule="auto"/>
              <w:ind w:firstLine="0"/>
              <w:rPr>
                <w:bCs/>
                <w:szCs w:val="26"/>
              </w:rPr>
            </w:pPr>
            <w:r w:rsidRPr="00EE6562">
              <w:rPr>
                <w:bCs/>
                <w:szCs w:val="26"/>
              </w:rPr>
              <w:t>4.1.1.1 Hệ thống quay lại bước 4</w:t>
            </w:r>
          </w:p>
          <w:p w14:paraId="1D2D6C6B" w14:textId="6F3E3FE2" w:rsidR="006C6F9E" w:rsidRPr="00EE6562" w:rsidRDefault="006C6F9E" w:rsidP="00786E0C">
            <w:pPr>
              <w:spacing w:line="240" w:lineRule="auto"/>
              <w:ind w:firstLine="0"/>
              <w:rPr>
                <w:bCs/>
                <w:szCs w:val="26"/>
              </w:rPr>
            </w:pPr>
          </w:p>
        </w:tc>
      </w:tr>
    </w:tbl>
    <w:p w14:paraId="532B8308" w14:textId="77777777" w:rsidR="00D30A89" w:rsidRPr="00D30A89" w:rsidRDefault="00D30A89" w:rsidP="00D30A89"/>
    <w:p w14:paraId="4C532819" w14:textId="243658F6" w:rsidR="00F25BA2" w:rsidRDefault="00F25BA2" w:rsidP="00F941E7">
      <w:pPr>
        <w:pStyle w:val="Heading4"/>
      </w:pPr>
      <w:r>
        <w:t>Sơ đồ hoạt động</w:t>
      </w:r>
    </w:p>
    <w:p w14:paraId="699ED289" w14:textId="77777777" w:rsidR="00477110" w:rsidRDefault="009D6427" w:rsidP="00477110">
      <w:pPr>
        <w:keepNext/>
        <w:ind w:hanging="180"/>
      </w:pPr>
      <w:r w:rsidRPr="009D6427">
        <w:rPr>
          <w:noProof/>
        </w:rPr>
        <w:drawing>
          <wp:inline distT="0" distB="0" distL="0" distR="0" wp14:anchorId="509935A9" wp14:editId="1C062EA6">
            <wp:extent cx="5580380" cy="5883910"/>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883910"/>
                    </a:xfrm>
                    <a:prstGeom prst="rect">
                      <a:avLst/>
                    </a:prstGeom>
                    <a:noFill/>
                    <a:ln>
                      <a:noFill/>
                    </a:ln>
                  </pic:spPr>
                </pic:pic>
              </a:graphicData>
            </a:graphic>
          </wp:inline>
        </w:drawing>
      </w:r>
    </w:p>
    <w:p w14:paraId="53FF9D4C" w14:textId="4D21B805" w:rsidR="00F02953" w:rsidRDefault="00477110" w:rsidP="00477110">
      <w:pPr>
        <w:pStyle w:val="Caption"/>
      </w:pPr>
      <w:bookmarkStart w:id="75" w:name="_Toc72954932"/>
      <w:r w:rsidRPr="00477110">
        <w:rPr>
          <w:b/>
          <w:bCs w:val="0"/>
        </w:rPr>
        <w:t xml:space="preserve">Hình </w:t>
      </w:r>
      <w:r w:rsidRPr="00477110">
        <w:rPr>
          <w:b/>
          <w:bCs w:val="0"/>
        </w:rPr>
        <w:fldChar w:fldCharType="begin"/>
      </w:r>
      <w:r w:rsidRPr="00477110">
        <w:rPr>
          <w:b/>
          <w:bCs w:val="0"/>
        </w:rPr>
        <w:instrText xml:space="preserve"> SEQ Hình \* ARABIC </w:instrText>
      </w:r>
      <w:r w:rsidRPr="00477110">
        <w:rPr>
          <w:b/>
          <w:bCs w:val="0"/>
        </w:rPr>
        <w:fldChar w:fldCharType="separate"/>
      </w:r>
      <w:r w:rsidR="00F80D78">
        <w:rPr>
          <w:b/>
          <w:bCs w:val="0"/>
          <w:noProof/>
        </w:rPr>
        <w:t>6</w:t>
      </w:r>
      <w:r w:rsidRPr="00477110">
        <w:rPr>
          <w:b/>
          <w:bCs w:val="0"/>
        </w:rPr>
        <w:fldChar w:fldCharType="end"/>
      </w:r>
      <w:r w:rsidRPr="00477110">
        <w:rPr>
          <w:b/>
          <w:bCs w:val="0"/>
        </w:rPr>
        <w:t>:</w:t>
      </w:r>
      <w:r>
        <w:t xml:space="preserve"> Sơ đồ hoạt động chức năng đăng tin</w:t>
      </w:r>
      <w:bookmarkEnd w:id="75"/>
    </w:p>
    <w:p w14:paraId="2F57A432" w14:textId="6D1E6290" w:rsidR="005A68C9" w:rsidRDefault="005A68C9" w:rsidP="005A68C9">
      <w:pPr>
        <w:pStyle w:val="Heading4"/>
      </w:pPr>
      <w:r>
        <w:lastRenderedPageBreak/>
        <w:t>Sơ đồ Sequence</w:t>
      </w:r>
    </w:p>
    <w:p w14:paraId="12EA517A" w14:textId="77777777" w:rsidR="00477110" w:rsidRDefault="005A68C9" w:rsidP="00477110">
      <w:pPr>
        <w:keepNext/>
        <w:ind w:hanging="180"/>
      </w:pPr>
      <w:r w:rsidRPr="005A68C9">
        <w:rPr>
          <w:noProof/>
        </w:rPr>
        <w:drawing>
          <wp:inline distT="0" distB="0" distL="0" distR="0" wp14:anchorId="30BA957C" wp14:editId="34385CF7">
            <wp:extent cx="5580380" cy="51136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5113655"/>
                    </a:xfrm>
                    <a:prstGeom prst="rect">
                      <a:avLst/>
                    </a:prstGeom>
                    <a:noFill/>
                    <a:ln>
                      <a:noFill/>
                    </a:ln>
                  </pic:spPr>
                </pic:pic>
              </a:graphicData>
            </a:graphic>
          </wp:inline>
        </w:drawing>
      </w:r>
    </w:p>
    <w:p w14:paraId="27907D29" w14:textId="10703BFF" w:rsidR="005A68C9" w:rsidRPr="00F02953" w:rsidRDefault="00477110" w:rsidP="00477110">
      <w:pPr>
        <w:pStyle w:val="Caption"/>
      </w:pPr>
      <w:bookmarkStart w:id="76" w:name="_Toc72954933"/>
      <w:r w:rsidRPr="00477110">
        <w:rPr>
          <w:b/>
          <w:bCs w:val="0"/>
        </w:rPr>
        <w:t xml:space="preserve">Hình </w:t>
      </w:r>
      <w:r w:rsidRPr="00477110">
        <w:rPr>
          <w:b/>
          <w:bCs w:val="0"/>
        </w:rPr>
        <w:fldChar w:fldCharType="begin"/>
      </w:r>
      <w:r w:rsidRPr="00477110">
        <w:rPr>
          <w:b/>
          <w:bCs w:val="0"/>
        </w:rPr>
        <w:instrText xml:space="preserve"> SEQ Hình \* ARABIC </w:instrText>
      </w:r>
      <w:r w:rsidRPr="00477110">
        <w:rPr>
          <w:b/>
          <w:bCs w:val="0"/>
        </w:rPr>
        <w:fldChar w:fldCharType="separate"/>
      </w:r>
      <w:r w:rsidR="00F80D78">
        <w:rPr>
          <w:b/>
          <w:bCs w:val="0"/>
          <w:noProof/>
        </w:rPr>
        <w:t>7</w:t>
      </w:r>
      <w:r w:rsidRPr="00477110">
        <w:rPr>
          <w:b/>
          <w:bCs w:val="0"/>
        </w:rPr>
        <w:fldChar w:fldCharType="end"/>
      </w:r>
      <w:r w:rsidRPr="00477110">
        <w:rPr>
          <w:b/>
          <w:bCs w:val="0"/>
        </w:rPr>
        <w:t>:</w:t>
      </w:r>
      <w:r>
        <w:t xml:space="preserve"> Sơ đồ trình tự chức năng đăng tin</w:t>
      </w:r>
      <w:bookmarkEnd w:id="76"/>
    </w:p>
    <w:p w14:paraId="4496CB54" w14:textId="6707446A" w:rsidR="00733B2E" w:rsidRDefault="00733B2E" w:rsidP="00733B2E">
      <w:pPr>
        <w:pStyle w:val="Heading3"/>
      </w:pPr>
      <w:bookmarkStart w:id="77" w:name="_Toc72955237"/>
      <w:r>
        <w:t>UC00</w:t>
      </w:r>
      <w:r w:rsidR="00820B07">
        <w:t>2b</w:t>
      </w:r>
      <w:r>
        <w:t>_Cập nhật thông tin của tin</w:t>
      </w:r>
      <w:bookmarkEnd w:id="77"/>
    </w:p>
    <w:p w14:paraId="088F7D64" w14:textId="7441FAD4" w:rsidR="00F25BA2" w:rsidRDefault="00F25BA2" w:rsidP="00F25BA2">
      <w:pPr>
        <w:pStyle w:val="Heading4"/>
      </w:pPr>
      <w:r>
        <w:t xml:space="preserve">Đặc tả </w:t>
      </w:r>
    </w:p>
    <w:p w14:paraId="22408922" w14:textId="53366F93" w:rsidR="00477110" w:rsidRPr="00477110" w:rsidRDefault="00477110" w:rsidP="00477110">
      <w:pPr>
        <w:pStyle w:val="Caption"/>
        <w:jc w:val="left"/>
      </w:pPr>
      <w:bookmarkStart w:id="78" w:name="_Toc72954749"/>
      <w:r w:rsidRPr="00477110">
        <w:rPr>
          <w:b/>
          <w:bCs w:val="0"/>
        </w:rPr>
        <w:t xml:space="preserve">Bảng </w:t>
      </w:r>
      <w:r w:rsidRPr="00477110">
        <w:rPr>
          <w:b/>
          <w:bCs w:val="0"/>
        </w:rPr>
        <w:fldChar w:fldCharType="begin"/>
      </w:r>
      <w:r w:rsidRPr="00477110">
        <w:rPr>
          <w:b/>
          <w:bCs w:val="0"/>
        </w:rPr>
        <w:instrText xml:space="preserve"> SEQ Bảng \* ARABIC </w:instrText>
      </w:r>
      <w:r w:rsidRPr="00477110">
        <w:rPr>
          <w:b/>
          <w:bCs w:val="0"/>
        </w:rPr>
        <w:fldChar w:fldCharType="separate"/>
      </w:r>
      <w:r w:rsidR="00F80D78">
        <w:rPr>
          <w:b/>
          <w:bCs w:val="0"/>
          <w:noProof/>
        </w:rPr>
        <w:t>5</w:t>
      </w:r>
      <w:r w:rsidRPr="00477110">
        <w:rPr>
          <w:b/>
          <w:bCs w:val="0"/>
        </w:rPr>
        <w:fldChar w:fldCharType="end"/>
      </w:r>
      <w:r w:rsidRPr="00477110">
        <w:rPr>
          <w:b/>
          <w:bCs w:val="0"/>
        </w:rPr>
        <w:t>:</w:t>
      </w:r>
      <w:r>
        <w:t xml:space="preserve"> Đặc tả Use case 002b_Cập nhật thông tin của tin</w:t>
      </w:r>
      <w:bookmarkEnd w:id="78"/>
    </w:p>
    <w:tbl>
      <w:tblPr>
        <w:tblW w:w="9913" w:type="dxa"/>
        <w:tblInd w:w="-800" w:type="dxa"/>
        <w:tblBorders>
          <w:insideH w:val="nil"/>
          <w:insideV w:val="nil"/>
        </w:tblBorders>
        <w:tblLayout w:type="fixed"/>
        <w:tblLook w:val="0600" w:firstRow="0" w:lastRow="0" w:firstColumn="0" w:lastColumn="0" w:noHBand="1" w:noVBand="1"/>
      </w:tblPr>
      <w:tblGrid>
        <w:gridCol w:w="2250"/>
        <w:gridCol w:w="3315"/>
        <w:gridCol w:w="4348"/>
      </w:tblGrid>
      <w:tr w:rsidR="00DB07BF" w14:paraId="6D40E8EE" w14:textId="77777777" w:rsidTr="00D001DF">
        <w:trPr>
          <w:trHeight w:val="620"/>
        </w:trPr>
        <w:tc>
          <w:tcPr>
            <w:tcW w:w="9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FCC6" w14:textId="24804357" w:rsidR="00DB07BF" w:rsidRPr="00577298" w:rsidRDefault="00DB07BF" w:rsidP="00BC3031">
            <w:pPr>
              <w:spacing w:before="240" w:after="120" w:line="276" w:lineRule="auto"/>
              <w:ind w:firstLine="0"/>
              <w:rPr>
                <w:b/>
                <w:szCs w:val="26"/>
              </w:rPr>
            </w:pPr>
            <w:r>
              <w:rPr>
                <w:b/>
                <w:szCs w:val="26"/>
              </w:rPr>
              <w:t>UC00</w:t>
            </w:r>
            <w:r w:rsidR="00820B07">
              <w:rPr>
                <w:b/>
                <w:szCs w:val="26"/>
              </w:rPr>
              <w:t>2b</w:t>
            </w:r>
            <w:r>
              <w:rPr>
                <w:b/>
                <w:szCs w:val="26"/>
              </w:rPr>
              <w:t>_Cập nhật thông tin của tin</w:t>
            </w:r>
          </w:p>
        </w:tc>
      </w:tr>
      <w:tr w:rsidR="00DB07BF" w14:paraId="2A3F9DE3" w14:textId="77777777" w:rsidTr="00D001DF">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E34EAB8" w14:textId="77777777" w:rsidR="00DB07BF" w:rsidRPr="00577298" w:rsidRDefault="00DB07BF" w:rsidP="00BC3031">
            <w:pPr>
              <w:spacing w:after="240"/>
              <w:ind w:firstLine="0"/>
              <w:rPr>
                <w:b/>
                <w:szCs w:val="26"/>
              </w:rPr>
            </w:pPr>
            <w:r w:rsidRPr="00577298">
              <w:rPr>
                <w:b/>
                <w:szCs w:val="26"/>
              </w:rPr>
              <w:t>Mục đích:</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7F1D8336" w14:textId="1EF5E596" w:rsidR="00DB07BF" w:rsidRPr="00577298" w:rsidRDefault="00DB07BF" w:rsidP="00BC3031">
            <w:pPr>
              <w:spacing w:after="240" w:line="276" w:lineRule="auto"/>
              <w:ind w:firstLine="0"/>
              <w:jc w:val="left"/>
              <w:rPr>
                <w:bCs/>
                <w:szCs w:val="26"/>
              </w:rPr>
            </w:pPr>
            <w:r>
              <w:rPr>
                <w:bCs/>
                <w:szCs w:val="26"/>
              </w:rPr>
              <w:t>Use case này giúp người dùng có thể chỉnh sửa lại các thông tin của tin mà mình đã đăng lên trên hệ thống web.</w:t>
            </w:r>
          </w:p>
        </w:tc>
      </w:tr>
      <w:tr w:rsidR="00DB07BF" w14:paraId="5DFD51C4" w14:textId="77777777" w:rsidTr="00D001DF">
        <w:trPr>
          <w:trHeight w:val="1038"/>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598DD43" w14:textId="77777777" w:rsidR="00DB07BF" w:rsidRPr="00577298" w:rsidRDefault="00DB07BF" w:rsidP="00BC3031">
            <w:pPr>
              <w:spacing w:after="240"/>
              <w:ind w:firstLine="0"/>
              <w:rPr>
                <w:b/>
                <w:szCs w:val="26"/>
              </w:rPr>
            </w:pPr>
            <w:r w:rsidRPr="00577298">
              <w:rPr>
                <w:b/>
                <w:szCs w:val="26"/>
              </w:rPr>
              <w:lastRenderedPageBreak/>
              <w:t>Mô tả:</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46D3E57" w14:textId="4BD7226A" w:rsidR="00DB07BF" w:rsidRPr="00577298" w:rsidRDefault="00DB07BF" w:rsidP="00BC3031">
            <w:pPr>
              <w:spacing w:after="240" w:line="276" w:lineRule="auto"/>
              <w:ind w:firstLine="0"/>
              <w:jc w:val="left"/>
              <w:rPr>
                <w:bCs/>
                <w:szCs w:val="26"/>
              </w:rPr>
            </w:pPr>
            <w:r>
              <w:rPr>
                <w:bCs/>
                <w:szCs w:val="26"/>
              </w:rPr>
              <w:t>Người dùng chọn tin mà mình muốn cập nhât thông tin trong mục quản lý tin, sau đó người dùng chọn chức năng cập nhật  thông tin và tiến hành cập nhật thông tin theo yêu cầu của mình sau đó lưu thông tin xuống CSDL.</w:t>
            </w:r>
          </w:p>
        </w:tc>
      </w:tr>
      <w:tr w:rsidR="00DB07BF" w14:paraId="55445AC0" w14:textId="77777777" w:rsidTr="00D001DF">
        <w:trPr>
          <w:trHeight w:val="500"/>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5A36B4F4" w14:textId="77777777" w:rsidR="00DB07BF" w:rsidRPr="00577298" w:rsidRDefault="00DB07BF" w:rsidP="00BC3031">
            <w:pPr>
              <w:spacing w:after="240"/>
              <w:ind w:firstLine="0"/>
              <w:rPr>
                <w:b/>
                <w:szCs w:val="26"/>
              </w:rPr>
            </w:pPr>
            <w:r w:rsidRPr="00577298">
              <w:rPr>
                <w:b/>
                <w:szCs w:val="26"/>
              </w:rPr>
              <w:t>Tác nhân:</w:t>
            </w:r>
          </w:p>
        </w:tc>
        <w:tc>
          <w:tcPr>
            <w:tcW w:w="7663"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7FC8CBEE" w14:textId="30E40AF0" w:rsidR="00DB07BF" w:rsidRPr="00577298" w:rsidRDefault="00D12DE7" w:rsidP="00BC3031">
            <w:pPr>
              <w:spacing w:after="240" w:line="276" w:lineRule="auto"/>
              <w:ind w:firstLine="0"/>
              <w:rPr>
                <w:bCs/>
                <w:szCs w:val="26"/>
              </w:rPr>
            </w:pPr>
            <w:r>
              <w:rPr>
                <w:bCs/>
                <w:szCs w:val="26"/>
              </w:rPr>
              <w:t>Khách hàng hệ thống và Admin</w:t>
            </w:r>
          </w:p>
        </w:tc>
      </w:tr>
      <w:tr w:rsidR="00DB07BF" w14:paraId="71DBC391" w14:textId="77777777" w:rsidTr="00D001DF">
        <w:trPr>
          <w:trHeight w:val="1002"/>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A5A6A2B" w14:textId="77777777" w:rsidR="00DB07BF" w:rsidRPr="00577298" w:rsidRDefault="00DB07BF" w:rsidP="00BC3031">
            <w:pPr>
              <w:spacing w:after="240"/>
              <w:ind w:firstLine="0"/>
              <w:rPr>
                <w:b/>
                <w:szCs w:val="26"/>
              </w:rPr>
            </w:pPr>
            <w:r w:rsidRPr="00577298">
              <w:rPr>
                <w:b/>
                <w:szCs w:val="26"/>
              </w:rPr>
              <w:t>Điều kiện trước:</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9A7B51C" w14:textId="7838677A" w:rsidR="00DB07BF" w:rsidRPr="008F5984" w:rsidRDefault="00DB07BF" w:rsidP="00BC3031">
            <w:pPr>
              <w:spacing w:after="240" w:line="276" w:lineRule="auto"/>
              <w:ind w:firstLine="0"/>
              <w:rPr>
                <w:szCs w:val="26"/>
              </w:rPr>
            </w:pPr>
            <w:r>
              <w:rPr>
                <w:szCs w:val="26"/>
              </w:rPr>
              <w:t xml:space="preserve">Người dùng phải đăng nhập thành công vào hệ thống, và </w:t>
            </w:r>
            <w:r w:rsidR="00A03393">
              <w:rPr>
                <w:szCs w:val="26"/>
              </w:rPr>
              <w:t>có tin đã đăng lên trong mục quản lý tin.</w:t>
            </w:r>
          </w:p>
        </w:tc>
      </w:tr>
      <w:tr w:rsidR="00DB07BF" w14:paraId="458C1B1C" w14:textId="77777777" w:rsidTr="00D001DF">
        <w:trPr>
          <w:trHeight w:val="975"/>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6EA8E0F" w14:textId="77777777" w:rsidR="00DB07BF" w:rsidRPr="00577298" w:rsidRDefault="00DB07BF" w:rsidP="00BC3031">
            <w:pPr>
              <w:spacing w:after="240"/>
              <w:ind w:firstLine="0"/>
              <w:rPr>
                <w:b/>
                <w:szCs w:val="26"/>
              </w:rPr>
            </w:pPr>
            <w:r w:rsidRPr="00577298">
              <w:rPr>
                <w:b/>
                <w:szCs w:val="26"/>
              </w:rPr>
              <w:t>Điều kiện sau:</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F589D02" w14:textId="44E1D235" w:rsidR="00DB07BF" w:rsidRPr="00577298" w:rsidRDefault="00A03393" w:rsidP="00BC3031">
            <w:pPr>
              <w:spacing w:after="240" w:line="276" w:lineRule="auto"/>
              <w:ind w:firstLine="0"/>
              <w:rPr>
                <w:bCs/>
                <w:szCs w:val="26"/>
              </w:rPr>
            </w:pPr>
            <w:r>
              <w:rPr>
                <w:bCs/>
                <w:szCs w:val="26"/>
              </w:rPr>
              <w:t>Thông tin được cập nhật theo yêu cầu và lưu xuống CSDL.</w:t>
            </w:r>
          </w:p>
        </w:tc>
      </w:tr>
      <w:tr w:rsidR="00DB07BF" w14:paraId="1004CF58" w14:textId="77777777" w:rsidTr="00D001DF">
        <w:trPr>
          <w:trHeight w:val="640"/>
        </w:trPr>
        <w:tc>
          <w:tcPr>
            <w:tcW w:w="2250"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2AF8E2A8" w14:textId="77777777" w:rsidR="00DB07BF" w:rsidRPr="00577298" w:rsidRDefault="00DB07BF" w:rsidP="00BC3031">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291C0692" w14:textId="77777777" w:rsidR="00DB07BF" w:rsidRPr="00577298" w:rsidRDefault="00DB07BF" w:rsidP="00BC3031">
            <w:pPr>
              <w:spacing w:after="240" w:line="276" w:lineRule="auto"/>
              <w:rPr>
                <w:b/>
                <w:szCs w:val="26"/>
              </w:rPr>
            </w:pPr>
            <w:r w:rsidRPr="00577298">
              <w:rPr>
                <w:b/>
                <w:szCs w:val="26"/>
              </w:rPr>
              <w:t>Người dùng</w:t>
            </w:r>
          </w:p>
        </w:tc>
        <w:tc>
          <w:tcPr>
            <w:tcW w:w="4348" w:type="dxa"/>
            <w:tcBorders>
              <w:top w:val="nil"/>
              <w:left w:val="nil"/>
              <w:bottom w:val="single" w:sz="8" w:space="0" w:color="000000"/>
              <w:right w:val="single" w:sz="8" w:space="0" w:color="000000"/>
            </w:tcBorders>
            <w:tcMar>
              <w:top w:w="100" w:type="dxa"/>
              <w:left w:w="100" w:type="dxa"/>
              <w:bottom w:w="100" w:type="dxa"/>
              <w:right w:w="100" w:type="dxa"/>
            </w:tcMar>
            <w:hideMark/>
          </w:tcPr>
          <w:p w14:paraId="3334EA14" w14:textId="77777777" w:rsidR="00DB07BF" w:rsidRPr="00577298" w:rsidRDefault="00DB07BF" w:rsidP="00BC3031">
            <w:pPr>
              <w:spacing w:after="240" w:line="276" w:lineRule="auto"/>
              <w:rPr>
                <w:b/>
                <w:szCs w:val="26"/>
              </w:rPr>
            </w:pPr>
            <w:r w:rsidRPr="00577298">
              <w:rPr>
                <w:b/>
                <w:szCs w:val="26"/>
              </w:rPr>
              <w:t>Hệ thống</w:t>
            </w:r>
          </w:p>
        </w:tc>
      </w:tr>
      <w:tr w:rsidR="00DB07BF" w14:paraId="65264AF3" w14:textId="77777777" w:rsidTr="00D001DF">
        <w:trPr>
          <w:trHeight w:val="1065"/>
        </w:trPr>
        <w:tc>
          <w:tcPr>
            <w:tcW w:w="2250" w:type="dxa"/>
            <w:vMerge/>
            <w:tcBorders>
              <w:top w:val="nil"/>
              <w:left w:val="single" w:sz="4" w:space="0" w:color="auto"/>
              <w:bottom w:val="single" w:sz="8" w:space="0" w:color="000000"/>
              <w:right w:val="single" w:sz="8" w:space="0" w:color="000000"/>
            </w:tcBorders>
            <w:vAlign w:val="center"/>
            <w:hideMark/>
          </w:tcPr>
          <w:p w14:paraId="239320C9" w14:textId="77777777" w:rsidR="00DB07BF" w:rsidRPr="00577298" w:rsidRDefault="00DB07BF" w:rsidP="00BC3031">
            <w:pPr>
              <w:rPr>
                <w:b/>
                <w:szCs w:val="26"/>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0E42B9BE" w14:textId="0CB23813" w:rsidR="00DB07BF" w:rsidRDefault="00A03393" w:rsidP="00A03393">
            <w:pPr>
              <w:pStyle w:val="ListParagraph"/>
              <w:spacing w:after="120" w:line="240" w:lineRule="auto"/>
              <w:ind w:left="682" w:firstLine="0"/>
              <w:jc w:val="left"/>
              <w:rPr>
                <w:bCs/>
                <w:szCs w:val="26"/>
              </w:rPr>
            </w:pPr>
            <w:r>
              <w:rPr>
                <w:bCs/>
                <w:szCs w:val="26"/>
              </w:rPr>
              <w:t>1.Người dùng chọn chức năng cập nhật tin tức trong mục quản lý đăng tin của hệ thống.</w:t>
            </w:r>
          </w:p>
          <w:p w14:paraId="62A97BD4" w14:textId="77777777" w:rsidR="00A03393" w:rsidRDefault="00A03393" w:rsidP="00A03393">
            <w:pPr>
              <w:spacing w:after="120" w:line="240" w:lineRule="auto"/>
              <w:jc w:val="left"/>
              <w:rPr>
                <w:bCs/>
                <w:szCs w:val="26"/>
              </w:rPr>
            </w:pPr>
          </w:p>
          <w:p w14:paraId="764FF560" w14:textId="77777777" w:rsidR="00A03393" w:rsidRDefault="00A03393" w:rsidP="00A03393">
            <w:pPr>
              <w:spacing w:after="120" w:line="240" w:lineRule="auto"/>
              <w:jc w:val="left"/>
              <w:rPr>
                <w:bCs/>
                <w:szCs w:val="26"/>
              </w:rPr>
            </w:pPr>
          </w:p>
          <w:p w14:paraId="10AEF7D0" w14:textId="1FE6F7F7" w:rsidR="00A03393" w:rsidRPr="00A03393" w:rsidRDefault="00A03393" w:rsidP="00A03393">
            <w:pPr>
              <w:pStyle w:val="ListParagraph"/>
              <w:spacing w:after="120" w:line="240" w:lineRule="auto"/>
              <w:ind w:left="682" w:firstLine="0"/>
              <w:jc w:val="left"/>
              <w:rPr>
                <w:bCs/>
                <w:szCs w:val="26"/>
              </w:rPr>
            </w:pPr>
            <w:r>
              <w:rPr>
                <w:bCs/>
                <w:szCs w:val="26"/>
              </w:rPr>
              <w:t>3.Người dùng cập nhật các thông tin  cần cập nhật của tin.</w:t>
            </w:r>
          </w:p>
        </w:tc>
        <w:tc>
          <w:tcPr>
            <w:tcW w:w="4348" w:type="dxa"/>
            <w:tcBorders>
              <w:top w:val="nil"/>
              <w:left w:val="nil"/>
              <w:bottom w:val="single" w:sz="8" w:space="0" w:color="000000"/>
              <w:right w:val="single" w:sz="8" w:space="0" w:color="000000"/>
            </w:tcBorders>
            <w:tcMar>
              <w:top w:w="100" w:type="dxa"/>
              <w:left w:w="100" w:type="dxa"/>
              <w:bottom w:w="100" w:type="dxa"/>
              <w:right w:w="100" w:type="dxa"/>
            </w:tcMar>
          </w:tcPr>
          <w:p w14:paraId="6272DE43" w14:textId="77777777" w:rsidR="00DB07BF" w:rsidRDefault="00DB07BF" w:rsidP="00A03393">
            <w:pPr>
              <w:pStyle w:val="ListParagraph"/>
              <w:spacing w:after="240" w:line="276" w:lineRule="auto"/>
              <w:ind w:left="682" w:firstLine="0"/>
              <w:jc w:val="left"/>
              <w:rPr>
                <w:szCs w:val="26"/>
              </w:rPr>
            </w:pPr>
          </w:p>
          <w:p w14:paraId="151C0F55" w14:textId="77777777" w:rsidR="00A03393" w:rsidRDefault="00A03393" w:rsidP="00A03393">
            <w:pPr>
              <w:pStyle w:val="ListParagraph"/>
              <w:spacing w:after="240" w:line="276" w:lineRule="auto"/>
              <w:ind w:left="682" w:firstLine="0"/>
              <w:jc w:val="left"/>
              <w:rPr>
                <w:szCs w:val="26"/>
              </w:rPr>
            </w:pPr>
          </w:p>
          <w:p w14:paraId="37C4CCB1" w14:textId="77777777" w:rsidR="00A03393" w:rsidRDefault="00A03393" w:rsidP="00A03393">
            <w:pPr>
              <w:pStyle w:val="ListParagraph"/>
              <w:spacing w:after="240" w:line="276" w:lineRule="auto"/>
              <w:ind w:left="682" w:firstLine="0"/>
              <w:jc w:val="left"/>
              <w:rPr>
                <w:szCs w:val="26"/>
              </w:rPr>
            </w:pPr>
          </w:p>
          <w:p w14:paraId="36A810F0" w14:textId="77777777" w:rsidR="00A03393" w:rsidRDefault="00A03393" w:rsidP="00A03393">
            <w:pPr>
              <w:pStyle w:val="ListParagraph"/>
              <w:spacing w:after="240" w:line="276" w:lineRule="auto"/>
              <w:ind w:firstLine="0"/>
              <w:jc w:val="left"/>
              <w:rPr>
                <w:szCs w:val="26"/>
              </w:rPr>
            </w:pPr>
            <w:r>
              <w:rPr>
                <w:szCs w:val="26"/>
              </w:rPr>
              <w:t>2.Hệ thống hiện thông tin và giao diện cập nhật thông tin cho người dùng.</w:t>
            </w:r>
          </w:p>
          <w:p w14:paraId="24AC0839" w14:textId="77777777" w:rsidR="00A03393" w:rsidRDefault="00A03393" w:rsidP="00A03393">
            <w:pPr>
              <w:pStyle w:val="ListParagraph"/>
              <w:spacing w:after="240" w:line="276" w:lineRule="auto"/>
              <w:ind w:firstLine="0"/>
              <w:jc w:val="left"/>
              <w:rPr>
                <w:szCs w:val="26"/>
              </w:rPr>
            </w:pPr>
          </w:p>
          <w:p w14:paraId="601BD22C" w14:textId="77777777" w:rsidR="00A03393" w:rsidRDefault="00A03393" w:rsidP="00A03393">
            <w:pPr>
              <w:pStyle w:val="ListParagraph"/>
              <w:spacing w:after="240" w:line="276" w:lineRule="auto"/>
              <w:ind w:firstLine="0"/>
              <w:jc w:val="left"/>
              <w:rPr>
                <w:szCs w:val="26"/>
              </w:rPr>
            </w:pPr>
          </w:p>
          <w:p w14:paraId="2631F239" w14:textId="69CCD7BC" w:rsidR="00A03393" w:rsidRPr="00A03393" w:rsidRDefault="00A03393" w:rsidP="00A03393">
            <w:pPr>
              <w:pStyle w:val="ListParagraph"/>
              <w:spacing w:after="240" w:line="276" w:lineRule="auto"/>
              <w:ind w:firstLine="0"/>
              <w:jc w:val="left"/>
              <w:rPr>
                <w:szCs w:val="26"/>
              </w:rPr>
            </w:pPr>
            <w:r>
              <w:rPr>
                <w:szCs w:val="26"/>
              </w:rPr>
              <w:t>4.Hệ thống thông báo cập nhật thành công và lưu thông tin xuống cở sở dữ liệu và quay lại giao diện quản lý đăng tin</w:t>
            </w:r>
          </w:p>
        </w:tc>
      </w:tr>
      <w:tr w:rsidR="00DB07BF" w14:paraId="50AD032A" w14:textId="77777777" w:rsidTr="00477110">
        <w:trPr>
          <w:trHeight w:val="1447"/>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091628BE" w14:textId="13BDE4F3" w:rsidR="00DB07BF" w:rsidRPr="00577298" w:rsidRDefault="00DB07BF" w:rsidP="00DB07BF">
            <w:pPr>
              <w:spacing w:after="240"/>
              <w:ind w:firstLine="0"/>
              <w:jc w:val="left"/>
              <w:rPr>
                <w:b/>
                <w:szCs w:val="26"/>
              </w:rPr>
            </w:pPr>
            <w:r w:rsidRPr="00577298">
              <w:rPr>
                <w:b/>
                <w:szCs w:val="26"/>
              </w:rPr>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31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225BA0C" w14:textId="77777777" w:rsidR="00DB07BF" w:rsidRPr="00577298" w:rsidRDefault="00DB07BF" w:rsidP="00BC3031">
            <w:pPr>
              <w:spacing w:line="240" w:lineRule="auto"/>
              <w:rPr>
                <w:szCs w:val="26"/>
              </w:rPr>
            </w:pPr>
          </w:p>
          <w:p w14:paraId="773D4C5F" w14:textId="77777777" w:rsidR="00DB07BF" w:rsidRPr="00577298" w:rsidRDefault="00DB07BF" w:rsidP="00DB07BF">
            <w:pPr>
              <w:spacing w:line="240" w:lineRule="auto"/>
              <w:ind w:firstLine="0"/>
              <w:rPr>
                <w:b/>
                <w:szCs w:val="26"/>
              </w:rPr>
            </w:pPr>
          </w:p>
        </w:tc>
        <w:tc>
          <w:tcPr>
            <w:tcW w:w="43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1FB4433" w14:textId="77777777" w:rsidR="00DB07BF" w:rsidRPr="00577298" w:rsidRDefault="00DB07BF" w:rsidP="00BC3031">
            <w:pPr>
              <w:spacing w:line="240" w:lineRule="auto"/>
              <w:rPr>
                <w:szCs w:val="26"/>
              </w:rPr>
            </w:pPr>
          </w:p>
          <w:p w14:paraId="6F74033C" w14:textId="77777777" w:rsidR="00DB07BF" w:rsidRPr="00577298" w:rsidRDefault="00DB07BF" w:rsidP="00BC3031">
            <w:pPr>
              <w:spacing w:line="240" w:lineRule="auto"/>
              <w:rPr>
                <w:b/>
                <w:szCs w:val="26"/>
              </w:rPr>
            </w:pPr>
          </w:p>
        </w:tc>
      </w:tr>
    </w:tbl>
    <w:p w14:paraId="24A96AB9" w14:textId="77777777" w:rsidR="00DB07BF" w:rsidRPr="00DB07BF" w:rsidRDefault="00DB07BF" w:rsidP="00477110">
      <w:pPr>
        <w:ind w:firstLine="0"/>
      </w:pPr>
    </w:p>
    <w:p w14:paraId="678573D2" w14:textId="3A080DCC" w:rsidR="00F25BA2" w:rsidRDefault="00F25BA2" w:rsidP="00F25BA2">
      <w:pPr>
        <w:pStyle w:val="Heading4"/>
      </w:pPr>
      <w:r>
        <w:lastRenderedPageBreak/>
        <w:t>Sơ đồ hoạt động</w:t>
      </w:r>
    </w:p>
    <w:p w14:paraId="24FC5461" w14:textId="77777777" w:rsidR="00477110" w:rsidRDefault="0074287A" w:rsidP="00477110">
      <w:pPr>
        <w:keepNext/>
        <w:ind w:hanging="90"/>
        <w:jc w:val="center"/>
      </w:pPr>
      <w:r w:rsidRPr="0074287A">
        <w:rPr>
          <w:noProof/>
        </w:rPr>
        <w:drawing>
          <wp:inline distT="0" distB="0" distL="0" distR="0" wp14:anchorId="5B1C954B" wp14:editId="71532E38">
            <wp:extent cx="4958635" cy="313836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5770" cy="3142879"/>
                    </a:xfrm>
                    <a:prstGeom prst="rect">
                      <a:avLst/>
                    </a:prstGeom>
                    <a:noFill/>
                    <a:ln>
                      <a:noFill/>
                    </a:ln>
                  </pic:spPr>
                </pic:pic>
              </a:graphicData>
            </a:graphic>
          </wp:inline>
        </w:drawing>
      </w:r>
    </w:p>
    <w:p w14:paraId="3BAEBFFD" w14:textId="28605D1D" w:rsidR="00F25BA2" w:rsidRDefault="00477110" w:rsidP="00477110">
      <w:pPr>
        <w:pStyle w:val="Caption"/>
      </w:pPr>
      <w:bookmarkStart w:id="79" w:name="_Toc72954934"/>
      <w:r w:rsidRPr="00477110">
        <w:rPr>
          <w:b/>
          <w:bCs w:val="0"/>
        </w:rPr>
        <w:t xml:space="preserve">Hình </w:t>
      </w:r>
      <w:r w:rsidRPr="00477110">
        <w:rPr>
          <w:b/>
          <w:bCs w:val="0"/>
        </w:rPr>
        <w:fldChar w:fldCharType="begin"/>
      </w:r>
      <w:r w:rsidRPr="00477110">
        <w:rPr>
          <w:b/>
          <w:bCs w:val="0"/>
        </w:rPr>
        <w:instrText xml:space="preserve"> SEQ Hình \* ARABIC </w:instrText>
      </w:r>
      <w:r w:rsidRPr="00477110">
        <w:rPr>
          <w:b/>
          <w:bCs w:val="0"/>
        </w:rPr>
        <w:fldChar w:fldCharType="separate"/>
      </w:r>
      <w:r w:rsidR="00F80D78">
        <w:rPr>
          <w:b/>
          <w:bCs w:val="0"/>
          <w:noProof/>
        </w:rPr>
        <w:t>8</w:t>
      </w:r>
      <w:r w:rsidRPr="00477110">
        <w:rPr>
          <w:b/>
          <w:bCs w:val="0"/>
        </w:rPr>
        <w:fldChar w:fldCharType="end"/>
      </w:r>
      <w:r w:rsidRPr="00477110">
        <w:rPr>
          <w:b/>
          <w:bCs w:val="0"/>
        </w:rPr>
        <w:t>:</w:t>
      </w:r>
      <w:r>
        <w:t xml:space="preserve"> Sơ đồ hoạt động chức năng cập nhật thông tin bài đăng</w:t>
      </w:r>
      <w:bookmarkEnd w:id="79"/>
    </w:p>
    <w:p w14:paraId="4F2D66AA" w14:textId="627072C8" w:rsidR="005969B9" w:rsidRDefault="005969B9" w:rsidP="005969B9">
      <w:pPr>
        <w:pStyle w:val="Heading4"/>
      </w:pPr>
      <w:r>
        <w:t>Sơ đồ Sequence</w:t>
      </w:r>
    </w:p>
    <w:p w14:paraId="77C28718" w14:textId="77777777" w:rsidR="00477110" w:rsidRDefault="005969B9" w:rsidP="00477110">
      <w:pPr>
        <w:keepNext/>
        <w:ind w:hanging="90"/>
        <w:jc w:val="center"/>
      </w:pPr>
      <w:r w:rsidRPr="005969B9">
        <w:rPr>
          <w:noProof/>
        </w:rPr>
        <w:drawing>
          <wp:inline distT="0" distB="0" distL="0" distR="0" wp14:anchorId="136C96A7" wp14:editId="1F2106EB">
            <wp:extent cx="4822825" cy="39255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5878" cy="3936168"/>
                    </a:xfrm>
                    <a:prstGeom prst="rect">
                      <a:avLst/>
                    </a:prstGeom>
                    <a:noFill/>
                    <a:ln>
                      <a:noFill/>
                    </a:ln>
                  </pic:spPr>
                </pic:pic>
              </a:graphicData>
            </a:graphic>
          </wp:inline>
        </w:drawing>
      </w:r>
    </w:p>
    <w:p w14:paraId="54A89532" w14:textId="2CFFED53" w:rsidR="005969B9" w:rsidRPr="00F25BA2" w:rsidRDefault="00477110" w:rsidP="00477110">
      <w:pPr>
        <w:pStyle w:val="Caption"/>
      </w:pPr>
      <w:bookmarkStart w:id="80" w:name="_Toc72954935"/>
      <w:r w:rsidRPr="00477110">
        <w:rPr>
          <w:b/>
          <w:bCs w:val="0"/>
        </w:rPr>
        <w:t xml:space="preserve">Hình </w:t>
      </w:r>
      <w:r w:rsidRPr="00477110">
        <w:rPr>
          <w:b/>
          <w:bCs w:val="0"/>
        </w:rPr>
        <w:fldChar w:fldCharType="begin"/>
      </w:r>
      <w:r w:rsidRPr="00477110">
        <w:rPr>
          <w:b/>
          <w:bCs w:val="0"/>
        </w:rPr>
        <w:instrText xml:space="preserve"> SEQ Hình \* ARABIC </w:instrText>
      </w:r>
      <w:r w:rsidRPr="00477110">
        <w:rPr>
          <w:b/>
          <w:bCs w:val="0"/>
        </w:rPr>
        <w:fldChar w:fldCharType="separate"/>
      </w:r>
      <w:r w:rsidR="00F80D78">
        <w:rPr>
          <w:b/>
          <w:bCs w:val="0"/>
          <w:noProof/>
        </w:rPr>
        <w:t>9</w:t>
      </w:r>
      <w:r w:rsidRPr="00477110">
        <w:rPr>
          <w:b/>
          <w:bCs w:val="0"/>
        </w:rPr>
        <w:fldChar w:fldCharType="end"/>
      </w:r>
      <w:r w:rsidRPr="00477110">
        <w:rPr>
          <w:b/>
          <w:bCs w:val="0"/>
        </w:rPr>
        <w:t>:</w:t>
      </w:r>
      <w:r>
        <w:t xml:space="preserve"> Sơ đồ trình tự chức năng cập nhật thông tin bài đăng</w:t>
      </w:r>
      <w:bookmarkEnd w:id="80"/>
    </w:p>
    <w:p w14:paraId="7BEB5A9C" w14:textId="3219309A" w:rsidR="00733B2E" w:rsidRDefault="00733B2E" w:rsidP="00733B2E">
      <w:pPr>
        <w:pStyle w:val="Heading3"/>
      </w:pPr>
      <w:bookmarkStart w:id="81" w:name="_Toc72955238"/>
      <w:r>
        <w:lastRenderedPageBreak/>
        <w:t>UC00</w:t>
      </w:r>
      <w:r w:rsidR="00820B07">
        <w:t>2c</w:t>
      </w:r>
      <w:r>
        <w:t>_Xóa tin</w:t>
      </w:r>
      <w:bookmarkEnd w:id="81"/>
    </w:p>
    <w:p w14:paraId="55C280DD" w14:textId="19E3CE3B" w:rsidR="00F25BA2" w:rsidRDefault="00F25BA2" w:rsidP="00F25BA2">
      <w:pPr>
        <w:pStyle w:val="Heading4"/>
      </w:pPr>
      <w:r>
        <w:t>Đặc tả</w:t>
      </w:r>
    </w:p>
    <w:p w14:paraId="536B6D1F" w14:textId="016BF1C7" w:rsidR="00477110" w:rsidRPr="00477110" w:rsidRDefault="00477110" w:rsidP="00477110">
      <w:pPr>
        <w:pStyle w:val="Caption"/>
        <w:jc w:val="left"/>
      </w:pPr>
      <w:bookmarkStart w:id="82" w:name="_Toc72954750"/>
      <w:r w:rsidRPr="00477110">
        <w:rPr>
          <w:b/>
          <w:bCs w:val="0"/>
        </w:rPr>
        <w:t xml:space="preserve">Bảng </w:t>
      </w:r>
      <w:r w:rsidRPr="00477110">
        <w:rPr>
          <w:b/>
          <w:bCs w:val="0"/>
        </w:rPr>
        <w:fldChar w:fldCharType="begin"/>
      </w:r>
      <w:r w:rsidRPr="00477110">
        <w:rPr>
          <w:b/>
          <w:bCs w:val="0"/>
        </w:rPr>
        <w:instrText xml:space="preserve"> SEQ Bảng \* ARABIC </w:instrText>
      </w:r>
      <w:r w:rsidRPr="00477110">
        <w:rPr>
          <w:b/>
          <w:bCs w:val="0"/>
        </w:rPr>
        <w:fldChar w:fldCharType="separate"/>
      </w:r>
      <w:r w:rsidR="00F80D78">
        <w:rPr>
          <w:b/>
          <w:bCs w:val="0"/>
          <w:noProof/>
        </w:rPr>
        <w:t>6</w:t>
      </w:r>
      <w:r w:rsidRPr="00477110">
        <w:rPr>
          <w:b/>
          <w:bCs w:val="0"/>
        </w:rPr>
        <w:fldChar w:fldCharType="end"/>
      </w:r>
      <w:r w:rsidRPr="00477110">
        <w:rPr>
          <w:b/>
          <w:bCs w:val="0"/>
        </w:rPr>
        <w:t>:</w:t>
      </w:r>
      <w:r>
        <w:t xml:space="preserve"> Đặc tả Use case 002c_Xóa tin</w:t>
      </w:r>
      <w:bookmarkEnd w:id="82"/>
    </w:p>
    <w:tbl>
      <w:tblPr>
        <w:tblW w:w="9913" w:type="dxa"/>
        <w:tblInd w:w="-710" w:type="dxa"/>
        <w:tblBorders>
          <w:insideH w:val="nil"/>
          <w:insideV w:val="nil"/>
        </w:tblBorders>
        <w:tblLayout w:type="fixed"/>
        <w:tblLook w:val="0600" w:firstRow="0" w:lastRow="0" w:firstColumn="0" w:lastColumn="0" w:noHBand="1" w:noVBand="1"/>
      </w:tblPr>
      <w:tblGrid>
        <w:gridCol w:w="2250"/>
        <w:gridCol w:w="3315"/>
        <w:gridCol w:w="4348"/>
      </w:tblGrid>
      <w:tr w:rsidR="00D17B44" w14:paraId="4D153C1A" w14:textId="77777777" w:rsidTr="00D001DF">
        <w:trPr>
          <w:trHeight w:val="620"/>
        </w:trPr>
        <w:tc>
          <w:tcPr>
            <w:tcW w:w="9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2D295" w14:textId="42DA3749" w:rsidR="00D17B44" w:rsidRPr="00577298" w:rsidRDefault="00D17B44" w:rsidP="00BC3031">
            <w:pPr>
              <w:spacing w:before="240" w:after="120" w:line="276" w:lineRule="auto"/>
              <w:ind w:firstLine="0"/>
              <w:rPr>
                <w:b/>
                <w:szCs w:val="26"/>
              </w:rPr>
            </w:pPr>
            <w:r>
              <w:rPr>
                <w:b/>
                <w:szCs w:val="26"/>
              </w:rPr>
              <w:t>UC00</w:t>
            </w:r>
            <w:r w:rsidR="00820B07">
              <w:rPr>
                <w:b/>
                <w:szCs w:val="26"/>
              </w:rPr>
              <w:t>2c</w:t>
            </w:r>
            <w:r>
              <w:rPr>
                <w:b/>
                <w:szCs w:val="26"/>
              </w:rPr>
              <w:t>_</w:t>
            </w:r>
            <w:r w:rsidR="0007789B">
              <w:rPr>
                <w:b/>
                <w:szCs w:val="26"/>
              </w:rPr>
              <w:t xml:space="preserve">Xóa tin </w:t>
            </w:r>
          </w:p>
        </w:tc>
      </w:tr>
      <w:tr w:rsidR="00D17B44" w14:paraId="5543CDA5" w14:textId="77777777" w:rsidTr="00D001DF">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2AF7E19" w14:textId="77777777" w:rsidR="00D17B44" w:rsidRPr="00577298" w:rsidRDefault="00D17B44" w:rsidP="00BC3031">
            <w:pPr>
              <w:spacing w:after="240"/>
              <w:ind w:firstLine="0"/>
              <w:rPr>
                <w:b/>
                <w:szCs w:val="26"/>
              </w:rPr>
            </w:pPr>
            <w:r w:rsidRPr="00577298">
              <w:rPr>
                <w:b/>
                <w:szCs w:val="26"/>
              </w:rPr>
              <w:t>Mục đích:</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6185636A" w14:textId="77517B6E" w:rsidR="00D17B44" w:rsidRPr="00577298" w:rsidRDefault="0007789B" w:rsidP="00BC3031">
            <w:pPr>
              <w:spacing w:after="240" w:line="276" w:lineRule="auto"/>
              <w:ind w:firstLine="0"/>
              <w:jc w:val="left"/>
              <w:rPr>
                <w:bCs/>
                <w:szCs w:val="26"/>
              </w:rPr>
            </w:pPr>
            <w:r>
              <w:rPr>
                <w:bCs/>
                <w:szCs w:val="26"/>
              </w:rPr>
              <w:t>Use case này giúp người dùng xóa những tin tức không cần thiết và muốn xóa theo yêu cầu ra khỏi hệ thống.</w:t>
            </w:r>
          </w:p>
        </w:tc>
      </w:tr>
      <w:tr w:rsidR="00D17B44" w14:paraId="689A3B82" w14:textId="77777777" w:rsidTr="00D001DF">
        <w:trPr>
          <w:trHeight w:val="1038"/>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535219D" w14:textId="77777777" w:rsidR="00D17B44" w:rsidRPr="00577298" w:rsidRDefault="00D17B44" w:rsidP="00BC3031">
            <w:pPr>
              <w:spacing w:after="240"/>
              <w:ind w:firstLine="0"/>
              <w:rPr>
                <w:b/>
                <w:szCs w:val="26"/>
              </w:rPr>
            </w:pPr>
            <w:r w:rsidRPr="00577298">
              <w:rPr>
                <w:b/>
                <w:szCs w:val="26"/>
              </w:rPr>
              <w:t>Mô tả:</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02574261" w14:textId="1ADA8572" w:rsidR="00D17B44" w:rsidRPr="00577298" w:rsidRDefault="0007789B" w:rsidP="00BC3031">
            <w:pPr>
              <w:spacing w:after="240" w:line="276" w:lineRule="auto"/>
              <w:ind w:firstLine="0"/>
              <w:jc w:val="left"/>
              <w:rPr>
                <w:bCs/>
                <w:szCs w:val="26"/>
              </w:rPr>
            </w:pPr>
            <w:r>
              <w:rPr>
                <w:bCs/>
                <w:szCs w:val="26"/>
              </w:rPr>
              <w:t>Người dùng chọn tin muốn xóa trong mục quản lý đăng tin, sau đó chọn chức năng xóa  và hệ thống sẽ thông báo cho người dùng muốn xóa hay không và tiến hành xóa theo yêu cầu.</w:t>
            </w:r>
          </w:p>
        </w:tc>
      </w:tr>
      <w:tr w:rsidR="000C3914" w14:paraId="5F4ACA72" w14:textId="77777777" w:rsidTr="00D001DF">
        <w:trPr>
          <w:trHeight w:val="500"/>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FE9D3E0" w14:textId="77777777" w:rsidR="000C3914" w:rsidRPr="00577298" w:rsidRDefault="000C3914" w:rsidP="000C3914">
            <w:pPr>
              <w:spacing w:after="240"/>
              <w:ind w:firstLine="0"/>
              <w:rPr>
                <w:b/>
                <w:szCs w:val="26"/>
              </w:rPr>
            </w:pPr>
            <w:r w:rsidRPr="00577298">
              <w:rPr>
                <w:b/>
                <w:szCs w:val="26"/>
              </w:rPr>
              <w:t>Tác nhân:</w:t>
            </w:r>
          </w:p>
        </w:tc>
        <w:tc>
          <w:tcPr>
            <w:tcW w:w="7663"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48722D90" w14:textId="6EC311F0" w:rsidR="000C3914" w:rsidRPr="00577298" w:rsidRDefault="000C3914" w:rsidP="000C3914">
            <w:pPr>
              <w:spacing w:after="240" w:line="276" w:lineRule="auto"/>
              <w:ind w:firstLine="0"/>
              <w:rPr>
                <w:bCs/>
                <w:szCs w:val="26"/>
              </w:rPr>
            </w:pPr>
            <w:r>
              <w:rPr>
                <w:bCs/>
                <w:szCs w:val="26"/>
              </w:rPr>
              <w:t>Khách hàng hệ thống và Admin</w:t>
            </w:r>
          </w:p>
        </w:tc>
      </w:tr>
      <w:tr w:rsidR="000C3914" w14:paraId="287C6049" w14:textId="77777777" w:rsidTr="00D001DF">
        <w:trPr>
          <w:trHeight w:val="1002"/>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3456F26" w14:textId="77777777" w:rsidR="000C3914" w:rsidRPr="00577298" w:rsidRDefault="000C3914" w:rsidP="000C3914">
            <w:pPr>
              <w:spacing w:after="240"/>
              <w:ind w:firstLine="0"/>
              <w:rPr>
                <w:b/>
                <w:szCs w:val="26"/>
              </w:rPr>
            </w:pPr>
            <w:r w:rsidRPr="00577298">
              <w:rPr>
                <w:b/>
                <w:szCs w:val="26"/>
              </w:rPr>
              <w:t>Điều kiện trước:</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29C5E8B0" w14:textId="77777777" w:rsidR="000C3914" w:rsidRPr="008F5984" w:rsidRDefault="000C3914" w:rsidP="000C3914">
            <w:pPr>
              <w:spacing w:after="240" w:line="276" w:lineRule="auto"/>
              <w:ind w:firstLine="0"/>
              <w:rPr>
                <w:szCs w:val="26"/>
              </w:rPr>
            </w:pPr>
            <w:r>
              <w:rPr>
                <w:szCs w:val="26"/>
              </w:rPr>
              <w:t>Người dùng phải đăng nhập thành công vào hệ thống, và có tin đã đăng lên trong mục quản lý tin.</w:t>
            </w:r>
          </w:p>
        </w:tc>
      </w:tr>
      <w:tr w:rsidR="000C3914" w14:paraId="6EC431D9" w14:textId="77777777" w:rsidTr="00D001DF">
        <w:trPr>
          <w:trHeight w:val="975"/>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6869AC6" w14:textId="77777777" w:rsidR="000C3914" w:rsidRPr="00577298" w:rsidRDefault="000C3914" w:rsidP="000C3914">
            <w:pPr>
              <w:spacing w:after="240"/>
              <w:ind w:firstLine="0"/>
              <w:rPr>
                <w:b/>
                <w:szCs w:val="26"/>
              </w:rPr>
            </w:pPr>
            <w:r w:rsidRPr="00577298">
              <w:rPr>
                <w:b/>
                <w:szCs w:val="26"/>
              </w:rPr>
              <w:t>Điều kiện sau:</w:t>
            </w:r>
          </w:p>
        </w:tc>
        <w:tc>
          <w:tcPr>
            <w:tcW w:w="7663"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4EC77FF" w14:textId="786DE8FF" w:rsidR="000C3914" w:rsidRPr="00577298" w:rsidRDefault="000C3914" w:rsidP="000C3914">
            <w:pPr>
              <w:spacing w:after="240" w:line="276" w:lineRule="auto"/>
              <w:ind w:firstLine="0"/>
              <w:rPr>
                <w:bCs/>
                <w:szCs w:val="26"/>
              </w:rPr>
            </w:pPr>
            <w:r>
              <w:rPr>
                <w:bCs/>
                <w:szCs w:val="26"/>
              </w:rPr>
              <w:t>Tin được xóa khỏi danh sách tin và lưu xuống CSDL.</w:t>
            </w:r>
          </w:p>
        </w:tc>
      </w:tr>
      <w:tr w:rsidR="000C3914" w14:paraId="4A572AF9" w14:textId="77777777" w:rsidTr="00D001DF">
        <w:trPr>
          <w:trHeight w:val="640"/>
        </w:trPr>
        <w:tc>
          <w:tcPr>
            <w:tcW w:w="2250"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77B94538" w14:textId="77777777" w:rsidR="000C3914" w:rsidRPr="00577298" w:rsidRDefault="000C3914" w:rsidP="000C3914">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19A16B0F" w14:textId="77777777" w:rsidR="000C3914" w:rsidRPr="00577298" w:rsidRDefault="000C3914" w:rsidP="000C3914">
            <w:pPr>
              <w:spacing w:after="240" w:line="276" w:lineRule="auto"/>
              <w:rPr>
                <w:b/>
                <w:szCs w:val="26"/>
              </w:rPr>
            </w:pPr>
            <w:r w:rsidRPr="00577298">
              <w:rPr>
                <w:b/>
                <w:szCs w:val="26"/>
              </w:rPr>
              <w:t>Người dùng</w:t>
            </w:r>
          </w:p>
        </w:tc>
        <w:tc>
          <w:tcPr>
            <w:tcW w:w="4348" w:type="dxa"/>
            <w:tcBorders>
              <w:top w:val="nil"/>
              <w:left w:val="nil"/>
              <w:bottom w:val="single" w:sz="8" w:space="0" w:color="000000"/>
              <w:right w:val="single" w:sz="8" w:space="0" w:color="000000"/>
            </w:tcBorders>
            <w:tcMar>
              <w:top w:w="100" w:type="dxa"/>
              <w:left w:w="100" w:type="dxa"/>
              <w:bottom w:w="100" w:type="dxa"/>
              <w:right w:w="100" w:type="dxa"/>
            </w:tcMar>
            <w:hideMark/>
          </w:tcPr>
          <w:p w14:paraId="6094DFB6" w14:textId="77777777" w:rsidR="000C3914" w:rsidRPr="00577298" w:rsidRDefault="000C3914" w:rsidP="000C3914">
            <w:pPr>
              <w:spacing w:after="240" w:line="276" w:lineRule="auto"/>
              <w:rPr>
                <w:b/>
                <w:szCs w:val="26"/>
              </w:rPr>
            </w:pPr>
            <w:r w:rsidRPr="00577298">
              <w:rPr>
                <w:b/>
                <w:szCs w:val="26"/>
              </w:rPr>
              <w:t>Hệ thống</w:t>
            </w:r>
          </w:p>
        </w:tc>
      </w:tr>
      <w:tr w:rsidR="000C3914" w14:paraId="60E9F3A8" w14:textId="77777777" w:rsidTr="00D001DF">
        <w:trPr>
          <w:trHeight w:val="1065"/>
        </w:trPr>
        <w:tc>
          <w:tcPr>
            <w:tcW w:w="2250" w:type="dxa"/>
            <w:vMerge/>
            <w:tcBorders>
              <w:top w:val="nil"/>
              <w:left w:val="single" w:sz="4" w:space="0" w:color="auto"/>
              <w:bottom w:val="single" w:sz="8" w:space="0" w:color="000000"/>
              <w:right w:val="single" w:sz="8" w:space="0" w:color="000000"/>
            </w:tcBorders>
            <w:vAlign w:val="center"/>
            <w:hideMark/>
          </w:tcPr>
          <w:p w14:paraId="0D1874D7" w14:textId="77777777" w:rsidR="000C3914" w:rsidRPr="00577298" w:rsidRDefault="000C3914" w:rsidP="000C3914">
            <w:pPr>
              <w:rPr>
                <w:b/>
                <w:szCs w:val="26"/>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E472289" w14:textId="2593C55F" w:rsidR="000C3914" w:rsidRPr="008D5F60" w:rsidRDefault="000C3914" w:rsidP="000C3914">
            <w:pPr>
              <w:spacing w:after="120" w:line="240" w:lineRule="auto"/>
              <w:ind w:firstLine="0"/>
              <w:jc w:val="left"/>
              <w:rPr>
                <w:bCs/>
                <w:szCs w:val="26"/>
              </w:rPr>
            </w:pPr>
            <w:r w:rsidRPr="008D5F60">
              <w:rPr>
                <w:bCs/>
                <w:szCs w:val="26"/>
              </w:rPr>
              <w:t>1.Người dùng chọn tin và chức năng xóa tin  trong mục quản lý đăng tin của hệ thống.</w:t>
            </w:r>
          </w:p>
          <w:p w14:paraId="0A04D816" w14:textId="77777777" w:rsidR="000C3914" w:rsidRDefault="000C3914" w:rsidP="000C3914">
            <w:pPr>
              <w:spacing w:after="120" w:line="240" w:lineRule="auto"/>
              <w:jc w:val="left"/>
              <w:rPr>
                <w:bCs/>
                <w:szCs w:val="26"/>
              </w:rPr>
            </w:pPr>
          </w:p>
          <w:p w14:paraId="76E27046" w14:textId="77777777" w:rsidR="000C3914" w:rsidRDefault="000C3914" w:rsidP="000C3914">
            <w:pPr>
              <w:spacing w:after="120" w:line="240" w:lineRule="auto"/>
              <w:jc w:val="left"/>
              <w:rPr>
                <w:bCs/>
                <w:szCs w:val="26"/>
              </w:rPr>
            </w:pPr>
          </w:p>
          <w:p w14:paraId="67FA14AE" w14:textId="55F063A6" w:rsidR="000C3914" w:rsidRPr="008D5F60" w:rsidRDefault="000C3914" w:rsidP="000C3914">
            <w:pPr>
              <w:spacing w:after="120" w:line="240" w:lineRule="auto"/>
              <w:ind w:firstLine="0"/>
              <w:jc w:val="left"/>
              <w:rPr>
                <w:bCs/>
                <w:szCs w:val="26"/>
              </w:rPr>
            </w:pPr>
            <w:r w:rsidRPr="008D5F60">
              <w:rPr>
                <w:bCs/>
                <w:szCs w:val="26"/>
              </w:rPr>
              <w:t xml:space="preserve">3.Người dùng chọn xóa tin  </w:t>
            </w:r>
          </w:p>
        </w:tc>
        <w:tc>
          <w:tcPr>
            <w:tcW w:w="4348" w:type="dxa"/>
            <w:tcBorders>
              <w:top w:val="nil"/>
              <w:left w:val="nil"/>
              <w:bottom w:val="single" w:sz="8" w:space="0" w:color="000000"/>
              <w:right w:val="single" w:sz="8" w:space="0" w:color="000000"/>
            </w:tcBorders>
            <w:tcMar>
              <w:top w:w="100" w:type="dxa"/>
              <w:left w:w="100" w:type="dxa"/>
              <w:bottom w:w="100" w:type="dxa"/>
              <w:right w:w="100" w:type="dxa"/>
            </w:tcMar>
          </w:tcPr>
          <w:p w14:paraId="7FF83CBC" w14:textId="77777777" w:rsidR="000C3914" w:rsidRDefault="000C3914" w:rsidP="000C3914">
            <w:pPr>
              <w:pStyle w:val="ListParagraph"/>
              <w:spacing w:after="240" w:line="276" w:lineRule="auto"/>
              <w:ind w:left="682" w:firstLine="0"/>
              <w:jc w:val="left"/>
              <w:rPr>
                <w:szCs w:val="26"/>
              </w:rPr>
            </w:pPr>
          </w:p>
          <w:p w14:paraId="713EFD38" w14:textId="77777777" w:rsidR="000C3914" w:rsidRDefault="000C3914" w:rsidP="000C3914">
            <w:pPr>
              <w:pStyle w:val="ListParagraph"/>
              <w:spacing w:after="240" w:line="276" w:lineRule="auto"/>
              <w:ind w:left="682" w:firstLine="0"/>
              <w:jc w:val="left"/>
              <w:rPr>
                <w:szCs w:val="26"/>
              </w:rPr>
            </w:pPr>
          </w:p>
          <w:p w14:paraId="1885302D" w14:textId="77777777" w:rsidR="000C3914" w:rsidRDefault="000C3914" w:rsidP="000C3914">
            <w:pPr>
              <w:pStyle w:val="ListParagraph"/>
              <w:spacing w:after="240" w:line="276" w:lineRule="auto"/>
              <w:ind w:left="682" w:firstLine="0"/>
              <w:jc w:val="left"/>
              <w:rPr>
                <w:szCs w:val="26"/>
              </w:rPr>
            </w:pPr>
          </w:p>
          <w:p w14:paraId="512CB9BD" w14:textId="1FA27579" w:rsidR="000C3914" w:rsidRDefault="000C3914" w:rsidP="000C3914">
            <w:pPr>
              <w:spacing w:after="240" w:line="276" w:lineRule="auto"/>
              <w:ind w:firstLine="0"/>
              <w:jc w:val="left"/>
              <w:rPr>
                <w:szCs w:val="26"/>
              </w:rPr>
            </w:pPr>
            <w:r w:rsidRPr="008D5F60">
              <w:rPr>
                <w:szCs w:val="26"/>
              </w:rPr>
              <w:t>2.Hệ thống hiện thông báo người dùng có muốn xóa tin không.</w:t>
            </w:r>
          </w:p>
          <w:p w14:paraId="36816379" w14:textId="77777777" w:rsidR="000C3914" w:rsidRPr="008D5F60" w:rsidRDefault="000C3914" w:rsidP="000C3914">
            <w:pPr>
              <w:spacing w:after="240" w:line="276" w:lineRule="auto"/>
              <w:ind w:firstLine="0"/>
              <w:jc w:val="left"/>
              <w:rPr>
                <w:szCs w:val="26"/>
              </w:rPr>
            </w:pPr>
          </w:p>
          <w:p w14:paraId="3BDE798D" w14:textId="78A4662A" w:rsidR="000C3914" w:rsidRPr="008D5F60" w:rsidRDefault="000C3914" w:rsidP="000C3914">
            <w:pPr>
              <w:spacing w:after="240" w:line="276" w:lineRule="auto"/>
              <w:ind w:firstLine="0"/>
              <w:jc w:val="left"/>
              <w:rPr>
                <w:szCs w:val="26"/>
              </w:rPr>
            </w:pPr>
            <w:r w:rsidRPr="008D5F60">
              <w:rPr>
                <w:szCs w:val="26"/>
              </w:rPr>
              <w:t xml:space="preserve">4.Hệ thống thông báo xóa thành công và lưu thông tin xuống cở sở dữ liệu và </w:t>
            </w:r>
            <w:r w:rsidRPr="008D5F60">
              <w:rPr>
                <w:szCs w:val="26"/>
              </w:rPr>
              <w:lastRenderedPageBreak/>
              <w:t>quay lại giao diện quản lý đăng tin</w:t>
            </w:r>
          </w:p>
        </w:tc>
      </w:tr>
      <w:tr w:rsidR="000C3914" w14:paraId="41EC8139" w14:textId="77777777" w:rsidTr="00D001DF">
        <w:trPr>
          <w:trHeight w:val="2720"/>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0A356148" w14:textId="77777777" w:rsidR="000C3914" w:rsidRPr="00577298" w:rsidRDefault="000C3914" w:rsidP="000C3914">
            <w:pPr>
              <w:spacing w:after="240"/>
              <w:ind w:firstLine="0"/>
              <w:jc w:val="left"/>
              <w:rPr>
                <w:b/>
                <w:szCs w:val="26"/>
              </w:rPr>
            </w:pPr>
            <w:r w:rsidRPr="00577298">
              <w:rPr>
                <w:b/>
                <w:szCs w:val="26"/>
              </w:rPr>
              <w:lastRenderedPageBreak/>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31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CE1B430" w14:textId="77777777" w:rsidR="000C3914" w:rsidRPr="00577298" w:rsidRDefault="000C3914" w:rsidP="000C3914">
            <w:pPr>
              <w:spacing w:line="240" w:lineRule="auto"/>
              <w:rPr>
                <w:szCs w:val="26"/>
              </w:rPr>
            </w:pPr>
          </w:p>
          <w:p w14:paraId="39CA75A5" w14:textId="77777777" w:rsidR="000C3914" w:rsidRPr="00577298" w:rsidRDefault="000C3914" w:rsidP="000C3914">
            <w:pPr>
              <w:spacing w:line="240" w:lineRule="auto"/>
              <w:ind w:firstLine="0"/>
              <w:rPr>
                <w:b/>
                <w:szCs w:val="26"/>
              </w:rPr>
            </w:pPr>
          </w:p>
        </w:tc>
        <w:tc>
          <w:tcPr>
            <w:tcW w:w="43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7101D79" w14:textId="77777777" w:rsidR="000C3914" w:rsidRPr="00577298" w:rsidRDefault="000C3914" w:rsidP="000C3914">
            <w:pPr>
              <w:spacing w:line="240" w:lineRule="auto"/>
              <w:rPr>
                <w:szCs w:val="26"/>
              </w:rPr>
            </w:pPr>
          </w:p>
          <w:p w14:paraId="30477F54" w14:textId="77777777" w:rsidR="000C3914" w:rsidRPr="00577298" w:rsidRDefault="000C3914" w:rsidP="000C3914">
            <w:pPr>
              <w:spacing w:line="240" w:lineRule="auto"/>
              <w:rPr>
                <w:b/>
                <w:szCs w:val="26"/>
              </w:rPr>
            </w:pPr>
          </w:p>
        </w:tc>
      </w:tr>
    </w:tbl>
    <w:p w14:paraId="3DD26F0F" w14:textId="77777777" w:rsidR="00D17B44" w:rsidRPr="00D17B44" w:rsidRDefault="00D17B44" w:rsidP="00D17B44"/>
    <w:p w14:paraId="267E2FCF" w14:textId="361794F3" w:rsidR="00F25BA2" w:rsidRDefault="00F25BA2" w:rsidP="00F25BA2">
      <w:pPr>
        <w:pStyle w:val="Heading4"/>
      </w:pPr>
      <w:r>
        <w:t>Sơ đồ hoạt động</w:t>
      </w:r>
    </w:p>
    <w:p w14:paraId="007F7696" w14:textId="77777777" w:rsidR="00477110" w:rsidRDefault="003A4BA1" w:rsidP="00477110">
      <w:pPr>
        <w:keepNext/>
        <w:ind w:hanging="270"/>
      </w:pPr>
      <w:r w:rsidRPr="003A4BA1">
        <w:rPr>
          <w:noProof/>
        </w:rPr>
        <w:drawing>
          <wp:inline distT="0" distB="0" distL="0" distR="0" wp14:anchorId="72CFB133" wp14:editId="5113207D">
            <wp:extent cx="5580380" cy="37153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715385"/>
                    </a:xfrm>
                    <a:prstGeom prst="rect">
                      <a:avLst/>
                    </a:prstGeom>
                    <a:noFill/>
                    <a:ln>
                      <a:noFill/>
                    </a:ln>
                  </pic:spPr>
                </pic:pic>
              </a:graphicData>
            </a:graphic>
          </wp:inline>
        </w:drawing>
      </w:r>
    </w:p>
    <w:p w14:paraId="0659978C" w14:textId="385570F0" w:rsidR="00F25BA2" w:rsidRDefault="00477110" w:rsidP="00477110">
      <w:pPr>
        <w:pStyle w:val="Caption"/>
      </w:pPr>
      <w:bookmarkStart w:id="83" w:name="_Toc72954936"/>
      <w:r w:rsidRPr="00477110">
        <w:rPr>
          <w:b/>
          <w:bCs w:val="0"/>
        </w:rPr>
        <w:t xml:space="preserve">Hình </w:t>
      </w:r>
      <w:r w:rsidRPr="00477110">
        <w:rPr>
          <w:b/>
          <w:bCs w:val="0"/>
        </w:rPr>
        <w:fldChar w:fldCharType="begin"/>
      </w:r>
      <w:r w:rsidRPr="00477110">
        <w:rPr>
          <w:b/>
          <w:bCs w:val="0"/>
        </w:rPr>
        <w:instrText xml:space="preserve"> SEQ Hình \* ARABIC </w:instrText>
      </w:r>
      <w:r w:rsidRPr="00477110">
        <w:rPr>
          <w:b/>
          <w:bCs w:val="0"/>
        </w:rPr>
        <w:fldChar w:fldCharType="separate"/>
      </w:r>
      <w:r w:rsidR="00F80D78">
        <w:rPr>
          <w:b/>
          <w:bCs w:val="0"/>
          <w:noProof/>
        </w:rPr>
        <w:t>10</w:t>
      </w:r>
      <w:r w:rsidRPr="00477110">
        <w:rPr>
          <w:b/>
          <w:bCs w:val="0"/>
        </w:rPr>
        <w:fldChar w:fldCharType="end"/>
      </w:r>
      <w:r w:rsidRPr="00477110">
        <w:rPr>
          <w:b/>
          <w:bCs w:val="0"/>
        </w:rPr>
        <w:t>:</w:t>
      </w:r>
      <w:r>
        <w:t xml:space="preserve"> Sơ đồ hoạt động chức năng xóa tin</w:t>
      </w:r>
      <w:bookmarkEnd w:id="83"/>
    </w:p>
    <w:p w14:paraId="6E8F0807" w14:textId="4937E918" w:rsidR="00701AD1" w:rsidRDefault="00701AD1" w:rsidP="00701AD1">
      <w:pPr>
        <w:pStyle w:val="Heading4"/>
      </w:pPr>
      <w:r>
        <w:lastRenderedPageBreak/>
        <w:t>Sơ đồ Sequence</w:t>
      </w:r>
    </w:p>
    <w:p w14:paraId="750483FC" w14:textId="77777777" w:rsidR="00477110" w:rsidRDefault="00701AD1" w:rsidP="00477110">
      <w:pPr>
        <w:keepNext/>
        <w:ind w:hanging="270"/>
      </w:pPr>
      <w:r w:rsidRPr="00701AD1">
        <w:rPr>
          <w:noProof/>
        </w:rPr>
        <w:drawing>
          <wp:inline distT="0" distB="0" distL="0" distR="0" wp14:anchorId="30223817" wp14:editId="65D24150">
            <wp:extent cx="5580380" cy="32994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7C32F041" w14:textId="701367BD" w:rsidR="00701AD1" w:rsidRDefault="00477110" w:rsidP="00477110">
      <w:pPr>
        <w:pStyle w:val="Caption"/>
      </w:pPr>
      <w:bookmarkStart w:id="84" w:name="_Toc72954937"/>
      <w:r w:rsidRPr="00477110">
        <w:rPr>
          <w:b/>
          <w:bCs w:val="0"/>
        </w:rPr>
        <w:t xml:space="preserve">Hình </w:t>
      </w:r>
      <w:r w:rsidRPr="00477110">
        <w:rPr>
          <w:b/>
          <w:bCs w:val="0"/>
        </w:rPr>
        <w:fldChar w:fldCharType="begin"/>
      </w:r>
      <w:r w:rsidRPr="00477110">
        <w:rPr>
          <w:b/>
          <w:bCs w:val="0"/>
        </w:rPr>
        <w:instrText xml:space="preserve"> SEQ Hình \* ARABIC </w:instrText>
      </w:r>
      <w:r w:rsidRPr="00477110">
        <w:rPr>
          <w:b/>
          <w:bCs w:val="0"/>
        </w:rPr>
        <w:fldChar w:fldCharType="separate"/>
      </w:r>
      <w:r w:rsidR="00F80D78">
        <w:rPr>
          <w:b/>
          <w:bCs w:val="0"/>
          <w:noProof/>
        </w:rPr>
        <w:t>11</w:t>
      </w:r>
      <w:r w:rsidRPr="00477110">
        <w:rPr>
          <w:b/>
          <w:bCs w:val="0"/>
        </w:rPr>
        <w:fldChar w:fldCharType="end"/>
      </w:r>
      <w:r w:rsidRPr="00477110">
        <w:rPr>
          <w:b/>
          <w:bCs w:val="0"/>
        </w:rPr>
        <w:t>:</w:t>
      </w:r>
      <w:r>
        <w:t xml:space="preserve"> Sơ đồ trình tự chức năng xóa tin</w:t>
      </w:r>
      <w:bookmarkEnd w:id="84"/>
    </w:p>
    <w:p w14:paraId="1776FA7A" w14:textId="03573A5B" w:rsidR="00733B2E" w:rsidRDefault="00733B2E" w:rsidP="00733B2E">
      <w:pPr>
        <w:pStyle w:val="Heading3"/>
      </w:pPr>
      <w:bookmarkStart w:id="85" w:name="_Toc72955239"/>
      <w:r>
        <w:t>Cập nhậ</w:t>
      </w:r>
      <w:r w:rsidR="0039611F">
        <w:t>t</w:t>
      </w:r>
      <w:r>
        <w:t xml:space="preserve"> thông tin tài khoản</w:t>
      </w:r>
      <w:bookmarkEnd w:id="85"/>
    </w:p>
    <w:p w14:paraId="446654E7" w14:textId="0DE25197" w:rsidR="00F25BA2" w:rsidRDefault="00F25BA2" w:rsidP="00F25BA2">
      <w:pPr>
        <w:pStyle w:val="Heading4"/>
      </w:pPr>
      <w:r>
        <w:t>Đặc tả</w:t>
      </w:r>
    </w:p>
    <w:p w14:paraId="3E60BABD" w14:textId="1A24D35E" w:rsidR="00477110" w:rsidRPr="00477110" w:rsidRDefault="00477110" w:rsidP="00477110">
      <w:pPr>
        <w:pStyle w:val="Caption"/>
        <w:jc w:val="left"/>
      </w:pPr>
      <w:bookmarkStart w:id="86" w:name="_Toc72954751"/>
      <w:r w:rsidRPr="00477110">
        <w:rPr>
          <w:b/>
          <w:bCs w:val="0"/>
        </w:rPr>
        <w:t xml:space="preserve">Bảng </w:t>
      </w:r>
      <w:r w:rsidRPr="00477110">
        <w:rPr>
          <w:b/>
          <w:bCs w:val="0"/>
        </w:rPr>
        <w:fldChar w:fldCharType="begin"/>
      </w:r>
      <w:r w:rsidRPr="00477110">
        <w:rPr>
          <w:b/>
          <w:bCs w:val="0"/>
        </w:rPr>
        <w:instrText xml:space="preserve"> SEQ Bảng \* ARABIC </w:instrText>
      </w:r>
      <w:r w:rsidRPr="00477110">
        <w:rPr>
          <w:b/>
          <w:bCs w:val="0"/>
        </w:rPr>
        <w:fldChar w:fldCharType="separate"/>
      </w:r>
      <w:r w:rsidR="00F80D78">
        <w:rPr>
          <w:b/>
          <w:bCs w:val="0"/>
          <w:noProof/>
        </w:rPr>
        <w:t>7</w:t>
      </w:r>
      <w:r w:rsidRPr="00477110">
        <w:rPr>
          <w:b/>
          <w:bCs w:val="0"/>
        </w:rPr>
        <w:fldChar w:fldCharType="end"/>
      </w:r>
      <w:r w:rsidRPr="00477110">
        <w:rPr>
          <w:b/>
          <w:bCs w:val="0"/>
        </w:rPr>
        <w:t>:</w:t>
      </w:r>
      <w:r>
        <w:t xml:space="preserve"> Đặc tả Use case 003a_Cập nhật thông tin tài khoản</w:t>
      </w:r>
      <w:bookmarkEnd w:id="86"/>
    </w:p>
    <w:tbl>
      <w:tblPr>
        <w:tblW w:w="9223" w:type="dxa"/>
        <w:tblInd w:w="-530" w:type="dxa"/>
        <w:tblBorders>
          <w:insideH w:val="nil"/>
          <w:insideV w:val="nil"/>
        </w:tblBorders>
        <w:tblLayout w:type="fixed"/>
        <w:tblLook w:val="0600" w:firstRow="0" w:lastRow="0" w:firstColumn="0" w:lastColumn="0" w:noHBand="1" w:noVBand="1"/>
      </w:tblPr>
      <w:tblGrid>
        <w:gridCol w:w="2092"/>
        <w:gridCol w:w="3083"/>
        <w:gridCol w:w="4048"/>
      </w:tblGrid>
      <w:tr w:rsidR="00BC3031" w14:paraId="365F08FF"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2C93E" w14:textId="45430EA4" w:rsidR="00BC3031" w:rsidRPr="00577298" w:rsidRDefault="00BC3031" w:rsidP="00BC3031">
            <w:pPr>
              <w:spacing w:before="240" w:after="120" w:line="276" w:lineRule="auto"/>
              <w:ind w:firstLine="0"/>
              <w:rPr>
                <w:b/>
                <w:szCs w:val="26"/>
              </w:rPr>
            </w:pPr>
            <w:r>
              <w:rPr>
                <w:b/>
                <w:szCs w:val="26"/>
              </w:rPr>
              <w:t>UC00</w:t>
            </w:r>
            <w:r w:rsidR="001638D4">
              <w:rPr>
                <w:b/>
                <w:szCs w:val="26"/>
              </w:rPr>
              <w:t>3a</w:t>
            </w:r>
            <w:r>
              <w:rPr>
                <w:b/>
                <w:szCs w:val="26"/>
              </w:rPr>
              <w:t>_Cập nhật thông tin tài khoản</w:t>
            </w:r>
          </w:p>
        </w:tc>
      </w:tr>
      <w:tr w:rsidR="00BC3031" w14:paraId="21395AE6" w14:textId="77777777" w:rsidTr="00D001DF">
        <w:trPr>
          <w:trHeight w:val="50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6E8DE53" w14:textId="77777777" w:rsidR="00BC3031" w:rsidRPr="00577298" w:rsidRDefault="00BC3031" w:rsidP="00BC3031">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5EA5FF20" w14:textId="6B416960" w:rsidR="00BC3031" w:rsidRPr="00577298" w:rsidRDefault="00BC3031" w:rsidP="00BC3031">
            <w:pPr>
              <w:spacing w:after="240" w:line="276" w:lineRule="auto"/>
              <w:ind w:firstLine="0"/>
              <w:jc w:val="left"/>
              <w:rPr>
                <w:bCs/>
                <w:szCs w:val="26"/>
              </w:rPr>
            </w:pPr>
            <w:r>
              <w:rPr>
                <w:bCs/>
                <w:szCs w:val="26"/>
              </w:rPr>
              <w:t>Use case này giúp người dùng có thể chỉnh sửa lại các thông tin của tài khoản của mình.</w:t>
            </w:r>
          </w:p>
        </w:tc>
      </w:tr>
      <w:tr w:rsidR="00BC3031" w14:paraId="3652AFCE" w14:textId="77777777" w:rsidTr="003F07E9">
        <w:trPr>
          <w:trHeight w:val="1754"/>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060EF17" w14:textId="77777777" w:rsidR="00BC3031" w:rsidRPr="00577298" w:rsidRDefault="00BC3031" w:rsidP="00BC3031">
            <w:pPr>
              <w:spacing w:after="240"/>
              <w:ind w:firstLine="0"/>
              <w:rPr>
                <w:b/>
                <w:szCs w:val="26"/>
              </w:rPr>
            </w:pPr>
            <w:r w:rsidRPr="00577298">
              <w:rPr>
                <w:b/>
                <w:szCs w:val="26"/>
              </w:rPr>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11C10E6A" w14:textId="2AEA8E6E" w:rsidR="00BC3031" w:rsidRPr="00577298" w:rsidRDefault="00BC3031" w:rsidP="00BC3031">
            <w:pPr>
              <w:spacing w:after="240" w:line="276" w:lineRule="auto"/>
              <w:ind w:firstLine="0"/>
              <w:jc w:val="left"/>
              <w:rPr>
                <w:bCs/>
                <w:szCs w:val="26"/>
              </w:rPr>
            </w:pPr>
            <w:r>
              <w:rPr>
                <w:bCs/>
                <w:szCs w:val="26"/>
              </w:rPr>
              <w:t>Người dùng chọn chức năng cập nhật thông tin tài khoản trong muc quản lý tài khoản và tiến hành chỉnh sửa lại các thông tin tài khoản của mình rồi nhấn nút lưu thông tin xuống CSDL.</w:t>
            </w:r>
          </w:p>
        </w:tc>
      </w:tr>
      <w:tr w:rsidR="002438F0" w14:paraId="350F71DD" w14:textId="77777777" w:rsidTr="00D001DF">
        <w:trPr>
          <w:trHeight w:val="50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D2F4DA0" w14:textId="77777777" w:rsidR="002438F0" w:rsidRPr="00577298" w:rsidRDefault="002438F0" w:rsidP="002438F0">
            <w:pPr>
              <w:spacing w:after="240"/>
              <w:ind w:firstLine="0"/>
              <w:rPr>
                <w:b/>
                <w:szCs w:val="26"/>
              </w:rPr>
            </w:pPr>
            <w:r w:rsidRPr="00577298">
              <w:rPr>
                <w:b/>
                <w:szCs w:val="26"/>
              </w:rPr>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3AC1BA28" w14:textId="5E72D4E7" w:rsidR="002438F0" w:rsidRPr="00577298" w:rsidRDefault="002438F0" w:rsidP="002438F0">
            <w:pPr>
              <w:spacing w:after="240" w:line="276" w:lineRule="auto"/>
              <w:ind w:firstLine="0"/>
              <w:rPr>
                <w:bCs/>
                <w:szCs w:val="26"/>
              </w:rPr>
            </w:pPr>
            <w:r>
              <w:rPr>
                <w:bCs/>
                <w:szCs w:val="26"/>
              </w:rPr>
              <w:t>Khách hàng hệ thống và Admin</w:t>
            </w:r>
          </w:p>
        </w:tc>
      </w:tr>
      <w:tr w:rsidR="002438F0" w14:paraId="54B0DBBB" w14:textId="77777777" w:rsidTr="003F07E9">
        <w:trPr>
          <w:trHeight w:val="1358"/>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C900341" w14:textId="77777777" w:rsidR="002438F0" w:rsidRPr="00577298" w:rsidRDefault="002438F0" w:rsidP="002438F0">
            <w:pPr>
              <w:spacing w:after="240"/>
              <w:ind w:firstLine="0"/>
              <w:rPr>
                <w:b/>
                <w:szCs w:val="26"/>
              </w:rPr>
            </w:pPr>
            <w:r w:rsidRPr="00577298">
              <w:rPr>
                <w:b/>
                <w:szCs w:val="26"/>
              </w:rPr>
              <w:lastRenderedPageBreak/>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2BD99188" w14:textId="09A29467" w:rsidR="002438F0" w:rsidRPr="008F5984" w:rsidRDefault="002438F0" w:rsidP="002438F0">
            <w:pPr>
              <w:spacing w:after="240" w:line="276" w:lineRule="auto"/>
              <w:ind w:firstLine="0"/>
              <w:rPr>
                <w:szCs w:val="26"/>
              </w:rPr>
            </w:pPr>
            <w:r>
              <w:rPr>
                <w:szCs w:val="26"/>
              </w:rPr>
              <w:t>Người dùng có tài khoản và đăng nhập thành công vào hệ thống.</w:t>
            </w:r>
          </w:p>
        </w:tc>
      </w:tr>
      <w:tr w:rsidR="002438F0" w14:paraId="6C37AAF7" w14:textId="77777777" w:rsidTr="003F07E9">
        <w:trPr>
          <w:trHeight w:val="1493"/>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FEA8029" w14:textId="77777777" w:rsidR="002438F0" w:rsidRPr="00577298" w:rsidRDefault="002438F0" w:rsidP="002438F0">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0243559A" w14:textId="77777777" w:rsidR="002438F0" w:rsidRPr="00577298" w:rsidRDefault="002438F0" w:rsidP="002438F0">
            <w:pPr>
              <w:spacing w:after="240" w:line="276" w:lineRule="auto"/>
              <w:ind w:firstLine="0"/>
              <w:rPr>
                <w:bCs/>
                <w:szCs w:val="26"/>
              </w:rPr>
            </w:pPr>
            <w:r>
              <w:rPr>
                <w:bCs/>
                <w:szCs w:val="26"/>
              </w:rPr>
              <w:t>Thông tin được cập nhật theo yêu cầu và lưu xuống CSDL.</w:t>
            </w:r>
          </w:p>
        </w:tc>
      </w:tr>
      <w:tr w:rsidR="002438F0" w14:paraId="501C43BD"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2EA6C483" w14:textId="77777777" w:rsidR="002438F0" w:rsidRPr="00577298" w:rsidRDefault="002438F0" w:rsidP="002438F0">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4ECDAD08" w14:textId="77777777" w:rsidR="002438F0" w:rsidRPr="00577298" w:rsidRDefault="002438F0" w:rsidP="002438F0">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4373E4C5" w14:textId="77777777" w:rsidR="002438F0" w:rsidRPr="00577298" w:rsidRDefault="002438F0" w:rsidP="002438F0">
            <w:pPr>
              <w:spacing w:after="240" w:line="276" w:lineRule="auto"/>
              <w:rPr>
                <w:b/>
                <w:szCs w:val="26"/>
              </w:rPr>
            </w:pPr>
            <w:r w:rsidRPr="00577298">
              <w:rPr>
                <w:b/>
                <w:szCs w:val="26"/>
              </w:rPr>
              <w:t>Hệ thống</w:t>
            </w:r>
          </w:p>
        </w:tc>
      </w:tr>
      <w:tr w:rsidR="002438F0" w14:paraId="73F9CDFF" w14:textId="77777777" w:rsidTr="00477110">
        <w:trPr>
          <w:trHeight w:val="8765"/>
        </w:trPr>
        <w:tc>
          <w:tcPr>
            <w:tcW w:w="2092" w:type="dxa"/>
            <w:vMerge/>
            <w:tcBorders>
              <w:top w:val="nil"/>
              <w:left w:val="single" w:sz="4" w:space="0" w:color="auto"/>
              <w:bottom w:val="single" w:sz="8" w:space="0" w:color="000000"/>
              <w:right w:val="single" w:sz="8" w:space="0" w:color="000000"/>
            </w:tcBorders>
            <w:vAlign w:val="center"/>
            <w:hideMark/>
          </w:tcPr>
          <w:p w14:paraId="675F9242" w14:textId="77777777" w:rsidR="002438F0" w:rsidRPr="00577298" w:rsidRDefault="002438F0" w:rsidP="002438F0">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587ADDB2" w14:textId="12FE4692" w:rsidR="002438F0" w:rsidRPr="00B405CB" w:rsidRDefault="002438F0" w:rsidP="002438F0">
            <w:pPr>
              <w:spacing w:after="120" w:line="240" w:lineRule="auto"/>
              <w:ind w:firstLine="0"/>
              <w:jc w:val="left"/>
              <w:rPr>
                <w:bCs/>
                <w:szCs w:val="26"/>
              </w:rPr>
            </w:pPr>
            <w:r w:rsidRPr="00B405CB">
              <w:rPr>
                <w:bCs/>
                <w:szCs w:val="26"/>
              </w:rPr>
              <w:t>1.Người dùng chọn chức năng cập nhật thông tin tài  khoản trong mục quản lý tài khoản của hệ thống.</w:t>
            </w:r>
          </w:p>
          <w:p w14:paraId="7C97C8D5" w14:textId="77777777" w:rsidR="002438F0" w:rsidRDefault="002438F0" w:rsidP="002438F0">
            <w:pPr>
              <w:spacing w:after="120" w:line="240" w:lineRule="auto"/>
              <w:jc w:val="left"/>
              <w:rPr>
                <w:bCs/>
                <w:szCs w:val="26"/>
              </w:rPr>
            </w:pPr>
          </w:p>
          <w:p w14:paraId="6600850B" w14:textId="77777777" w:rsidR="002438F0" w:rsidRDefault="002438F0" w:rsidP="002438F0">
            <w:pPr>
              <w:spacing w:after="120" w:line="240" w:lineRule="auto"/>
              <w:jc w:val="left"/>
              <w:rPr>
                <w:bCs/>
                <w:szCs w:val="26"/>
              </w:rPr>
            </w:pPr>
          </w:p>
          <w:p w14:paraId="3CFCE5F7" w14:textId="319BA9AD" w:rsidR="002438F0" w:rsidRPr="00B405CB" w:rsidRDefault="002438F0" w:rsidP="002438F0">
            <w:pPr>
              <w:spacing w:after="120" w:line="240" w:lineRule="auto"/>
              <w:ind w:firstLine="0"/>
              <w:jc w:val="left"/>
              <w:rPr>
                <w:bCs/>
                <w:szCs w:val="26"/>
              </w:rPr>
            </w:pPr>
            <w:r w:rsidRPr="00B405CB">
              <w:rPr>
                <w:bCs/>
                <w:szCs w:val="26"/>
              </w:rPr>
              <w:t>3.Người dùng tiến hành nhập thông tin và các danh mục mà mình muốn thay đổi sau đố nhấn nút Lưu cập nhật.</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4D0F0EF2" w14:textId="77777777" w:rsidR="002438F0" w:rsidRDefault="002438F0" w:rsidP="002438F0">
            <w:pPr>
              <w:pStyle w:val="ListParagraph"/>
              <w:spacing w:after="240" w:line="276" w:lineRule="auto"/>
              <w:ind w:left="682" w:firstLine="0"/>
              <w:jc w:val="left"/>
              <w:rPr>
                <w:szCs w:val="26"/>
              </w:rPr>
            </w:pPr>
          </w:p>
          <w:p w14:paraId="55BD2810" w14:textId="77777777" w:rsidR="002438F0" w:rsidRDefault="002438F0" w:rsidP="002438F0">
            <w:pPr>
              <w:pStyle w:val="ListParagraph"/>
              <w:spacing w:after="240" w:line="276" w:lineRule="auto"/>
              <w:ind w:left="682" w:firstLine="0"/>
              <w:jc w:val="left"/>
              <w:rPr>
                <w:szCs w:val="26"/>
              </w:rPr>
            </w:pPr>
          </w:p>
          <w:p w14:paraId="54B6D8F6" w14:textId="77777777" w:rsidR="002438F0" w:rsidRDefault="002438F0" w:rsidP="002438F0">
            <w:pPr>
              <w:pStyle w:val="ListParagraph"/>
              <w:spacing w:after="240" w:line="276" w:lineRule="auto"/>
              <w:ind w:left="682" w:firstLine="0"/>
              <w:jc w:val="left"/>
              <w:rPr>
                <w:szCs w:val="26"/>
              </w:rPr>
            </w:pPr>
          </w:p>
          <w:p w14:paraId="05AE2578" w14:textId="1F98F1C7" w:rsidR="002438F0" w:rsidRPr="00B405CB" w:rsidRDefault="002438F0" w:rsidP="002438F0">
            <w:pPr>
              <w:spacing w:after="240" w:line="276" w:lineRule="auto"/>
              <w:ind w:firstLine="0"/>
              <w:jc w:val="left"/>
              <w:rPr>
                <w:szCs w:val="26"/>
              </w:rPr>
            </w:pPr>
            <w:r w:rsidRPr="00B405CB">
              <w:rPr>
                <w:szCs w:val="26"/>
              </w:rPr>
              <w:t>2.Hệ thống hiện thị giao diện cập nhật thông tin tài khoản cho người dùng cập nhật.</w:t>
            </w:r>
          </w:p>
          <w:p w14:paraId="04E026BE" w14:textId="77777777" w:rsidR="002438F0" w:rsidRDefault="002438F0" w:rsidP="002438F0">
            <w:pPr>
              <w:pStyle w:val="ListParagraph"/>
              <w:spacing w:after="240" w:line="276" w:lineRule="auto"/>
              <w:ind w:firstLine="0"/>
              <w:jc w:val="left"/>
              <w:rPr>
                <w:szCs w:val="26"/>
              </w:rPr>
            </w:pPr>
          </w:p>
          <w:p w14:paraId="263AF8B4" w14:textId="3BC90DDE" w:rsidR="002438F0" w:rsidRDefault="002438F0" w:rsidP="002438F0">
            <w:pPr>
              <w:pStyle w:val="ListParagraph"/>
              <w:spacing w:after="240" w:line="276" w:lineRule="auto"/>
              <w:ind w:firstLine="0"/>
              <w:jc w:val="left"/>
              <w:rPr>
                <w:szCs w:val="26"/>
              </w:rPr>
            </w:pPr>
          </w:p>
          <w:p w14:paraId="2B25C415" w14:textId="77777777" w:rsidR="002438F0" w:rsidRDefault="002438F0" w:rsidP="002438F0">
            <w:pPr>
              <w:pStyle w:val="ListParagraph"/>
              <w:spacing w:after="240" w:line="276" w:lineRule="auto"/>
              <w:ind w:firstLine="0"/>
              <w:jc w:val="left"/>
              <w:rPr>
                <w:szCs w:val="26"/>
              </w:rPr>
            </w:pPr>
          </w:p>
          <w:p w14:paraId="7CE7A35A" w14:textId="77777777" w:rsidR="002438F0" w:rsidRPr="00B405CB" w:rsidRDefault="002438F0" w:rsidP="002438F0">
            <w:pPr>
              <w:spacing w:after="240" w:line="276" w:lineRule="auto"/>
              <w:ind w:firstLine="0"/>
              <w:jc w:val="left"/>
              <w:rPr>
                <w:szCs w:val="26"/>
              </w:rPr>
            </w:pPr>
            <w:r w:rsidRPr="00B405CB">
              <w:rPr>
                <w:szCs w:val="26"/>
              </w:rPr>
              <w:t>4. Hệ thống kiểm tra thông tin mà người dùng nhập vào khi cập nhật.</w:t>
            </w:r>
          </w:p>
          <w:p w14:paraId="3F63D547" w14:textId="5F7D000E" w:rsidR="002438F0" w:rsidRPr="00B405CB" w:rsidRDefault="002438F0" w:rsidP="002438F0">
            <w:pPr>
              <w:spacing w:after="240" w:line="276" w:lineRule="auto"/>
              <w:ind w:firstLine="0"/>
              <w:jc w:val="left"/>
              <w:rPr>
                <w:szCs w:val="26"/>
              </w:rPr>
            </w:pPr>
            <w:r w:rsidRPr="00B405CB">
              <w:rPr>
                <w:szCs w:val="26"/>
              </w:rPr>
              <w:t>5. Hệ thống thông báo thông tin được cập nhật thành công, lưu xuống CSDL, quay lại giao diện quản lý tài khoản.</w:t>
            </w:r>
          </w:p>
        </w:tc>
      </w:tr>
      <w:tr w:rsidR="002438F0" w14:paraId="0DBAE024" w14:textId="77777777" w:rsidTr="00477110">
        <w:trPr>
          <w:trHeight w:val="3058"/>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51609B3C" w14:textId="77777777" w:rsidR="002438F0" w:rsidRPr="00577298" w:rsidRDefault="002438F0" w:rsidP="002438F0">
            <w:pPr>
              <w:spacing w:after="240"/>
              <w:ind w:firstLine="0"/>
              <w:jc w:val="left"/>
              <w:rPr>
                <w:b/>
                <w:szCs w:val="26"/>
              </w:rPr>
            </w:pPr>
            <w:r w:rsidRPr="00577298">
              <w:rPr>
                <w:b/>
                <w:szCs w:val="26"/>
              </w:rPr>
              <w:lastRenderedPageBreak/>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2302059" w14:textId="77777777" w:rsidR="002438F0" w:rsidRPr="00577298" w:rsidRDefault="002438F0" w:rsidP="002438F0">
            <w:pPr>
              <w:spacing w:line="240" w:lineRule="auto"/>
              <w:rPr>
                <w:szCs w:val="26"/>
              </w:rPr>
            </w:pPr>
          </w:p>
          <w:p w14:paraId="0B5597C1" w14:textId="4F6A8CC1" w:rsidR="002438F0" w:rsidRPr="00EE6562" w:rsidRDefault="002438F0" w:rsidP="002438F0">
            <w:pPr>
              <w:spacing w:line="240" w:lineRule="auto"/>
              <w:ind w:firstLine="0"/>
              <w:rPr>
                <w:bCs/>
                <w:szCs w:val="26"/>
              </w:rPr>
            </w:pPr>
            <w:r>
              <w:rPr>
                <w:bCs/>
                <w:szCs w:val="26"/>
              </w:rPr>
              <w:t>4.1.1 Người dùng nhập lại thông tin mà hệ thống thông báo lỗi rồi nhấn nút lưu cập nhật.</w:t>
            </w: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DAB7B0A" w14:textId="75EC7F01" w:rsidR="002438F0" w:rsidRPr="00577298" w:rsidRDefault="002438F0" w:rsidP="002438F0">
            <w:pPr>
              <w:spacing w:line="240" w:lineRule="auto"/>
              <w:ind w:firstLine="0"/>
              <w:rPr>
                <w:szCs w:val="26"/>
              </w:rPr>
            </w:pPr>
            <w:r>
              <w:rPr>
                <w:szCs w:val="26"/>
              </w:rPr>
              <w:t>4.1 Hệ thống thông báo thông tin người dung nhập sai mời nhập lại</w:t>
            </w:r>
          </w:p>
          <w:p w14:paraId="22F95253" w14:textId="77777777" w:rsidR="002438F0" w:rsidRDefault="002438F0" w:rsidP="002438F0">
            <w:pPr>
              <w:spacing w:line="240" w:lineRule="auto"/>
              <w:rPr>
                <w:b/>
                <w:szCs w:val="26"/>
              </w:rPr>
            </w:pPr>
          </w:p>
          <w:p w14:paraId="683EF78F" w14:textId="77777777" w:rsidR="002438F0" w:rsidRDefault="002438F0" w:rsidP="002438F0">
            <w:pPr>
              <w:spacing w:line="240" w:lineRule="auto"/>
              <w:rPr>
                <w:b/>
                <w:szCs w:val="26"/>
              </w:rPr>
            </w:pPr>
          </w:p>
          <w:p w14:paraId="669C1ABE" w14:textId="7D21565B" w:rsidR="002438F0" w:rsidRPr="00EE6562" w:rsidRDefault="002438F0" w:rsidP="002438F0">
            <w:pPr>
              <w:spacing w:line="240" w:lineRule="auto"/>
              <w:ind w:firstLine="0"/>
              <w:rPr>
                <w:bCs/>
                <w:szCs w:val="26"/>
              </w:rPr>
            </w:pPr>
            <w:r w:rsidRPr="00EE6562">
              <w:rPr>
                <w:bCs/>
                <w:szCs w:val="26"/>
              </w:rPr>
              <w:t>4.1.1.1 Hệ thống quay lại bước 4</w:t>
            </w:r>
          </w:p>
        </w:tc>
      </w:tr>
    </w:tbl>
    <w:p w14:paraId="04960B0E" w14:textId="77777777" w:rsidR="00BC3031" w:rsidRPr="00BC3031" w:rsidRDefault="00BC3031" w:rsidP="00477110">
      <w:pPr>
        <w:ind w:firstLine="0"/>
      </w:pPr>
    </w:p>
    <w:p w14:paraId="426F0777" w14:textId="1DEAB078" w:rsidR="00F25BA2" w:rsidRDefault="00F25BA2" w:rsidP="00F25BA2">
      <w:pPr>
        <w:pStyle w:val="Heading4"/>
      </w:pPr>
      <w:r>
        <w:t>Sơ đồ hoạt động</w:t>
      </w:r>
    </w:p>
    <w:p w14:paraId="57EA5CE0" w14:textId="77777777" w:rsidR="00477110" w:rsidRDefault="0074287A" w:rsidP="00477110">
      <w:pPr>
        <w:keepNext/>
        <w:ind w:hanging="180"/>
        <w:jc w:val="center"/>
      </w:pPr>
      <w:r w:rsidRPr="0074287A">
        <w:rPr>
          <w:noProof/>
        </w:rPr>
        <w:drawing>
          <wp:inline distT="0" distB="0" distL="0" distR="0" wp14:anchorId="68E23366" wp14:editId="4E20751A">
            <wp:extent cx="5274945" cy="430953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0626" cy="4330512"/>
                    </a:xfrm>
                    <a:prstGeom prst="rect">
                      <a:avLst/>
                    </a:prstGeom>
                    <a:noFill/>
                    <a:ln>
                      <a:noFill/>
                    </a:ln>
                  </pic:spPr>
                </pic:pic>
              </a:graphicData>
            </a:graphic>
          </wp:inline>
        </w:drawing>
      </w:r>
    </w:p>
    <w:p w14:paraId="05475DEB" w14:textId="23DD5817" w:rsidR="00F25BA2" w:rsidRDefault="00477110" w:rsidP="00477110">
      <w:pPr>
        <w:pStyle w:val="Caption"/>
      </w:pPr>
      <w:bookmarkStart w:id="87" w:name="_Toc72954752"/>
      <w:r w:rsidRPr="003F07E9">
        <w:rPr>
          <w:b/>
          <w:bCs w:val="0"/>
        </w:rPr>
        <w:t xml:space="preserve">Bảng </w:t>
      </w:r>
      <w:r w:rsidRPr="003F07E9">
        <w:rPr>
          <w:b/>
          <w:bCs w:val="0"/>
        </w:rPr>
        <w:fldChar w:fldCharType="begin"/>
      </w:r>
      <w:r w:rsidRPr="003F07E9">
        <w:rPr>
          <w:b/>
          <w:bCs w:val="0"/>
        </w:rPr>
        <w:instrText xml:space="preserve"> SEQ Bảng \* ARABIC </w:instrText>
      </w:r>
      <w:r w:rsidRPr="003F07E9">
        <w:rPr>
          <w:b/>
          <w:bCs w:val="0"/>
        </w:rPr>
        <w:fldChar w:fldCharType="separate"/>
      </w:r>
      <w:r w:rsidR="00F80D78">
        <w:rPr>
          <w:b/>
          <w:bCs w:val="0"/>
          <w:noProof/>
        </w:rPr>
        <w:t>8</w:t>
      </w:r>
      <w:r w:rsidRPr="003F07E9">
        <w:rPr>
          <w:b/>
          <w:bCs w:val="0"/>
        </w:rPr>
        <w:fldChar w:fldCharType="end"/>
      </w:r>
      <w:r w:rsidR="003F07E9" w:rsidRPr="003F07E9">
        <w:rPr>
          <w:b/>
          <w:bCs w:val="0"/>
        </w:rPr>
        <w:t>:</w:t>
      </w:r>
      <w:r w:rsidR="003F07E9">
        <w:t xml:space="preserve"> Sơ đồ hoạt động chức năng cập nhật thông tin tài khoản</w:t>
      </w:r>
      <w:bookmarkEnd w:id="87"/>
    </w:p>
    <w:p w14:paraId="771E7902" w14:textId="7EAA85B3" w:rsidR="007E1118" w:rsidRDefault="007E1118" w:rsidP="007E1118">
      <w:pPr>
        <w:pStyle w:val="Heading4"/>
      </w:pPr>
      <w:r>
        <w:lastRenderedPageBreak/>
        <w:t>Sơ đồ Sequence</w:t>
      </w:r>
    </w:p>
    <w:p w14:paraId="72E47BED" w14:textId="77777777" w:rsidR="00477110" w:rsidRDefault="007E1118" w:rsidP="00477110">
      <w:pPr>
        <w:keepNext/>
        <w:ind w:hanging="180"/>
        <w:jc w:val="center"/>
      </w:pPr>
      <w:r w:rsidRPr="007E1118">
        <w:rPr>
          <w:noProof/>
        </w:rPr>
        <w:drawing>
          <wp:inline distT="0" distB="0" distL="0" distR="0" wp14:anchorId="328F1521" wp14:editId="4E393485">
            <wp:extent cx="4984143" cy="40767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1980" cy="4099469"/>
                    </a:xfrm>
                    <a:prstGeom prst="rect">
                      <a:avLst/>
                    </a:prstGeom>
                    <a:noFill/>
                    <a:ln>
                      <a:noFill/>
                    </a:ln>
                  </pic:spPr>
                </pic:pic>
              </a:graphicData>
            </a:graphic>
          </wp:inline>
        </w:drawing>
      </w:r>
    </w:p>
    <w:p w14:paraId="2A078C9F" w14:textId="760F5695" w:rsidR="007E1118" w:rsidRPr="00F25BA2" w:rsidRDefault="00477110" w:rsidP="00477110">
      <w:pPr>
        <w:pStyle w:val="Caption"/>
      </w:pPr>
      <w:bookmarkStart w:id="88" w:name="_Toc72954753"/>
      <w:r w:rsidRPr="003F07E9">
        <w:rPr>
          <w:b/>
          <w:bCs w:val="0"/>
        </w:rPr>
        <w:t xml:space="preserve">Bảng </w:t>
      </w:r>
      <w:r w:rsidRPr="003F07E9">
        <w:rPr>
          <w:b/>
          <w:bCs w:val="0"/>
        </w:rPr>
        <w:fldChar w:fldCharType="begin"/>
      </w:r>
      <w:r w:rsidRPr="003F07E9">
        <w:rPr>
          <w:b/>
          <w:bCs w:val="0"/>
        </w:rPr>
        <w:instrText xml:space="preserve"> SEQ Bảng \* ARABIC </w:instrText>
      </w:r>
      <w:r w:rsidRPr="003F07E9">
        <w:rPr>
          <w:b/>
          <w:bCs w:val="0"/>
        </w:rPr>
        <w:fldChar w:fldCharType="separate"/>
      </w:r>
      <w:r w:rsidR="00F80D78">
        <w:rPr>
          <w:b/>
          <w:bCs w:val="0"/>
          <w:noProof/>
        </w:rPr>
        <w:t>9</w:t>
      </w:r>
      <w:r w:rsidRPr="003F07E9">
        <w:rPr>
          <w:b/>
          <w:bCs w:val="0"/>
        </w:rPr>
        <w:fldChar w:fldCharType="end"/>
      </w:r>
      <w:r w:rsidR="003F07E9">
        <w:t>: Sơ đồ trình tự chức năng cập nhật thông tin tài khoản</w:t>
      </w:r>
      <w:bookmarkEnd w:id="88"/>
    </w:p>
    <w:p w14:paraId="5B202A22" w14:textId="3FD541D4" w:rsidR="00733B2E" w:rsidRDefault="00733B2E" w:rsidP="00733B2E">
      <w:pPr>
        <w:pStyle w:val="Heading3"/>
      </w:pPr>
      <w:bookmarkStart w:id="89" w:name="_Toc72955240"/>
      <w:r>
        <w:t>Thay đổi mật khẩu</w:t>
      </w:r>
      <w:bookmarkEnd w:id="89"/>
    </w:p>
    <w:p w14:paraId="671A526A" w14:textId="11C3A50B" w:rsidR="00F25BA2" w:rsidRDefault="00F25BA2" w:rsidP="00F25BA2">
      <w:pPr>
        <w:pStyle w:val="Heading4"/>
      </w:pPr>
      <w:r>
        <w:t>Đặc tả</w:t>
      </w:r>
    </w:p>
    <w:p w14:paraId="199F4B73" w14:textId="0FF95750" w:rsidR="003F07E9" w:rsidRPr="003F07E9" w:rsidRDefault="003F07E9" w:rsidP="003F07E9">
      <w:pPr>
        <w:pStyle w:val="Caption"/>
        <w:jc w:val="both"/>
      </w:pPr>
      <w:bookmarkStart w:id="90" w:name="_Toc72954754"/>
      <w:r w:rsidRPr="003F07E9">
        <w:rPr>
          <w:b/>
          <w:bCs w:val="0"/>
        </w:rPr>
        <w:t xml:space="preserve">Bảng </w:t>
      </w:r>
      <w:r w:rsidRPr="003F07E9">
        <w:rPr>
          <w:b/>
          <w:bCs w:val="0"/>
        </w:rPr>
        <w:fldChar w:fldCharType="begin"/>
      </w:r>
      <w:r w:rsidRPr="003F07E9">
        <w:rPr>
          <w:b/>
          <w:bCs w:val="0"/>
        </w:rPr>
        <w:instrText xml:space="preserve"> SEQ Bảng \* ARABIC </w:instrText>
      </w:r>
      <w:r w:rsidRPr="003F07E9">
        <w:rPr>
          <w:b/>
          <w:bCs w:val="0"/>
        </w:rPr>
        <w:fldChar w:fldCharType="separate"/>
      </w:r>
      <w:r w:rsidR="00F80D78">
        <w:rPr>
          <w:b/>
          <w:bCs w:val="0"/>
          <w:noProof/>
        </w:rPr>
        <w:t>10</w:t>
      </w:r>
      <w:r w:rsidRPr="003F07E9">
        <w:rPr>
          <w:b/>
          <w:bCs w:val="0"/>
        </w:rPr>
        <w:fldChar w:fldCharType="end"/>
      </w:r>
      <w:r w:rsidRPr="003F07E9">
        <w:rPr>
          <w:b/>
          <w:bCs w:val="0"/>
        </w:rPr>
        <w:t>:</w:t>
      </w:r>
      <w:r>
        <w:t xml:space="preserve"> Đặc tả Use case 003b_Thay đổi mật khẩu</w:t>
      </w:r>
      <w:bookmarkEnd w:id="90"/>
    </w:p>
    <w:tbl>
      <w:tblPr>
        <w:tblW w:w="9223" w:type="dxa"/>
        <w:tblInd w:w="-440" w:type="dxa"/>
        <w:tblBorders>
          <w:insideH w:val="nil"/>
          <w:insideV w:val="nil"/>
        </w:tblBorders>
        <w:tblLayout w:type="fixed"/>
        <w:tblLook w:val="0600" w:firstRow="0" w:lastRow="0" w:firstColumn="0" w:lastColumn="0" w:noHBand="1" w:noVBand="1"/>
      </w:tblPr>
      <w:tblGrid>
        <w:gridCol w:w="2092"/>
        <w:gridCol w:w="3083"/>
        <w:gridCol w:w="4048"/>
      </w:tblGrid>
      <w:tr w:rsidR="00B63934" w14:paraId="62E1BD1D"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A4764" w14:textId="4D7D148C" w:rsidR="00B63934" w:rsidRPr="00577298" w:rsidRDefault="00B63934" w:rsidP="00260503">
            <w:pPr>
              <w:spacing w:before="240" w:after="120" w:line="276" w:lineRule="auto"/>
              <w:ind w:firstLine="0"/>
              <w:rPr>
                <w:b/>
                <w:szCs w:val="26"/>
              </w:rPr>
            </w:pPr>
            <w:r>
              <w:rPr>
                <w:b/>
                <w:szCs w:val="26"/>
              </w:rPr>
              <w:t>UC00</w:t>
            </w:r>
            <w:r w:rsidR="001638D4">
              <w:rPr>
                <w:b/>
                <w:szCs w:val="26"/>
              </w:rPr>
              <w:t>3b</w:t>
            </w:r>
            <w:r>
              <w:rPr>
                <w:b/>
                <w:szCs w:val="26"/>
              </w:rPr>
              <w:t>_Thay đổi mật khẩu</w:t>
            </w:r>
          </w:p>
        </w:tc>
      </w:tr>
      <w:tr w:rsidR="00B63934" w14:paraId="3320D513" w14:textId="77777777" w:rsidTr="003F07E9">
        <w:trPr>
          <w:trHeight w:val="881"/>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920F00F" w14:textId="77777777" w:rsidR="00B63934" w:rsidRPr="00577298" w:rsidRDefault="00B63934" w:rsidP="00260503">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4FA61FDA" w14:textId="198311B0" w:rsidR="00B63934" w:rsidRPr="00577298" w:rsidRDefault="006177B3" w:rsidP="00260503">
            <w:pPr>
              <w:spacing w:after="240" w:line="276" w:lineRule="auto"/>
              <w:ind w:firstLine="0"/>
              <w:jc w:val="left"/>
              <w:rPr>
                <w:bCs/>
                <w:szCs w:val="26"/>
              </w:rPr>
            </w:pPr>
            <w:r>
              <w:rPr>
                <w:bCs/>
                <w:szCs w:val="26"/>
              </w:rPr>
              <w:t>Use case này giúp người dùng thay đổi mật khẩu tài khoản của mình.</w:t>
            </w:r>
          </w:p>
        </w:tc>
      </w:tr>
      <w:tr w:rsidR="00B63934" w14:paraId="7B61AF0E" w14:textId="77777777" w:rsidTr="00D001DF">
        <w:trPr>
          <w:trHeight w:val="1049"/>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D9AFC71" w14:textId="77777777" w:rsidR="00B63934" w:rsidRPr="00577298" w:rsidRDefault="00B63934" w:rsidP="00260503">
            <w:pPr>
              <w:spacing w:after="240"/>
              <w:ind w:firstLine="0"/>
              <w:rPr>
                <w:b/>
                <w:szCs w:val="26"/>
              </w:rPr>
            </w:pPr>
            <w:r w:rsidRPr="00577298">
              <w:rPr>
                <w:b/>
                <w:szCs w:val="26"/>
              </w:rPr>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0DD339EB" w14:textId="2017F228" w:rsidR="00B63934" w:rsidRPr="00577298" w:rsidRDefault="006177B3" w:rsidP="00260503">
            <w:pPr>
              <w:spacing w:after="240" w:line="276" w:lineRule="auto"/>
              <w:ind w:firstLine="0"/>
              <w:jc w:val="left"/>
              <w:rPr>
                <w:bCs/>
                <w:szCs w:val="26"/>
              </w:rPr>
            </w:pPr>
            <w:r>
              <w:rPr>
                <w:bCs/>
                <w:szCs w:val="26"/>
              </w:rPr>
              <w:t>Người dùng chọn chức năng đổi mật khẩu trong mục quản lý tài khoản, người dùng nhập mật khẩu mới và nhập lại mật khẩu mới rồi nhấn nút lưu, hệ thống kiểm tra và lưu thông tin xuống CSDL.</w:t>
            </w:r>
          </w:p>
        </w:tc>
      </w:tr>
      <w:tr w:rsidR="0033419F" w14:paraId="0D585BF3" w14:textId="77777777" w:rsidTr="003F07E9">
        <w:trPr>
          <w:trHeight w:val="448"/>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6D859F40" w14:textId="77777777" w:rsidR="0033419F" w:rsidRPr="00577298" w:rsidRDefault="0033419F" w:rsidP="0033419F">
            <w:pPr>
              <w:spacing w:after="240"/>
              <w:ind w:firstLine="0"/>
              <w:rPr>
                <w:b/>
                <w:szCs w:val="26"/>
              </w:rPr>
            </w:pPr>
            <w:r w:rsidRPr="00577298">
              <w:rPr>
                <w:b/>
                <w:szCs w:val="26"/>
              </w:rPr>
              <w:lastRenderedPageBreak/>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3A3B3B22" w14:textId="7787C974" w:rsidR="0033419F" w:rsidRPr="00577298" w:rsidRDefault="0033419F" w:rsidP="0033419F">
            <w:pPr>
              <w:spacing w:after="240" w:line="276" w:lineRule="auto"/>
              <w:ind w:firstLine="0"/>
              <w:rPr>
                <w:bCs/>
                <w:szCs w:val="26"/>
              </w:rPr>
            </w:pPr>
            <w:r>
              <w:rPr>
                <w:bCs/>
                <w:szCs w:val="26"/>
              </w:rPr>
              <w:t>Khách hàng hệ thống và Admin</w:t>
            </w:r>
          </w:p>
        </w:tc>
      </w:tr>
      <w:tr w:rsidR="0033419F" w14:paraId="255A7B5E" w14:textId="77777777" w:rsidTr="003F07E9">
        <w:trPr>
          <w:trHeight w:val="48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CC2F87" w14:textId="77777777" w:rsidR="0033419F" w:rsidRPr="00577298" w:rsidRDefault="0033419F" w:rsidP="0033419F">
            <w:pPr>
              <w:spacing w:after="240"/>
              <w:ind w:firstLine="0"/>
              <w:rPr>
                <w:b/>
                <w:szCs w:val="26"/>
              </w:rPr>
            </w:pPr>
            <w:r w:rsidRPr="00577298">
              <w:rPr>
                <w:b/>
                <w:szCs w:val="26"/>
              </w:rPr>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61481500" w14:textId="77777777" w:rsidR="0033419F" w:rsidRPr="008F5984" w:rsidRDefault="0033419F" w:rsidP="0033419F">
            <w:pPr>
              <w:spacing w:after="240" w:line="276" w:lineRule="auto"/>
              <w:ind w:firstLine="0"/>
              <w:rPr>
                <w:szCs w:val="26"/>
              </w:rPr>
            </w:pPr>
            <w:r>
              <w:rPr>
                <w:szCs w:val="26"/>
              </w:rPr>
              <w:t>Người dùng có tài khoản và đăng nhập thành công vào hệ thống.</w:t>
            </w:r>
          </w:p>
        </w:tc>
      </w:tr>
      <w:tr w:rsidR="0033419F" w14:paraId="2B34CB38" w14:textId="77777777" w:rsidTr="003F07E9">
        <w:trPr>
          <w:trHeight w:val="611"/>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B3B7AE0" w14:textId="77777777" w:rsidR="0033419F" w:rsidRPr="00577298" w:rsidRDefault="0033419F" w:rsidP="0033419F">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53E59FEB" w14:textId="78058248" w:rsidR="0033419F" w:rsidRPr="00577298" w:rsidRDefault="0033419F" w:rsidP="0033419F">
            <w:pPr>
              <w:spacing w:after="240" w:line="276" w:lineRule="auto"/>
              <w:ind w:firstLine="0"/>
              <w:rPr>
                <w:bCs/>
                <w:szCs w:val="26"/>
              </w:rPr>
            </w:pPr>
            <w:r>
              <w:rPr>
                <w:bCs/>
                <w:szCs w:val="26"/>
              </w:rPr>
              <w:t>Mật khẩu được cập nhật theo yêu cầu và lưu xuống CSDL.</w:t>
            </w:r>
          </w:p>
        </w:tc>
      </w:tr>
      <w:tr w:rsidR="0033419F" w14:paraId="3E325481"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2364FCCF" w14:textId="77777777" w:rsidR="0033419F" w:rsidRPr="00577298" w:rsidRDefault="0033419F" w:rsidP="0033419F">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74436664" w14:textId="77777777" w:rsidR="0033419F" w:rsidRPr="00577298" w:rsidRDefault="0033419F" w:rsidP="0033419F">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58BBF852" w14:textId="77777777" w:rsidR="0033419F" w:rsidRPr="00577298" w:rsidRDefault="0033419F" w:rsidP="0033419F">
            <w:pPr>
              <w:spacing w:after="240" w:line="276" w:lineRule="auto"/>
              <w:rPr>
                <w:b/>
                <w:szCs w:val="26"/>
              </w:rPr>
            </w:pPr>
            <w:r w:rsidRPr="00577298">
              <w:rPr>
                <w:b/>
                <w:szCs w:val="26"/>
              </w:rPr>
              <w:t>Hệ thống</w:t>
            </w:r>
          </w:p>
        </w:tc>
      </w:tr>
      <w:tr w:rsidR="0033419F" w14:paraId="21C113FE" w14:textId="77777777" w:rsidTr="003F07E9">
        <w:trPr>
          <w:trHeight w:val="5921"/>
        </w:trPr>
        <w:tc>
          <w:tcPr>
            <w:tcW w:w="2092" w:type="dxa"/>
            <w:vMerge/>
            <w:tcBorders>
              <w:top w:val="nil"/>
              <w:left w:val="single" w:sz="4" w:space="0" w:color="auto"/>
              <w:bottom w:val="single" w:sz="8" w:space="0" w:color="000000"/>
              <w:right w:val="single" w:sz="8" w:space="0" w:color="000000"/>
            </w:tcBorders>
            <w:vAlign w:val="center"/>
            <w:hideMark/>
          </w:tcPr>
          <w:p w14:paraId="2BE0B63A" w14:textId="77777777" w:rsidR="0033419F" w:rsidRPr="00577298" w:rsidRDefault="0033419F" w:rsidP="0033419F">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66BB8EFB" w14:textId="73466D74" w:rsidR="0033419F" w:rsidRPr="006177B3" w:rsidRDefault="0033419F" w:rsidP="0033419F">
            <w:pPr>
              <w:spacing w:after="120" w:line="240" w:lineRule="auto"/>
              <w:ind w:firstLine="0"/>
              <w:jc w:val="left"/>
              <w:rPr>
                <w:bCs/>
                <w:szCs w:val="26"/>
              </w:rPr>
            </w:pPr>
            <w:r w:rsidRPr="006177B3">
              <w:rPr>
                <w:bCs/>
                <w:szCs w:val="26"/>
              </w:rPr>
              <w:t>1.Người dùng chọn chức năng đổi mật khẩu trong mục quản lý tài khoản của hệ thống.</w:t>
            </w:r>
          </w:p>
          <w:p w14:paraId="44693110" w14:textId="77777777" w:rsidR="0033419F" w:rsidRDefault="0033419F" w:rsidP="0033419F">
            <w:pPr>
              <w:spacing w:after="120" w:line="240" w:lineRule="auto"/>
              <w:jc w:val="left"/>
              <w:rPr>
                <w:bCs/>
                <w:szCs w:val="26"/>
              </w:rPr>
            </w:pPr>
          </w:p>
          <w:p w14:paraId="128C12A6" w14:textId="77777777" w:rsidR="0033419F" w:rsidRDefault="0033419F" w:rsidP="0033419F">
            <w:pPr>
              <w:spacing w:after="120" w:line="240" w:lineRule="auto"/>
              <w:jc w:val="left"/>
              <w:rPr>
                <w:bCs/>
                <w:szCs w:val="26"/>
              </w:rPr>
            </w:pPr>
          </w:p>
          <w:p w14:paraId="22B429FF" w14:textId="7C0522AC" w:rsidR="0033419F" w:rsidRPr="006177B3" w:rsidRDefault="0033419F" w:rsidP="0033419F">
            <w:pPr>
              <w:spacing w:after="120" w:line="240" w:lineRule="auto"/>
              <w:ind w:firstLine="0"/>
              <w:jc w:val="left"/>
              <w:rPr>
                <w:bCs/>
                <w:szCs w:val="26"/>
              </w:rPr>
            </w:pPr>
            <w:r w:rsidRPr="006177B3">
              <w:rPr>
                <w:bCs/>
                <w:szCs w:val="26"/>
              </w:rPr>
              <w:t>3.Người dùng nhập mật khẩu mới và nhập lại mật khẩu mới vào giao diện đổi mật khẩu và nhất nút thay đổi mật khẩu.</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74BBDE3F" w14:textId="77777777" w:rsidR="0033419F" w:rsidRDefault="0033419F" w:rsidP="0033419F">
            <w:pPr>
              <w:pStyle w:val="ListParagraph"/>
              <w:spacing w:after="240" w:line="276" w:lineRule="auto"/>
              <w:ind w:left="682" w:firstLine="0"/>
              <w:jc w:val="left"/>
              <w:rPr>
                <w:szCs w:val="26"/>
              </w:rPr>
            </w:pPr>
          </w:p>
          <w:p w14:paraId="664A0315" w14:textId="77777777" w:rsidR="0033419F" w:rsidRDefault="0033419F" w:rsidP="0033419F">
            <w:pPr>
              <w:pStyle w:val="ListParagraph"/>
              <w:spacing w:after="240" w:line="276" w:lineRule="auto"/>
              <w:ind w:left="682" w:firstLine="0"/>
              <w:jc w:val="left"/>
              <w:rPr>
                <w:szCs w:val="26"/>
              </w:rPr>
            </w:pPr>
          </w:p>
          <w:p w14:paraId="4065218F" w14:textId="77777777" w:rsidR="0033419F" w:rsidRDefault="0033419F" w:rsidP="0033419F">
            <w:pPr>
              <w:pStyle w:val="ListParagraph"/>
              <w:spacing w:after="240" w:line="276" w:lineRule="auto"/>
              <w:ind w:left="682" w:firstLine="0"/>
              <w:jc w:val="left"/>
              <w:rPr>
                <w:szCs w:val="26"/>
              </w:rPr>
            </w:pPr>
          </w:p>
          <w:p w14:paraId="02C53821" w14:textId="0A7644EB" w:rsidR="0033419F" w:rsidRPr="006177B3" w:rsidRDefault="0033419F" w:rsidP="0033419F">
            <w:pPr>
              <w:spacing w:after="240" w:line="276" w:lineRule="auto"/>
              <w:ind w:firstLine="0"/>
              <w:jc w:val="left"/>
              <w:rPr>
                <w:szCs w:val="26"/>
              </w:rPr>
            </w:pPr>
            <w:r w:rsidRPr="006177B3">
              <w:rPr>
                <w:szCs w:val="26"/>
              </w:rPr>
              <w:t>2.Hệ thống hiện thị giao diện đổi mật khẩu cho người dùng cập nhật.</w:t>
            </w:r>
          </w:p>
          <w:p w14:paraId="630700E9" w14:textId="77777777" w:rsidR="0033419F" w:rsidRDefault="0033419F" w:rsidP="0033419F">
            <w:pPr>
              <w:pStyle w:val="ListParagraph"/>
              <w:spacing w:after="240" w:line="276" w:lineRule="auto"/>
              <w:ind w:firstLine="0"/>
              <w:jc w:val="left"/>
              <w:rPr>
                <w:szCs w:val="26"/>
              </w:rPr>
            </w:pPr>
          </w:p>
          <w:p w14:paraId="1EBAC9F5" w14:textId="77777777" w:rsidR="0033419F" w:rsidRDefault="0033419F" w:rsidP="0033419F">
            <w:pPr>
              <w:pStyle w:val="ListParagraph"/>
              <w:spacing w:after="240" w:line="276" w:lineRule="auto"/>
              <w:ind w:firstLine="0"/>
              <w:jc w:val="left"/>
              <w:rPr>
                <w:szCs w:val="26"/>
              </w:rPr>
            </w:pPr>
          </w:p>
          <w:p w14:paraId="7EE28847" w14:textId="77777777" w:rsidR="0033419F" w:rsidRDefault="0033419F" w:rsidP="0033419F">
            <w:pPr>
              <w:pStyle w:val="ListParagraph"/>
              <w:spacing w:after="240" w:line="276" w:lineRule="auto"/>
              <w:ind w:firstLine="0"/>
              <w:jc w:val="left"/>
              <w:rPr>
                <w:szCs w:val="26"/>
              </w:rPr>
            </w:pPr>
          </w:p>
          <w:p w14:paraId="5393088C" w14:textId="5EE72D3C" w:rsidR="0033419F" w:rsidRPr="006177B3" w:rsidRDefault="0033419F" w:rsidP="0033419F">
            <w:pPr>
              <w:spacing w:after="240" w:line="276" w:lineRule="auto"/>
              <w:ind w:firstLine="0"/>
              <w:jc w:val="left"/>
              <w:rPr>
                <w:szCs w:val="26"/>
              </w:rPr>
            </w:pPr>
            <w:r w:rsidRPr="006177B3">
              <w:rPr>
                <w:szCs w:val="26"/>
              </w:rPr>
              <w:t xml:space="preserve">4. Hệ thống kiểm tra thông tin mật khẩu mà người dùng nhập vào </w:t>
            </w:r>
          </w:p>
          <w:p w14:paraId="4ABBCD55" w14:textId="074945C2" w:rsidR="0033419F" w:rsidRPr="006177B3" w:rsidRDefault="0033419F" w:rsidP="0033419F">
            <w:pPr>
              <w:spacing w:after="240" w:line="276" w:lineRule="auto"/>
              <w:ind w:firstLine="0"/>
              <w:jc w:val="left"/>
              <w:rPr>
                <w:szCs w:val="26"/>
              </w:rPr>
            </w:pPr>
            <w:r w:rsidRPr="006177B3">
              <w:rPr>
                <w:szCs w:val="26"/>
              </w:rPr>
              <w:t>5. Hệ thống thông báo mật khẩu được thay đổi thành công, lưu xuống CSDL, quay lại giao diện quản lý tài khoản.</w:t>
            </w:r>
          </w:p>
        </w:tc>
      </w:tr>
      <w:tr w:rsidR="0033419F" w14:paraId="3960119F" w14:textId="77777777" w:rsidTr="003F07E9">
        <w:trPr>
          <w:trHeight w:val="2050"/>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0728B026" w14:textId="77777777" w:rsidR="0033419F" w:rsidRPr="00577298" w:rsidRDefault="0033419F" w:rsidP="0033419F">
            <w:pPr>
              <w:spacing w:after="240"/>
              <w:ind w:firstLine="0"/>
              <w:jc w:val="left"/>
              <w:rPr>
                <w:b/>
                <w:szCs w:val="26"/>
              </w:rPr>
            </w:pPr>
            <w:r w:rsidRPr="00577298">
              <w:rPr>
                <w:b/>
                <w:szCs w:val="26"/>
              </w:rPr>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EFA501C" w14:textId="77777777" w:rsidR="0033419F" w:rsidRPr="00577298" w:rsidRDefault="0033419F" w:rsidP="0033419F">
            <w:pPr>
              <w:spacing w:line="240" w:lineRule="auto"/>
              <w:rPr>
                <w:szCs w:val="26"/>
              </w:rPr>
            </w:pPr>
          </w:p>
          <w:p w14:paraId="23E025C1" w14:textId="33E36466" w:rsidR="0033419F" w:rsidRPr="00EE6562" w:rsidRDefault="0033419F" w:rsidP="0033419F">
            <w:pPr>
              <w:spacing w:line="240" w:lineRule="auto"/>
              <w:ind w:firstLine="0"/>
              <w:rPr>
                <w:bCs/>
                <w:szCs w:val="26"/>
              </w:rPr>
            </w:pPr>
            <w:r>
              <w:rPr>
                <w:bCs/>
                <w:szCs w:val="26"/>
              </w:rPr>
              <w:t>4.1.1 Người dùng nhập lại mật khẩu mà hệ thống thông báo lỗi rồi nhấn nút thay đổi mật khẩu</w:t>
            </w: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9151FF2" w14:textId="17494B0F" w:rsidR="0033419F" w:rsidRPr="00577298" w:rsidRDefault="0033419F" w:rsidP="0033419F">
            <w:pPr>
              <w:spacing w:line="240" w:lineRule="auto"/>
              <w:rPr>
                <w:szCs w:val="26"/>
              </w:rPr>
            </w:pPr>
            <w:r>
              <w:rPr>
                <w:szCs w:val="26"/>
              </w:rPr>
              <w:t>4.1 Hệ thống thông báo thông tin người dung nhập sai mật khẩu(mật khẩu không trùng, lỗi)</w:t>
            </w:r>
          </w:p>
          <w:p w14:paraId="06A9DA06" w14:textId="77777777" w:rsidR="0033419F" w:rsidRDefault="0033419F" w:rsidP="003F07E9">
            <w:pPr>
              <w:spacing w:line="240" w:lineRule="auto"/>
              <w:ind w:firstLine="0"/>
              <w:rPr>
                <w:b/>
                <w:szCs w:val="26"/>
              </w:rPr>
            </w:pPr>
          </w:p>
          <w:p w14:paraId="3D1DC01E" w14:textId="77777777" w:rsidR="0033419F" w:rsidRPr="00EE6562" w:rsidRDefault="0033419F" w:rsidP="0033419F">
            <w:pPr>
              <w:spacing w:line="240" w:lineRule="auto"/>
              <w:rPr>
                <w:bCs/>
                <w:szCs w:val="26"/>
              </w:rPr>
            </w:pPr>
            <w:r w:rsidRPr="00EE6562">
              <w:rPr>
                <w:bCs/>
                <w:szCs w:val="26"/>
              </w:rPr>
              <w:t>4.1.1.1 Hệ thống quay lại bước 4</w:t>
            </w:r>
          </w:p>
        </w:tc>
      </w:tr>
    </w:tbl>
    <w:p w14:paraId="3ADF18F0" w14:textId="77777777" w:rsidR="00932DA3" w:rsidRPr="00932DA3" w:rsidRDefault="00932DA3" w:rsidP="003F07E9">
      <w:pPr>
        <w:ind w:firstLine="0"/>
      </w:pPr>
    </w:p>
    <w:p w14:paraId="44CD8F63" w14:textId="456DDBC1" w:rsidR="00F25BA2" w:rsidRDefault="00F25BA2" w:rsidP="00F25BA2">
      <w:pPr>
        <w:pStyle w:val="Heading4"/>
      </w:pPr>
      <w:r>
        <w:lastRenderedPageBreak/>
        <w:t>Sơ đồ hoạt động</w:t>
      </w:r>
    </w:p>
    <w:p w14:paraId="08DFAEBA" w14:textId="77777777" w:rsidR="003F07E9" w:rsidRDefault="00302728" w:rsidP="003F07E9">
      <w:pPr>
        <w:keepNext/>
        <w:spacing w:before="0"/>
        <w:ind w:left="-720" w:firstLine="180"/>
        <w:jc w:val="center"/>
      </w:pPr>
      <w:r w:rsidRPr="00302728">
        <w:rPr>
          <w:noProof/>
        </w:rPr>
        <w:drawing>
          <wp:inline distT="0" distB="0" distL="0" distR="0" wp14:anchorId="5080B0D2" wp14:editId="03A0B680">
            <wp:extent cx="4450547" cy="357251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2431" cy="3598104"/>
                    </a:xfrm>
                    <a:prstGeom prst="rect">
                      <a:avLst/>
                    </a:prstGeom>
                    <a:noFill/>
                    <a:ln>
                      <a:noFill/>
                    </a:ln>
                  </pic:spPr>
                </pic:pic>
              </a:graphicData>
            </a:graphic>
          </wp:inline>
        </w:drawing>
      </w:r>
    </w:p>
    <w:p w14:paraId="358B8B5A" w14:textId="5CFC522E" w:rsidR="00F25BA2" w:rsidRDefault="003F07E9" w:rsidP="003F07E9">
      <w:pPr>
        <w:pStyle w:val="Caption"/>
      </w:pPr>
      <w:bookmarkStart w:id="91" w:name="_Toc72954938"/>
      <w:r w:rsidRPr="003F07E9">
        <w:rPr>
          <w:b/>
          <w:bCs w:val="0"/>
        </w:rPr>
        <w:t xml:space="preserve">Hình </w:t>
      </w:r>
      <w:r w:rsidRPr="003F07E9">
        <w:rPr>
          <w:b/>
          <w:bCs w:val="0"/>
        </w:rPr>
        <w:fldChar w:fldCharType="begin"/>
      </w:r>
      <w:r w:rsidRPr="003F07E9">
        <w:rPr>
          <w:b/>
          <w:bCs w:val="0"/>
        </w:rPr>
        <w:instrText xml:space="preserve"> SEQ Hình \* ARABIC </w:instrText>
      </w:r>
      <w:r w:rsidRPr="003F07E9">
        <w:rPr>
          <w:b/>
          <w:bCs w:val="0"/>
        </w:rPr>
        <w:fldChar w:fldCharType="separate"/>
      </w:r>
      <w:r w:rsidR="00F80D78">
        <w:rPr>
          <w:b/>
          <w:bCs w:val="0"/>
          <w:noProof/>
        </w:rPr>
        <w:t>12</w:t>
      </w:r>
      <w:r w:rsidRPr="003F07E9">
        <w:rPr>
          <w:b/>
          <w:bCs w:val="0"/>
        </w:rPr>
        <w:fldChar w:fldCharType="end"/>
      </w:r>
      <w:r w:rsidRPr="003F07E9">
        <w:rPr>
          <w:b/>
          <w:bCs w:val="0"/>
        </w:rPr>
        <w:t>:</w:t>
      </w:r>
      <w:r>
        <w:t xml:space="preserve"> Sơ đồ hoạt động chức năng thay đổi mật khẩu</w:t>
      </w:r>
      <w:bookmarkEnd w:id="91"/>
    </w:p>
    <w:p w14:paraId="6181AA12" w14:textId="4F29CC3A" w:rsidR="007E1118" w:rsidRDefault="00513508" w:rsidP="00513508">
      <w:pPr>
        <w:pStyle w:val="Heading4"/>
      </w:pPr>
      <w:r>
        <w:t>Sơ đồ Sequence</w:t>
      </w:r>
    </w:p>
    <w:p w14:paraId="559AE348" w14:textId="77777777" w:rsidR="003F07E9" w:rsidRDefault="00513508" w:rsidP="003F07E9">
      <w:pPr>
        <w:keepNext/>
        <w:spacing w:before="0"/>
        <w:ind w:left="-720" w:firstLine="180"/>
        <w:jc w:val="center"/>
      </w:pPr>
      <w:r w:rsidRPr="00513508">
        <w:rPr>
          <w:noProof/>
        </w:rPr>
        <w:drawing>
          <wp:inline distT="0" distB="0" distL="0" distR="0" wp14:anchorId="451C2467" wp14:editId="4785FA5B">
            <wp:extent cx="4463999" cy="371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098" cy="3726579"/>
                    </a:xfrm>
                    <a:prstGeom prst="rect">
                      <a:avLst/>
                    </a:prstGeom>
                    <a:noFill/>
                    <a:ln>
                      <a:noFill/>
                    </a:ln>
                  </pic:spPr>
                </pic:pic>
              </a:graphicData>
            </a:graphic>
          </wp:inline>
        </w:drawing>
      </w:r>
    </w:p>
    <w:p w14:paraId="3FF0F4DD" w14:textId="42914FFF" w:rsidR="00513508" w:rsidRPr="00F25BA2" w:rsidRDefault="003F07E9" w:rsidP="003F07E9">
      <w:pPr>
        <w:pStyle w:val="Caption"/>
      </w:pPr>
      <w:bookmarkStart w:id="92" w:name="_Toc72954939"/>
      <w:r w:rsidRPr="003F07E9">
        <w:rPr>
          <w:b/>
          <w:bCs w:val="0"/>
        </w:rPr>
        <w:t xml:space="preserve">Hình </w:t>
      </w:r>
      <w:r w:rsidRPr="003F07E9">
        <w:rPr>
          <w:b/>
          <w:bCs w:val="0"/>
        </w:rPr>
        <w:fldChar w:fldCharType="begin"/>
      </w:r>
      <w:r w:rsidRPr="003F07E9">
        <w:rPr>
          <w:b/>
          <w:bCs w:val="0"/>
        </w:rPr>
        <w:instrText xml:space="preserve"> SEQ Hình \* ARABIC </w:instrText>
      </w:r>
      <w:r w:rsidRPr="003F07E9">
        <w:rPr>
          <w:b/>
          <w:bCs w:val="0"/>
        </w:rPr>
        <w:fldChar w:fldCharType="separate"/>
      </w:r>
      <w:r w:rsidR="00F80D78">
        <w:rPr>
          <w:b/>
          <w:bCs w:val="0"/>
          <w:noProof/>
        </w:rPr>
        <w:t>13</w:t>
      </w:r>
      <w:r w:rsidRPr="003F07E9">
        <w:rPr>
          <w:b/>
          <w:bCs w:val="0"/>
        </w:rPr>
        <w:fldChar w:fldCharType="end"/>
      </w:r>
      <w:r w:rsidRPr="003F07E9">
        <w:rPr>
          <w:b/>
          <w:bCs w:val="0"/>
        </w:rPr>
        <w:t>:</w:t>
      </w:r>
      <w:r>
        <w:t xml:space="preserve"> Sơ đồ trình tự chức năng thay đổi mật khẩu</w:t>
      </w:r>
      <w:bookmarkEnd w:id="92"/>
    </w:p>
    <w:p w14:paraId="64E0F4F6" w14:textId="34F93F43" w:rsidR="00733B2E" w:rsidRDefault="00733B2E" w:rsidP="00733B2E">
      <w:pPr>
        <w:pStyle w:val="Heading3"/>
      </w:pPr>
      <w:bookmarkStart w:id="93" w:name="_Toc72955241"/>
      <w:r>
        <w:lastRenderedPageBreak/>
        <w:t>Thêm các chủ đề bất động sản</w:t>
      </w:r>
      <w:bookmarkEnd w:id="93"/>
    </w:p>
    <w:p w14:paraId="58FCBCEA" w14:textId="4998A0B3" w:rsidR="00F25BA2" w:rsidRDefault="00F25BA2" w:rsidP="00F25BA2">
      <w:pPr>
        <w:pStyle w:val="Heading4"/>
      </w:pPr>
      <w:r>
        <w:t>Đặc tả</w:t>
      </w:r>
    </w:p>
    <w:p w14:paraId="7F59DBA0" w14:textId="0645982D" w:rsidR="003F07E9" w:rsidRPr="003F07E9" w:rsidRDefault="003F07E9" w:rsidP="003F07E9">
      <w:pPr>
        <w:pStyle w:val="Caption"/>
        <w:jc w:val="left"/>
      </w:pPr>
      <w:bookmarkStart w:id="94" w:name="_Toc72954755"/>
      <w:r w:rsidRPr="003F07E9">
        <w:rPr>
          <w:b/>
          <w:bCs w:val="0"/>
        </w:rPr>
        <w:t xml:space="preserve">Bảng </w:t>
      </w:r>
      <w:r w:rsidRPr="003F07E9">
        <w:rPr>
          <w:b/>
          <w:bCs w:val="0"/>
        </w:rPr>
        <w:fldChar w:fldCharType="begin"/>
      </w:r>
      <w:r w:rsidRPr="003F07E9">
        <w:rPr>
          <w:b/>
          <w:bCs w:val="0"/>
        </w:rPr>
        <w:instrText xml:space="preserve"> SEQ Bảng \* ARABIC </w:instrText>
      </w:r>
      <w:r w:rsidRPr="003F07E9">
        <w:rPr>
          <w:b/>
          <w:bCs w:val="0"/>
        </w:rPr>
        <w:fldChar w:fldCharType="separate"/>
      </w:r>
      <w:r w:rsidR="00F80D78">
        <w:rPr>
          <w:b/>
          <w:bCs w:val="0"/>
          <w:noProof/>
        </w:rPr>
        <w:t>11</w:t>
      </w:r>
      <w:r w:rsidRPr="003F07E9">
        <w:rPr>
          <w:b/>
          <w:bCs w:val="0"/>
        </w:rPr>
        <w:fldChar w:fldCharType="end"/>
      </w:r>
      <w:r w:rsidRPr="003F07E9">
        <w:rPr>
          <w:b/>
          <w:bCs w:val="0"/>
        </w:rPr>
        <w:t>:</w:t>
      </w:r>
      <w:r>
        <w:t xml:space="preserve"> Đặc tả Use case 004a_Thêm các chủ đề bất động sản</w:t>
      </w:r>
      <w:bookmarkEnd w:id="94"/>
    </w:p>
    <w:tbl>
      <w:tblPr>
        <w:tblW w:w="9223" w:type="dxa"/>
        <w:tblInd w:w="-440" w:type="dxa"/>
        <w:tblBorders>
          <w:insideH w:val="nil"/>
          <w:insideV w:val="nil"/>
        </w:tblBorders>
        <w:tblLayout w:type="fixed"/>
        <w:tblLook w:val="0600" w:firstRow="0" w:lastRow="0" w:firstColumn="0" w:lastColumn="0" w:noHBand="1" w:noVBand="1"/>
      </w:tblPr>
      <w:tblGrid>
        <w:gridCol w:w="2092"/>
        <w:gridCol w:w="3083"/>
        <w:gridCol w:w="4048"/>
      </w:tblGrid>
      <w:tr w:rsidR="008B5EEA" w14:paraId="14C875EC"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D0AEA" w14:textId="36D77139" w:rsidR="008B5EEA" w:rsidRPr="00577298" w:rsidRDefault="008B5EEA" w:rsidP="00260503">
            <w:pPr>
              <w:spacing w:before="240" w:after="120" w:line="276" w:lineRule="auto"/>
              <w:ind w:firstLine="0"/>
              <w:rPr>
                <w:b/>
                <w:szCs w:val="26"/>
              </w:rPr>
            </w:pPr>
            <w:r>
              <w:rPr>
                <w:b/>
                <w:szCs w:val="26"/>
              </w:rPr>
              <w:t>UC0</w:t>
            </w:r>
            <w:r w:rsidR="003F07E9">
              <w:rPr>
                <w:b/>
                <w:szCs w:val="26"/>
              </w:rPr>
              <w:t>0</w:t>
            </w:r>
            <w:r w:rsidR="00885E30">
              <w:rPr>
                <w:b/>
                <w:szCs w:val="26"/>
              </w:rPr>
              <w:t>4a</w:t>
            </w:r>
            <w:r>
              <w:rPr>
                <w:b/>
                <w:szCs w:val="26"/>
              </w:rPr>
              <w:t>_Thêm các chủ đề bất động sản</w:t>
            </w:r>
          </w:p>
        </w:tc>
      </w:tr>
      <w:tr w:rsidR="008B5EEA" w14:paraId="3DC4A5CB" w14:textId="77777777" w:rsidTr="00D001DF">
        <w:trPr>
          <w:trHeight w:val="50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9609A13" w14:textId="77777777" w:rsidR="008B5EEA" w:rsidRPr="00577298" w:rsidRDefault="008B5EEA" w:rsidP="00260503">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A03C5B6" w14:textId="118EE19E" w:rsidR="008B5EEA" w:rsidRPr="00577298" w:rsidRDefault="008B5EEA" w:rsidP="00260503">
            <w:pPr>
              <w:spacing w:after="240" w:line="276" w:lineRule="auto"/>
              <w:ind w:firstLine="0"/>
              <w:jc w:val="left"/>
              <w:rPr>
                <w:bCs/>
                <w:szCs w:val="26"/>
              </w:rPr>
            </w:pPr>
            <w:r>
              <w:rPr>
                <w:bCs/>
                <w:szCs w:val="26"/>
              </w:rPr>
              <w:t>Use case này giúp Admin có thể thêm các chủ để bất động sản mới vào mục Quản lý chủ đề.</w:t>
            </w:r>
          </w:p>
        </w:tc>
      </w:tr>
      <w:tr w:rsidR="008B5EEA" w14:paraId="1FC86A2D" w14:textId="77777777" w:rsidTr="00D001DF">
        <w:trPr>
          <w:trHeight w:val="1049"/>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C192BF2" w14:textId="77777777" w:rsidR="008B5EEA" w:rsidRPr="00577298" w:rsidRDefault="008B5EEA" w:rsidP="00260503">
            <w:pPr>
              <w:spacing w:after="240"/>
              <w:ind w:firstLine="0"/>
              <w:rPr>
                <w:b/>
                <w:szCs w:val="26"/>
              </w:rPr>
            </w:pPr>
            <w:r w:rsidRPr="00577298">
              <w:rPr>
                <w:b/>
                <w:szCs w:val="26"/>
              </w:rPr>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2CB7BC88" w14:textId="10B93E5D" w:rsidR="008B5EEA" w:rsidRPr="00577298" w:rsidRDefault="008B5EEA" w:rsidP="00260503">
            <w:pPr>
              <w:spacing w:after="240" w:line="276" w:lineRule="auto"/>
              <w:ind w:firstLine="0"/>
              <w:jc w:val="left"/>
              <w:rPr>
                <w:bCs/>
                <w:szCs w:val="26"/>
              </w:rPr>
            </w:pPr>
            <w:r>
              <w:rPr>
                <w:bCs/>
                <w:szCs w:val="26"/>
              </w:rPr>
              <w:t xml:space="preserve">Admin chọn chức năng thêm các chủ đề bất động sản mới trong mục Quản lý chủ đề của hệ thống, nhập các thông tin cần thêm của </w:t>
            </w:r>
            <w:r w:rsidR="00BE6F7B">
              <w:rPr>
                <w:bCs/>
                <w:szCs w:val="26"/>
              </w:rPr>
              <w:t>chủ đề mới</w:t>
            </w:r>
            <w:r>
              <w:rPr>
                <w:bCs/>
                <w:szCs w:val="26"/>
              </w:rPr>
              <w:t xml:space="preserve"> rồi nhấn nút Thêm để lưu tin tức xuống CSDL.</w:t>
            </w:r>
          </w:p>
        </w:tc>
      </w:tr>
      <w:tr w:rsidR="008B5EEA" w14:paraId="0C048929" w14:textId="77777777" w:rsidTr="00D001DF">
        <w:trPr>
          <w:trHeight w:val="50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669DFFBC" w14:textId="77777777" w:rsidR="008B5EEA" w:rsidRPr="00577298" w:rsidRDefault="008B5EEA" w:rsidP="00260503">
            <w:pPr>
              <w:spacing w:after="240"/>
              <w:ind w:firstLine="0"/>
              <w:rPr>
                <w:b/>
                <w:szCs w:val="26"/>
              </w:rPr>
            </w:pPr>
            <w:r w:rsidRPr="00577298">
              <w:rPr>
                <w:b/>
                <w:szCs w:val="26"/>
              </w:rPr>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5668C2C3" w14:textId="77777777" w:rsidR="008B5EEA" w:rsidRPr="00577298" w:rsidRDefault="008B5EEA" w:rsidP="00260503">
            <w:pPr>
              <w:spacing w:after="240" w:line="276" w:lineRule="auto"/>
              <w:ind w:firstLine="0"/>
              <w:rPr>
                <w:bCs/>
                <w:szCs w:val="26"/>
              </w:rPr>
            </w:pPr>
            <w:r>
              <w:rPr>
                <w:bCs/>
                <w:szCs w:val="26"/>
              </w:rPr>
              <w:t>Admin</w:t>
            </w:r>
          </w:p>
        </w:tc>
      </w:tr>
      <w:tr w:rsidR="008B5EEA" w14:paraId="20933179" w14:textId="77777777" w:rsidTr="00D001DF">
        <w:trPr>
          <w:trHeight w:val="1013"/>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50EA6F7" w14:textId="77777777" w:rsidR="008B5EEA" w:rsidRPr="00577298" w:rsidRDefault="008B5EEA" w:rsidP="00260503">
            <w:pPr>
              <w:spacing w:after="240"/>
              <w:ind w:firstLine="0"/>
              <w:rPr>
                <w:b/>
                <w:szCs w:val="26"/>
              </w:rPr>
            </w:pPr>
            <w:r w:rsidRPr="00577298">
              <w:rPr>
                <w:b/>
                <w:szCs w:val="26"/>
              </w:rPr>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E2806A1" w14:textId="77777777" w:rsidR="008B5EEA" w:rsidRPr="008F5984" w:rsidRDefault="008B5EEA" w:rsidP="00260503">
            <w:pPr>
              <w:spacing w:after="240" w:line="276" w:lineRule="auto"/>
              <w:ind w:firstLine="0"/>
              <w:rPr>
                <w:szCs w:val="26"/>
              </w:rPr>
            </w:pPr>
            <w:r>
              <w:rPr>
                <w:szCs w:val="26"/>
              </w:rPr>
              <w:t>Admin có tài khoản và đăng nhập thành công vào hệ thống.</w:t>
            </w:r>
          </w:p>
        </w:tc>
      </w:tr>
      <w:tr w:rsidR="008B5EEA" w14:paraId="3028DDFB" w14:textId="77777777" w:rsidTr="00D001DF">
        <w:trPr>
          <w:trHeight w:val="986"/>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9DDA069" w14:textId="77777777" w:rsidR="008B5EEA" w:rsidRPr="00577298" w:rsidRDefault="008B5EEA" w:rsidP="00260503">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565FB17D" w14:textId="188CC46A" w:rsidR="008B5EEA" w:rsidRPr="00577298" w:rsidRDefault="00BE6F7B" w:rsidP="00260503">
            <w:pPr>
              <w:spacing w:after="240" w:line="276" w:lineRule="auto"/>
              <w:ind w:firstLine="0"/>
              <w:rPr>
                <w:bCs/>
                <w:szCs w:val="26"/>
              </w:rPr>
            </w:pPr>
            <w:r>
              <w:rPr>
                <w:bCs/>
                <w:szCs w:val="26"/>
              </w:rPr>
              <w:t>Các chủ đề</w:t>
            </w:r>
            <w:r w:rsidR="008B5EEA">
              <w:rPr>
                <w:bCs/>
                <w:szCs w:val="26"/>
              </w:rPr>
              <w:t xml:space="preserve"> mới được thêm theo yêu cầu và lưu xuống CSDL.</w:t>
            </w:r>
          </w:p>
        </w:tc>
      </w:tr>
      <w:tr w:rsidR="008B5EEA" w14:paraId="52ECD0EA"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2AD8AA4C" w14:textId="77777777" w:rsidR="008B5EEA" w:rsidRPr="00577298" w:rsidRDefault="008B5EEA" w:rsidP="00260503">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5509DD5B" w14:textId="77777777" w:rsidR="008B5EEA" w:rsidRPr="00577298" w:rsidRDefault="008B5EEA" w:rsidP="00260503">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767DCB4A" w14:textId="77777777" w:rsidR="008B5EEA" w:rsidRPr="00577298" w:rsidRDefault="008B5EEA" w:rsidP="00260503">
            <w:pPr>
              <w:spacing w:after="240" w:line="276" w:lineRule="auto"/>
              <w:rPr>
                <w:b/>
                <w:szCs w:val="26"/>
              </w:rPr>
            </w:pPr>
            <w:r w:rsidRPr="00577298">
              <w:rPr>
                <w:b/>
                <w:szCs w:val="26"/>
              </w:rPr>
              <w:t>Hệ thống</w:t>
            </w:r>
          </w:p>
        </w:tc>
      </w:tr>
      <w:tr w:rsidR="008B5EEA" w14:paraId="06B02A3F" w14:textId="77777777" w:rsidTr="00D001DF">
        <w:trPr>
          <w:trHeight w:val="1076"/>
        </w:trPr>
        <w:tc>
          <w:tcPr>
            <w:tcW w:w="2092" w:type="dxa"/>
            <w:vMerge/>
            <w:tcBorders>
              <w:top w:val="nil"/>
              <w:left w:val="single" w:sz="4" w:space="0" w:color="auto"/>
              <w:bottom w:val="single" w:sz="8" w:space="0" w:color="000000"/>
              <w:right w:val="single" w:sz="8" w:space="0" w:color="000000"/>
            </w:tcBorders>
            <w:vAlign w:val="center"/>
            <w:hideMark/>
          </w:tcPr>
          <w:p w14:paraId="621784BC" w14:textId="77777777" w:rsidR="008B5EEA" w:rsidRPr="00577298" w:rsidRDefault="008B5EEA" w:rsidP="00260503">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3B4C176F" w14:textId="27C81F43" w:rsidR="008B5EEA" w:rsidRPr="00F70E1C" w:rsidRDefault="008B5EEA" w:rsidP="00260503">
            <w:pPr>
              <w:spacing w:after="120" w:line="240" w:lineRule="auto"/>
              <w:ind w:firstLine="0"/>
              <w:jc w:val="left"/>
              <w:rPr>
                <w:bCs/>
                <w:szCs w:val="26"/>
              </w:rPr>
            </w:pPr>
            <w:r w:rsidRPr="00F70E1C">
              <w:rPr>
                <w:bCs/>
                <w:szCs w:val="26"/>
              </w:rPr>
              <w:t>1.</w:t>
            </w:r>
            <w:r>
              <w:rPr>
                <w:bCs/>
                <w:szCs w:val="26"/>
              </w:rPr>
              <w:t>Admin</w:t>
            </w:r>
            <w:r w:rsidRPr="00F70E1C">
              <w:rPr>
                <w:bCs/>
                <w:szCs w:val="26"/>
              </w:rPr>
              <w:t xml:space="preserve"> chọn chức năng thêm </w:t>
            </w:r>
            <w:r w:rsidR="00BE6F7B">
              <w:rPr>
                <w:bCs/>
                <w:szCs w:val="26"/>
              </w:rPr>
              <w:t>chủ đề</w:t>
            </w:r>
            <w:r>
              <w:rPr>
                <w:bCs/>
                <w:szCs w:val="26"/>
              </w:rPr>
              <w:t xml:space="preserve"> mới </w:t>
            </w:r>
            <w:r w:rsidRPr="00F70E1C">
              <w:rPr>
                <w:bCs/>
                <w:szCs w:val="26"/>
              </w:rPr>
              <w:t>trong mục Quản lý</w:t>
            </w:r>
            <w:r>
              <w:rPr>
                <w:bCs/>
                <w:szCs w:val="26"/>
              </w:rPr>
              <w:t xml:space="preserve"> </w:t>
            </w:r>
            <w:r w:rsidR="00BE6F7B">
              <w:rPr>
                <w:bCs/>
                <w:szCs w:val="26"/>
              </w:rPr>
              <w:t>chủ đề</w:t>
            </w:r>
            <w:r w:rsidRPr="00F70E1C">
              <w:rPr>
                <w:bCs/>
                <w:szCs w:val="26"/>
              </w:rPr>
              <w:t xml:space="preserve"> của hệ thống.</w:t>
            </w:r>
          </w:p>
          <w:p w14:paraId="712BCFD1" w14:textId="77777777" w:rsidR="008B5EEA" w:rsidRDefault="008B5EEA" w:rsidP="00260503">
            <w:pPr>
              <w:spacing w:after="120" w:line="240" w:lineRule="auto"/>
              <w:jc w:val="left"/>
              <w:rPr>
                <w:bCs/>
                <w:szCs w:val="26"/>
              </w:rPr>
            </w:pPr>
          </w:p>
          <w:p w14:paraId="38D0849B" w14:textId="77777777" w:rsidR="008B5EEA" w:rsidRDefault="008B5EEA" w:rsidP="00260503">
            <w:pPr>
              <w:spacing w:after="120" w:line="240" w:lineRule="auto"/>
              <w:jc w:val="left"/>
              <w:rPr>
                <w:bCs/>
                <w:szCs w:val="26"/>
              </w:rPr>
            </w:pPr>
          </w:p>
          <w:p w14:paraId="327BF591" w14:textId="26018623" w:rsidR="008B5EEA" w:rsidRPr="00F70E1C" w:rsidRDefault="008B5EEA" w:rsidP="00260503">
            <w:pPr>
              <w:spacing w:after="120" w:line="240" w:lineRule="auto"/>
              <w:ind w:firstLine="0"/>
              <w:jc w:val="left"/>
              <w:rPr>
                <w:bCs/>
                <w:szCs w:val="26"/>
              </w:rPr>
            </w:pPr>
            <w:r w:rsidRPr="00F70E1C">
              <w:rPr>
                <w:bCs/>
                <w:szCs w:val="26"/>
              </w:rPr>
              <w:t>3.</w:t>
            </w:r>
            <w:r w:rsidR="00BE6F7B">
              <w:rPr>
                <w:bCs/>
                <w:szCs w:val="26"/>
              </w:rPr>
              <w:t>Admin nhập các thông tin cần thêm của chủ đề theo giao diện đã có rồi nhấn nút Lưu chủ đề.</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58888B8C" w14:textId="77777777" w:rsidR="008B5EEA" w:rsidRDefault="008B5EEA" w:rsidP="00260503">
            <w:pPr>
              <w:pStyle w:val="ListParagraph"/>
              <w:spacing w:after="240" w:line="276" w:lineRule="auto"/>
              <w:ind w:left="682" w:firstLine="0"/>
              <w:jc w:val="left"/>
              <w:rPr>
                <w:szCs w:val="26"/>
              </w:rPr>
            </w:pPr>
          </w:p>
          <w:p w14:paraId="095E6BD4" w14:textId="77777777" w:rsidR="008B5EEA" w:rsidRDefault="008B5EEA" w:rsidP="00260503">
            <w:pPr>
              <w:pStyle w:val="ListParagraph"/>
              <w:spacing w:after="240" w:line="276" w:lineRule="auto"/>
              <w:ind w:left="682" w:firstLine="0"/>
              <w:jc w:val="left"/>
              <w:rPr>
                <w:szCs w:val="26"/>
              </w:rPr>
            </w:pPr>
          </w:p>
          <w:p w14:paraId="065B620F" w14:textId="77777777" w:rsidR="008B5EEA" w:rsidRDefault="008B5EEA" w:rsidP="00260503">
            <w:pPr>
              <w:pStyle w:val="ListParagraph"/>
              <w:spacing w:after="240" w:line="276" w:lineRule="auto"/>
              <w:ind w:left="682" w:firstLine="0"/>
              <w:jc w:val="left"/>
              <w:rPr>
                <w:szCs w:val="26"/>
              </w:rPr>
            </w:pPr>
          </w:p>
          <w:p w14:paraId="7ACD9C35" w14:textId="70C14896" w:rsidR="008B5EEA" w:rsidRPr="00F70E1C" w:rsidRDefault="008B5EEA" w:rsidP="00260503">
            <w:pPr>
              <w:spacing w:after="240" w:line="276" w:lineRule="auto"/>
              <w:ind w:firstLine="0"/>
              <w:jc w:val="left"/>
              <w:rPr>
                <w:szCs w:val="26"/>
              </w:rPr>
            </w:pPr>
            <w:r w:rsidRPr="00F70E1C">
              <w:rPr>
                <w:szCs w:val="26"/>
              </w:rPr>
              <w:t>2.Hệ thống hiện thị giao diện</w:t>
            </w:r>
            <w:r w:rsidR="00BE6F7B">
              <w:rPr>
                <w:szCs w:val="26"/>
              </w:rPr>
              <w:t xml:space="preserve"> thêm chủ đề mới</w:t>
            </w:r>
            <w:r w:rsidRPr="00F70E1C">
              <w:rPr>
                <w:szCs w:val="26"/>
              </w:rPr>
              <w:t xml:space="preserve"> để người dùng thêm </w:t>
            </w:r>
            <w:r w:rsidR="00BE6F7B">
              <w:rPr>
                <w:szCs w:val="26"/>
              </w:rPr>
              <w:t>chủ đề mới</w:t>
            </w:r>
          </w:p>
          <w:p w14:paraId="3CEE9763" w14:textId="77777777" w:rsidR="008B5EEA" w:rsidRPr="00F70E1C" w:rsidRDefault="008B5EEA" w:rsidP="00260503">
            <w:pPr>
              <w:spacing w:after="240" w:line="276" w:lineRule="auto"/>
              <w:ind w:firstLine="0"/>
              <w:jc w:val="left"/>
              <w:rPr>
                <w:szCs w:val="26"/>
              </w:rPr>
            </w:pPr>
          </w:p>
          <w:p w14:paraId="28328DCE" w14:textId="77A8E634" w:rsidR="008B5EEA" w:rsidRPr="00F70E1C" w:rsidRDefault="008B5EEA" w:rsidP="00260503">
            <w:pPr>
              <w:spacing w:after="240" w:line="276" w:lineRule="auto"/>
              <w:ind w:firstLine="0"/>
              <w:jc w:val="left"/>
              <w:rPr>
                <w:szCs w:val="26"/>
              </w:rPr>
            </w:pPr>
            <w:r w:rsidRPr="00F70E1C">
              <w:rPr>
                <w:szCs w:val="26"/>
              </w:rPr>
              <w:t xml:space="preserve">4. Hệ thống kiểm tra thông tin mà </w:t>
            </w:r>
            <w:r w:rsidRPr="00F70E1C">
              <w:rPr>
                <w:szCs w:val="26"/>
              </w:rPr>
              <w:lastRenderedPageBreak/>
              <w:t xml:space="preserve">người dùng nhập vào khi Thêm </w:t>
            </w:r>
            <w:r w:rsidR="00BE6F7B">
              <w:rPr>
                <w:szCs w:val="26"/>
              </w:rPr>
              <w:t>chủ đề mới</w:t>
            </w:r>
            <w:r>
              <w:rPr>
                <w:szCs w:val="26"/>
              </w:rPr>
              <w:t>.</w:t>
            </w:r>
          </w:p>
          <w:p w14:paraId="3676CD56" w14:textId="331AA8C0" w:rsidR="008B5EEA" w:rsidRPr="00F70E1C" w:rsidRDefault="008B5EEA" w:rsidP="00260503">
            <w:pPr>
              <w:spacing w:after="240" w:line="276" w:lineRule="auto"/>
              <w:ind w:firstLine="0"/>
              <w:jc w:val="left"/>
              <w:rPr>
                <w:szCs w:val="26"/>
              </w:rPr>
            </w:pPr>
            <w:r w:rsidRPr="00F70E1C">
              <w:rPr>
                <w:szCs w:val="26"/>
              </w:rPr>
              <w:t>5. Hệ thống thông báo</w:t>
            </w:r>
            <w:r>
              <w:rPr>
                <w:szCs w:val="26"/>
              </w:rPr>
              <w:t xml:space="preserve"> thêm</w:t>
            </w:r>
            <w:r w:rsidR="00BE6F7B">
              <w:rPr>
                <w:szCs w:val="26"/>
              </w:rPr>
              <w:t xml:space="preserve"> chủ đề </w:t>
            </w:r>
            <w:r>
              <w:rPr>
                <w:szCs w:val="26"/>
              </w:rPr>
              <w:t xml:space="preserve"> mới thành công</w:t>
            </w:r>
            <w:r w:rsidRPr="00F70E1C">
              <w:rPr>
                <w:szCs w:val="26"/>
              </w:rPr>
              <w:t xml:space="preserve"> lưu xuống CSDL, quay lại giao diện Quản lý </w:t>
            </w:r>
            <w:r w:rsidR="00BE6F7B">
              <w:rPr>
                <w:szCs w:val="26"/>
              </w:rPr>
              <w:t>chủ đề</w:t>
            </w:r>
            <w:r w:rsidRPr="00F70E1C">
              <w:rPr>
                <w:szCs w:val="26"/>
              </w:rPr>
              <w:t>.</w:t>
            </w:r>
          </w:p>
        </w:tc>
      </w:tr>
      <w:tr w:rsidR="008B5EEA" w14:paraId="5AE85E47" w14:textId="77777777" w:rsidTr="003F07E9">
        <w:trPr>
          <w:trHeight w:val="245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2F5169BC" w14:textId="77777777" w:rsidR="008B5EEA" w:rsidRPr="00577298" w:rsidRDefault="008B5EEA" w:rsidP="00260503">
            <w:pPr>
              <w:spacing w:after="240"/>
              <w:ind w:firstLine="0"/>
              <w:jc w:val="left"/>
              <w:rPr>
                <w:b/>
                <w:szCs w:val="26"/>
              </w:rPr>
            </w:pPr>
            <w:r w:rsidRPr="00577298">
              <w:rPr>
                <w:b/>
                <w:szCs w:val="26"/>
              </w:rPr>
              <w:lastRenderedPageBreak/>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15229A3" w14:textId="77777777" w:rsidR="008B5EEA" w:rsidRPr="00577298" w:rsidRDefault="008B5EEA" w:rsidP="00260503">
            <w:pPr>
              <w:spacing w:line="240" w:lineRule="auto"/>
              <w:rPr>
                <w:szCs w:val="26"/>
              </w:rPr>
            </w:pPr>
          </w:p>
          <w:p w14:paraId="281431FA" w14:textId="247DC942" w:rsidR="008B5EEA" w:rsidRPr="00EE6562" w:rsidRDefault="008B5EEA" w:rsidP="00260503">
            <w:pPr>
              <w:spacing w:line="240" w:lineRule="auto"/>
              <w:ind w:firstLine="0"/>
              <w:rPr>
                <w:bCs/>
                <w:szCs w:val="26"/>
              </w:rPr>
            </w:pPr>
            <w:r>
              <w:rPr>
                <w:bCs/>
                <w:szCs w:val="26"/>
              </w:rPr>
              <w:t xml:space="preserve">4.1.1 </w:t>
            </w:r>
            <w:r w:rsidR="00EB4FCB">
              <w:rPr>
                <w:bCs/>
                <w:szCs w:val="26"/>
              </w:rPr>
              <w:t>Admin</w:t>
            </w:r>
            <w:r>
              <w:rPr>
                <w:bCs/>
                <w:szCs w:val="26"/>
              </w:rPr>
              <w:t xml:space="preserve"> nhập lại thông tin mà hệ thống thông báo lỗi rồi nhấn nút Lưu.</w:t>
            </w: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9CDFC8B" w14:textId="77777777" w:rsidR="008B5EEA" w:rsidRPr="00577298" w:rsidRDefault="008B5EEA" w:rsidP="00260503">
            <w:pPr>
              <w:spacing w:line="240" w:lineRule="auto"/>
              <w:ind w:firstLine="0"/>
              <w:rPr>
                <w:szCs w:val="26"/>
              </w:rPr>
            </w:pPr>
            <w:r>
              <w:rPr>
                <w:szCs w:val="26"/>
              </w:rPr>
              <w:t>4.1 Hệ thống thông báo người dùng thêm sai thông tin không phù hợp chủ đề mời nhập lại.</w:t>
            </w:r>
          </w:p>
          <w:p w14:paraId="5E5E273A" w14:textId="77777777" w:rsidR="008B5EEA" w:rsidRDefault="008B5EEA" w:rsidP="00260503">
            <w:pPr>
              <w:spacing w:line="240" w:lineRule="auto"/>
              <w:ind w:firstLine="0"/>
              <w:rPr>
                <w:b/>
                <w:szCs w:val="26"/>
              </w:rPr>
            </w:pPr>
          </w:p>
          <w:p w14:paraId="5D13C7E4" w14:textId="77777777" w:rsidR="008B5EEA" w:rsidRPr="00F70E1C" w:rsidRDefault="008B5EEA" w:rsidP="00260503">
            <w:pPr>
              <w:spacing w:line="240" w:lineRule="auto"/>
              <w:ind w:firstLine="0"/>
              <w:rPr>
                <w:b/>
                <w:szCs w:val="26"/>
              </w:rPr>
            </w:pPr>
            <w:r w:rsidRPr="00EE6562">
              <w:rPr>
                <w:bCs/>
                <w:szCs w:val="26"/>
              </w:rPr>
              <w:t xml:space="preserve">4.1.1.1 Hệ thống quay lại bước </w:t>
            </w:r>
            <w:r>
              <w:rPr>
                <w:b/>
                <w:szCs w:val="26"/>
              </w:rPr>
              <w:t>4</w:t>
            </w:r>
          </w:p>
        </w:tc>
      </w:tr>
    </w:tbl>
    <w:p w14:paraId="1958F649" w14:textId="77777777" w:rsidR="008B5EEA" w:rsidRPr="008B5EEA" w:rsidRDefault="008B5EEA" w:rsidP="008B5EEA"/>
    <w:p w14:paraId="0ABF91A3" w14:textId="1346356F" w:rsidR="00F25BA2" w:rsidRDefault="00F25BA2" w:rsidP="00F25BA2">
      <w:pPr>
        <w:pStyle w:val="Heading4"/>
      </w:pPr>
      <w:r>
        <w:t>Sơ đồ hoạt động</w:t>
      </w:r>
    </w:p>
    <w:p w14:paraId="5561A2B0" w14:textId="77777777" w:rsidR="003F07E9" w:rsidRDefault="00E4589C" w:rsidP="003F07E9">
      <w:pPr>
        <w:keepNext/>
        <w:ind w:hanging="180"/>
        <w:jc w:val="center"/>
      </w:pPr>
      <w:r w:rsidRPr="00E4589C">
        <w:rPr>
          <w:noProof/>
        </w:rPr>
        <w:drawing>
          <wp:inline distT="0" distB="0" distL="0" distR="0" wp14:anchorId="004CA837" wp14:editId="79E25530">
            <wp:extent cx="5257800" cy="408634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0296" cy="4088282"/>
                    </a:xfrm>
                    <a:prstGeom prst="rect">
                      <a:avLst/>
                    </a:prstGeom>
                    <a:noFill/>
                    <a:ln>
                      <a:noFill/>
                    </a:ln>
                  </pic:spPr>
                </pic:pic>
              </a:graphicData>
            </a:graphic>
          </wp:inline>
        </w:drawing>
      </w:r>
    </w:p>
    <w:p w14:paraId="077C8E30" w14:textId="6A0FA848" w:rsidR="0074287A" w:rsidRDefault="003F07E9" w:rsidP="003F07E9">
      <w:pPr>
        <w:pStyle w:val="Caption"/>
      </w:pPr>
      <w:bookmarkStart w:id="95" w:name="_Toc72954940"/>
      <w:r w:rsidRPr="003F07E9">
        <w:rPr>
          <w:b/>
          <w:bCs w:val="0"/>
        </w:rPr>
        <w:t xml:space="preserve">Hình </w:t>
      </w:r>
      <w:r w:rsidRPr="003F07E9">
        <w:rPr>
          <w:b/>
          <w:bCs w:val="0"/>
        </w:rPr>
        <w:fldChar w:fldCharType="begin"/>
      </w:r>
      <w:r w:rsidRPr="003F07E9">
        <w:rPr>
          <w:b/>
          <w:bCs w:val="0"/>
        </w:rPr>
        <w:instrText xml:space="preserve"> SEQ Hình \* ARABIC </w:instrText>
      </w:r>
      <w:r w:rsidRPr="003F07E9">
        <w:rPr>
          <w:b/>
          <w:bCs w:val="0"/>
        </w:rPr>
        <w:fldChar w:fldCharType="separate"/>
      </w:r>
      <w:r w:rsidR="00F80D78">
        <w:rPr>
          <w:b/>
          <w:bCs w:val="0"/>
          <w:noProof/>
        </w:rPr>
        <w:t>14</w:t>
      </w:r>
      <w:r w:rsidRPr="003F07E9">
        <w:rPr>
          <w:b/>
          <w:bCs w:val="0"/>
        </w:rPr>
        <w:fldChar w:fldCharType="end"/>
      </w:r>
      <w:r w:rsidRPr="003F07E9">
        <w:rPr>
          <w:b/>
          <w:bCs w:val="0"/>
        </w:rPr>
        <w:t>:</w:t>
      </w:r>
      <w:r>
        <w:t xml:space="preserve"> Sơ đồ hoạt động chức năng thêm chủ đề bất động sản</w:t>
      </w:r>
      <w:bookmarkEnd w:id="95"/>
    </w:p>
    <w:p w14:paraId="7669B9FE" w14:textId="527908EC" w:rsidR="00CE3F28" w:rsidRDefault="00CE3F28" w:rsidP="00CE3F28">
      <w:pPr>
        <w:pStyle w:val="Heading4"/>
      </w:pPr>
      <w:r>
        <w:lastRenderedPageBreak/>
        <w:t>Sơ đồ Sequence</w:t>
      </w:r>
    </w:p>
    <w:p w14:paraId="76701535" w14:textId="77777777" w:rsidR="003F07E9" w:rsidRDefault="00CE3F28" w:rsidP="003F07E9">
      <w:pPr>
        <w:keepNext/>
        <w:ind w:hanging="180"/>
        <w:jc w:val="center"/>
      </w:pPr>
      <w:r w:rsidRPr="00CE3F28">
        <w:rPr>
          <w:noProof/>
        </w:rPr>
        <w:drawing>
          <wp:inline distT="0" distB="0" distL="0" distR="0" wp14:anchorId="5B94ADE5" wp14:editId="7AEB145C">
            <wp:extent cx="5580380" cy="36042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604260"/>
                    </a:xfrm>
                    <a:prstGeom prst="rect">
                      <a:avLst/>
                    </a:prstGeom>
                    <a:noFill/>
                    <a:ln>
                      <a:noFill/>
                    </a:ln>
                  </pic:spPr>
                </pic:pic>
              </a:graphicData>
            </a:graphic>
          </wp:inline>
        </w:drawing>
      </w:r>
    </w:p>
    <w:p w14:paraId="38DB5C84" w14:textId="7B2E7933" w:rsidR="00CE3F28" w:rsidRPr="0074287A" w:rsidRDefault="003F07E9" w:rsidP="003F07E9">
      <w:pPr>
        <w:pStyle w:val="Caption"/>
      </w:pPr>
      <w:bookmarkStart w:id="96" w:name="_Toc72954941"/>
      <w:r w:rsidRPr="003F07E9">
        <w:rPr>
          <w:b/>
          <w:bCs w:val="0"/>
        </w:rPr>
        <w:t xml:space="preserve">Hình </w:t>
      </w:r>
      <w:r w:rsidRPr="003F07E9">
        <w:rPr>
          <w:b/>
          <w:bCs w:val="0"/>
        </w:rPr>
        <w:fldChar w:fldCharType="begin"/>
      </w:r>
      <w:r w:rsidRPr="003F07E9">
        <w:rPr>
          <w:b/>
          <w:bCs w:val="0"/>
        </w:rPr>
        <w:instrText xml:space="preserve"> SEQ Hình \* ARABIC </w:instrText>
      </w:r>
      <w:r w:rsidRPr="003F07E9">
        <w:rPr>
          <w:b/>
          <w:bCs w:val="0"/>
        </w:rPr>
        <w:fldChar w:fldCharType="separate"/>
      </w:r>
      <w:r w:rsidR="00F80D78">
        <w:rPr>
          <w:b/>
          <w:bCs w:val="0"/>
          <w:noProof/>
        </w:rPr>
        <w:t>15</w:t>
      </w:r>
      <w:r w:rsidRPr="003F07E9">
        <w:rPr>
          <w:b/>
          <w:bCs w:val="0"/>
        </w:rPr>
        <w:fldChar w:fldCharType="end"/>
      </w:r>
      <w:r w:rsidRPr="003F07E9">
        <w:rPr>
          <w:b/>
          <w:bCs w:val="0"/>
        </w:rPr>
        <w:t>:</w:t>
      </w:r>
      <w:r>
        <w:t xml:space="preserve"> Sơ đồ trình tự chức năng thêm chủ đề bất động sản</w:t>
      </w:r>
      <w:bookmarkEnd w:id="96"/>
    </w:p>
    <w:p w14:paraId="0A452B08" w14:textId="1E67DC32" w:rsidR="00733B2E" w:rsidRDefault="00F91941" w:rsidP="00733B2E">
      <w:pPr>
        <w:pStyle w:val="Heading3"/>
      </w:pPr>
      <w:bookmarkStart w:id="97" w:name="_Toc72955242"/>
      <w:r>
        <w:t>UC004b_</w:t>
      </w:r>
      <w:r w:rsidR="00733B2E">
        <w:t>Cập nhật thông tin các chủ đề</w:t>
      </w:r>
      <w:r w:rsidR="00494013">
        <w:t xml:space="preserve"> bất động sản</w:t>
      </w:r>
      <w:bookmarkEnd w:id="97"/>
    </w:p>
    <w:p w14:paraId="55A8E267" w14:textId="32AEF2EE" w:rsidR="00F25BA2" w:rsidRDefault="00F25BA2" w:rsidP="00F25BA2">
      <w:pPr>
        <w:pStyle w:val="Heading4"/>
      </w:pPr>
      <w:r>
        <w:t>Đặc tả</w:t>
      </w:r>
    </w:p>
    <w:p w14:paraId="7CAA6C46" w14:textId="1DE64109" w:rsidR="00815370" w:rsidRPr="00815370" w:rsidRDefault="00815370" w:rsidP="00815370">
      <w:pPr>
        <w:pStyle w:val="Caption"/>
        <w:jc w:val="left"/>
      </w:pPr>
      <w:bookmarkStart w:id="98" w:name="_Toc72954756"/>
      <w:r w:rsidRPr="00815370">
        <w:rPr>
          <w:b/>
          <w:bCs w:val="0"/>
        </w:rPr>
        <w:t xml:space="preserve">Bảng </w:t>
      </w:r>
      <w:r w:rsidRPr="00815370">
        <w:rPr>
          <w:b/>
          <w:bCs w:val="0"/>
        </w:rPr>
        <w:fldChar w:fldCharType="begin"/>
      </w:r>
      <w:r w:rsidRPr="00815370">
        <w:rPr>
          <w:b/>
          <w:bCs w:val="0"/>
        </w:rPr>
        <w:instrText xml:space="preserve"> SEQ Bảng \* ARABIC </w:instrText>
      </w:r>
      <w:r w:rsidRPr="00815370">
        <w:rPr>
          <w:b/>
          <w:bCs w:val="0"/>
        </w:rPr>
        <w:fldChar w:fldCharType="separate"/>
      </w:r>
      <w:r w:rsidR="00F80D78">
        <w:rPr>
          <w:b/>
          <w:bCs w:val="0"/>
          <w:noProof/>
        </w:rPr>
        <w:t>12</w:t>
      </w:r>
      <w:r w:rsidRPr="00815370">
        <w:rPr>
          <w:b/>
          <w:bCs w:val="0"/>
        </w:rPr>
        <w:fldChar w:fldCharType="end"/>
      </w:r>
      <w:r w:rsidRPr="00815370">
        <w:rPr>
          <w:b/>
          <w:bCs w:val="0"/>
        </w:rPr>
        <w:t>:</w:t>
      </w:r>
      <w:r>
        <w:t xml:space="preserve"> Đặc tả Use case 004b_Cập nhật thông tin chủ đề bất động sản</w:t>
      </w:r>
      <w:bookmarkEnd w:id="98"/>
    </w:p>
    <w:tbl>
      <w:tblPr>
        <w:tblW w:w="9223" w:type="dxa"/>
        <w:tblInd w:w="-350" w:type="dxa"/>
        <w:tblBorders>
          <w:insideH w:val="nil"/>
          <w:insideV w:val="nil"/>
        </w:tblBorders>
        <w:tblLayout w:type="fixed"/>
        <w:tblLook w:val="0600" w:firstRow="0" w:lastRow="0" w:firstColumn="0" w:lastColumn="0" w:noHBand="1" w:noVBand="1"/>
      </w:tblPr>
      <w:tblGrid>
        <w:gridCol w:w="2092"/>
        <w:gridCol w:w="3083"/>
        <w:gridCol w:w="4048"/>
      </w:tblGrid>
      <w:tr w:rsidR="0065180A" w14:paraId="1E269415"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89AD" w14:textId="14B34AD9" w:rsidR="0065180A" w:rsidRPr="00577298" w:rsidRDefault="0065180A" w:rsidP="00786E0C">
            <w:pPr>
              <w:spacing w:before="240" w:after="120" w:line="276" w:lineRule="auto"/>
              <w:ind w:firstLine="0"/>
              <w:rPr>
                <w:b/>
                <w:szCs w:val="26"/>
              </w:rPr>
            </w:pPr>
            <w:r>
              <w:rPr>
                <w:b/>
                <w:szCs w:val="26"/>
              </w:rPr>
              <w:t>UC0</w:t>
            </w:r>
            <w:r w:rsidR="00885E30">
              <w:rPr>
                <w:b/>
                <w:szCs w:val="26"/>
              </w:rPr>
              <w:t>04b</w:t>
            </w:r>
            <w:r>
              <w:rPr>
                <w:b/>
                <w:szCs w:val="26"/>
              </w:rPr>
              <w:t>_Cập nhật thông tin các chủ đề</w:t>
            </w:r>
            <w:r w:rsidR="00494013">
              <w:rPr>
                <w:b/>
                <w:szCs w:val="26"/>
              </w:rPr>
              <w:t xml:space="preserve"> bất đổng sản</w:t>
            </w:r>
          </w:p>
        </w:tc>
      </w:tr>
      <w:tr w:rsidR="0065180A" w14:paraId="5D828CBF" w14:textId="77777777" w:rsidTr="00D001DF">
        <w:trPr>
          <w:trHeight w:val="50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90BA220" w14:textId="77777777" w:rsidR="0065180A" w:rsidRPr="00577298" w:rsidRDefault="0065180A" w:rsidP="00786E0C">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5E577DD0" w14:textId="12B825E2" w:rsidR="0065180A" w:rsidRPr="00577298" w:rsidRDefault="0065180A" w:rsidP="00786E0C">
            <w:pPr>
              <w:spacing w:after="240" w:line="276" w:lineRule="auto"/>
              <w:ind w:firstLine="0"/>
              <w:jc w:val="left"/>
              <w:rPr>
                <w:bCs/>
                <w:szCs w:val="26"/>
              </w:rPr>
            </w:pPr>
            <w:r>
              <w:rPr>
                <w:bCs/>
                <w:szCs w:val="26"/>
              </w:rPr>
              <w:t>Use case này giúp người dùng có thể chỉnh sửa lại các thông tin các chủ đề.</w:t>
            </w:r>
          </w:p>
        </w:tc>
      </w:tr>
      <w:tr w:rsidR="0065180A" w14:paraId="1A99BDE2" w14:textId="77777777" w:rsidTr="00D001DF">
        <w:trPr>
          <w:trHeight w:val="1049"/>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5E62B6" w14:textId="77777777" w:rsidR="0065180A" w:rsidRPr="00577298" w:rsidRDefault="0065180A" w:rsidP="00786E0C">
            <w:pPr>
              <w:spacing w:after="240"/>
              <w:ind w:firstLine="0"/>
              <w:rPr>
                <w:b/>
                <w:szCs w:val="26"/>
              </w:rPr>
            </w:pPr>
            <w:r w:rsidRPr="00577298">
              <w:rPr>
                <w:b/>
                <w:szCs w:val="26"/>
              </w:rPr>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63FDCC76" w14:textId="3EECA0A0" w:rsidR="0065180A" w:rsidRPr="00577298" w:rsidRDefault="0065180A" w:rsidP="00786E0C">
            <w:pPr>
              <w:spacing w:after="240" w:line="276" w:lineRule="auto"/>
              <w:ind w:firstLine="0"/>
              <w:jc w:val="left"/>
              <w:rPr>
                <w:bCs/>
                <w:szCs w:val="26"/>
              </w:rPr>
            </w:pPr>
            <w:r>
              <w:rPr>
                <w:bCs/>
                <w:szCs w:val="26"/>
              </w:rPr>
              <w:t>Người dùng chọn chức năng cập nhật thông tin các chủ đề trong mục quản lý chủ đề , rồi tiến hành nhập lại các thông tin muốn chỉnh sửa rồi nhấn nút Lưu cập nhật để thông tin được lưu xuống CSDL.</w:t>
            </w:r>
          </w:p>
        </w:tc>
      </w:tr>
      <w:tr w:rsidR="0065180A" w14:paraId="75331F43" w14:textId="77777777" w:rsidTr="00D001DF">
        <w:trPr>
          <w:trHeight w:val="50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71659FA" w14:textId="77777777" w:rsidR="0065180A" w:rsidRPr="00577298" w:rsidRDefault="0065180A" w:rsidP="00786E0C">
            <w:pPr>
              <w:spacing w:after="240"/>
              <w:ind w:firstLine="0"/>
              <w:rPr>
                <w:b/>
                <w:szCs w:val="26"/>
              </w:rPr>
            </w:pPr>
            <w:r w:rsidRPr="00577298">
              <w:rPr>
                <w:b/>
                <w:szCs w:val="26"/>
              </w:rPr>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4F867B40" w14:textId="3610193A" w:rsidR="0065180A" w:rsidRPr="00577298" w:rsidRDefault="0065180A" w:rsidP="00786E0C">
            <w:pPr>
              <w:spacing w:after="240" w:line="276" w:lineRule="auto"/>
              <w:ind w:firstLine="0"/>
              <w:rPr>
                <w:bCs/>
                <w:szCs w:val="26"/>
              </w:rPr>
            </w:pPr>
            <w:r>
              <w:rPr>
                <w:bCs/>
                <w:szCs w:val="26"/>
              </w:rPr>
              <w:t>Admin</w:t>
            </w:r>
          </w:p>
        </w:tc>
      </w:tr>
      <w:tr w:rsidR="0065180A" w14:paraId="73EF41B0" w14:textId="77777777" w:rsidTr="00D001DF">
        <w:trPr>
          <w:trHeight w:val="1013"/>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5434573" w14:textId="77777777" w:rsidR="0065180A" w:rsidRPr="00577298" w:rsidRDefault="0065180A" w:rsidP="00786E0C">
            <w:pPr>
              <w:spacing w:after="240"/>
              <w:ind w:firstLine="0"/>
              <w:rPr>
                <w:b/>
                <w:szCs w:val="26"/>
              </w:rPr>
            </w:pPr>
            <w:r w:rsidRPr="00577298">
              <w:rPr>
                <w:b/>
                <w:szCs w:val="26"/>
              </w:rPr>
              <w:lastRenderedPageBreak/>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40CC2D36" w14:textId="54657F36" w:rsidR="0065180A" w:rsidRPr="008F5984" w:rsidRDefault="0065180A" w:rsidP="00786E0C">
            <w:pPr>
              <w:spacing w:after="240" w:line="276" w:lineRule="auto"/>
              <w:ind w:firstLine="0"/>
              <w:rPr>
                <w:szCs w:val="26"/>
              </w:rPr>
            </w:pPr>
            <w:r>
              <w:rPr>
                <w:szCs w:val="26"/>
              </w:rPr>
              <w:t>Admin có tài khoản và đăng nhập thành công vào hệ thống, thông tin các chủ đề có sẵn trong hệ thống.</w:t>
            </w:r>
          </w:p>
        </w:tc>
      </w:tr>
      <w:tr w:rsidR="0065180A" w14:paraId="64965008" w14:textId="77777777" w:rsidTr="00D001DF">
        <w:trPr>
          <w:trHeight w:val="986"/>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CB7EB4F" w14:textId="77777777" w:rsidR="0065180A" w:rsidRPr="00577298" w:rsidRDefault="0065180A" w:rsidP="00786E0C">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76CAFE9A" w14:textId="77777777" w:rsidR="0065180A" w:rsidRPr="00577298" w:rsidRDefault="0065180A" w:rsidP="00786E0C">
            <w:pPr>
              <w:spacing w:after="240" w:line="276" w:lineRule="auto"/>
              <w:ind w:firstLine="0"/>
              <w:rPr>
                <w:bCs/>
                <w:szCs w:val="26"/>
              </w:rPr>
            </w:pPr>
            <w:r>
              <w:rPr>
                <w:bCs/>
                <w:szCs w:val="26"/>
              </w:rPr>
              <w:t>Thông tin được cập nhật theo yêu cầu và lưu xuống CSDL.</w:t>
            </w:r>
          </w:p>
        </w:tc>
      </w:tr>
      <w:tr w:rsidR="0065180A" w14:paraId="264D5EA6"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758926EF" w14:textId="77777777" w:rsidR="0065180A" w:rsidRPr="00577298" w:rsidRDefault="0065180A" w:rsidP="00786E0C">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29A78B79" w14:textId="77777777" w:rsidR="0065180A" w:rsidRPr="00577298" w:rsidRDefault="0065180A" w:rsidP="00786E0C">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1B9E631F" w14:textId="77777777" w:rsidR="0065180A" w:rsidRPr="00577298" w:rsidRDefault="0065180A" w:rsidP="00786E0C">
            <w:pPr>
              <w:spacing w:after="240" w:line="276" w:lineRule="auto"/>
              <w:rPr>
                <w:b/>
                <w:szCs w:val="26"/>
              </w:rPr>
            </w:pPr>
            <w:r w:rsidRPr="00577298">
              <w:rPr>
                <w:b/>
                <w:szCs w:val="26"/>
              </w:rPr>
              <w:t>Hệ thống</w:t>
            </w:r>
          </w:p>
        </w:tc>
      </w:tr>
      <w:tr w:rsidR="0065180A" w14:paraId="7ED80EAF" w14:textId="77777777" w:rsidTr="00D001DF">
        <w:trPr>
          <w:trHeight w:val="1076"/>
        </w:trPr>
        <w:tc>
          <w:tcPr>
            <w:tcW w:w="2092" w:type="dxa"/>
            <w:vMerge/>
            <w:tcBorders>
              <w:top w:val="nil"/>
              <w:left w:val="single" w:sz="4" w:space="0" w:color="auto"/>
              <w:bottom w:val="single" w:sz="8" w:space="0" w:color="000000"/>
              <w:right w:val="single" w:sz="8" w:space="0" w:color="000000"/>
            </w:tcBorders>
            <w:vAlign w:val="center"/>
            <w:hideMark/>
          </w:tcPr>
          <w:p w14:paraId="0134DD9A" w14:textId="77777777" w:rsidR="0065180A" w:rsidRPr="00577298" w:rsidRDefault="0065180A" w:rsidP="00786E0C">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64260182" w14:textId="7ED18C10" w:rsidR="0065180A" w:rsidRPr="00D30A89" w:rsidRDefault="0065180A" w:rsidP="00D30A89">
            <w:pPr>
              <w:spacing w:after="120" w:line="240" w:lineRule="auto"/>
              <w:ind w:firstLine="0"/>
              <w:jc w:val="left"/>
              <w:rPr>
                <w:bCs/>
                <w:szCs w:val="26"/>
              </w:rPr>
            </w:pPr>
            <w:r w:rsidRPr="00D30A89">
              <w:rPr>
                <w:bCs/>
                <w:szCs w:val="26"/>
              </w:rPr>
              <w:t>1.Người dùng chọn chức năng cập nhật thông tin chủ đề trong mục quản lý chủ đề của hệ thống.</w:t>
            </w:r>
          </w:p>
          <w:p w14:paraId="2114CAA5" w14:textId="77777777" w:rsidR="0065180A" w:rsidRDefault="0065180A" w:rsidP="00786E0C">
            <w:pPr>
              <w:spacing w:after="120" w:line="240" w:lineRule="auto"/>
              <w:jc w:val="left"/>
              <w:rPr>
                <w:bCs/>
                <w:szCs w:val="26"/>
              </w:rPr>
            </w:pPr>
          </w:p>
          <w:p w14:paraId="35AEE8E5" w14:textId="77777777" w:rsidR="0065180A" w:rsidRDefault="0065180A" w:rsidP="00786E0C">
            <w:pPr>
              <w:spacing w:after="120" w:line="240" w:lineRule="auto"/>
              <w:jc w:val="left"/>
              <w:rPr>
                <w:bCs/>
                <w:szCs w:val="26"/>
              </w:rPr>
            </w:pPr>
          </w:p>
          <w:p w14:paraId="12296193" w14:textId="77777777" w:rsidR="0065180A" w:rsidRPr="00D30A89" w:rsidRDefault="0065180A" w:rsidP="00D30A89">
            <w:pPr>
              <w:spacing w:after="120" w:line="240" w:lineRule="auto"/>
              <w:ind w:firstLine="0"/>
              <w:jc w:val="left"/>
              <w:rPr>
                <w:bCs/>
                <w:szCs w:val="26"/>
              </w:rPr>
            </w:pPr>
            <w:r w:rsidRPr="00D30A89">
              <w:rPr>
                <w:bCs/>
                <w:szCs w:val="26"/>
              </w:rPr>
              <w:t>3.Người dùng tiến hành nhập thông tin và các danh mục mà mình muốn thay đổi sau đố nhấn nút Lưu cập nhật.</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589109B6" w14:textId="77777777" w:rsidR="0065180A" w:rsidRDefault="0065180A" w:rsidP="00786E0C">
            <w:pPr>
              <w:pStyle w:val="ListParagraph"/>
              <w:spacing w:after="240" w:line="276" w:lineRule="auto"/>
              <w:ind w:left="682" w:firstLine="0"/>
              <w:jc w:val="left"/>
              <w:rPr>
                <w:szCs w:val="26"/>
              </w:rPr>
            </w:pPr>
          </w:p>
          <w:p w14:paraId="4F2E65A1" w14:textId="77777777" w:rsidR="0065180A" w:rsidRDefault="0065180A" w:rsidP="00786E0C">
            <w:pPr>
              <w:pStyle w:val="ListParagraph"/>
              <w:spacing w:after="240" w:line="276" w:lineRule="auto"/>
              <w:ind w:left="682" w:firstLine="0"/>
              <w:jc w:val="left"/>
              <w:rPr>
                <w:szCs w:val="26"/>
              </w:rPr>
            </w:pPr>
          </w:p>
          <w:p w14:paraId="41FDBB83" w14:textId="77777777" w:rsidR="0065180A" w:rsidRDefault="0065180A" w:rsidP="00786E0C">
            <w:pPr>
              <w:pStyle w:val="ListParagraph"/>
              <w:spacing w:after="240" w:line="276" w:lineRule="auto"/>
              <w:ind w:left="682" w:firstLine="0"/>
              <w:jc w:val="left"/>
              <w:rPr>
                <w:szCs w:val="26"/>
              </w:rPr>
            </w:pPr>
          </w:p>
          <w:p w14:paraId="3E0F6B41" w14:textId="388B5B72" w:rsidR="0065180A" w:rsidRPr="00D30A89" w:rsidRDefault="0065180A" w:rsidP="00D30A89">
            <w:pPr>
              <w:spacing w:after="240" w:line="276" w:lineRule="auto"/>
              <w:ind w:firstLine="0"/>
              <w:jc w:val="left"/>
              <w:rPr>
                <w:szCs w:val="26"/>
              </w:rPr>
            </w:pPr>
            <w:r w:rsidRPr="00D30A89">
              <w:rPr>
                <w:szCs w:val="26"/>
              </w:rPr>
              <w:t>2.Hệ thống hiện thị giao diện cập nhật thông tin chủ đề cho người dùng cập nhật.</w:t>
            </w:r>
          </w:p>
          <w:p w14:paraId="1C91B1FB" w14:textId="77777777" w:rsidR="0065180A" w:rsidRPr="00D30A89" w:rsidRDefault="0065180A" w:rsidP="00D30A89">
            <w:pPr>
              <w:spacing w:after="240" w:line="276" w:lineRule="auto"/>
              <w:ind w:firstLine="0"/>
              <w:jc w:val="left"/>
              <w:rPr>
                <w:szCs w:val="26"/>
              </w:rPr>
            </w:pPr>
          </w:p>
          <w:p w14:paraId="1C65B590" w14:textId="77777777" w:rsidR="0065180A" w:rsidRPr="00D30A89" w:rsidRDefault="0065180A" w:rsidP="00D30A89">
            <w:pPr>
              <w:spacing w:after="240" w:line="276" w:lineRule="auto"/>
              <w:ind w:firstLine="0"/>
              <w:jc w:val="left"/>
              <w:rPr>
                <w:szCs w:val="26"/>
              </w:rPr>
            </w:pPr>
            <w:r w:rsidRPr="00D30A89">
              <w:rPr>
                <w:szCs w:val="26"/>
              </w:rPr>
              <w:t>4. Hệ thống kiểm tra thông tin mà người dùng nhập vào khi cập nhật.</w:t>
            </w:r>
          </w:p>
          <w:p w14:paraId="04F324D1" w14:textId="52E7E18F" w:rsidR="0065180A" w:rsidRPr="00D30A89" w:rsidRDefault="0065180A" w:rsidP="00D30A89">
            <w:pPr>
              <w:spacing w:after="240" w:line="276" w:lineRule="auto"/>
              <w:ind w:firstLine="0"/>
              <w:jc w:val="left"/>
              <w:rPr>
                <w:szCs w:val="26"/>
              </w:rPr>
            </w:pPr>
            <w:r w:rsidRPr="00D30A89">
              <w:rPr>
                <w:szCs w:val="26"/>
              </w:rPr>
              <w:t>5. Hệ thống thông báo thông tin được cập nhật thành công, lưu xuống CSDL, quay lại giao diện quản lý chủ đề.</w:t>
            </w:r>
          </w:p>
        </w:tc>
      </w:tr>
      <w:tr w:rsidR="0065180A" w14:paraId="3663E923" w14:textId="77777777" w:rsidTr="00D001DF">
        <w:trPr>
          <w:trHeight w:val="2752"/>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41B84895" w14:textId="77777777" w:rsidR="0065180A" w:rsidRPr="00577298" w:rsidRDefault="0065180A" w:rsidP="00786E0C">
            <w:pPr>
              <w:spacing w:after="240"/>
              <w:ind w:firstLine="0"/>
              <w:jc w:val="left"/>
              <w:rPr>
                <w:b/>
                <w:szCs w:val="26"/>
              </w:rPr>
            </w:pPr>
            <w:r w:rsidRPr="00577298">
              <w:rPr>
                <w:b/>
                <w:szCs w:val="26"/>
              </w:rPr>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5C56374" w14:textId="77777777" w:rsidR="0065180A" w:rsidRPr="00577298" w:rsidRDefault="0065180A" w:rsidP="00786E0C">
            <w:pPr>
              <w:spacing w:line="240" w:lineRule="auto"/>
              <w:rPr>
                <w:szCs w:val="26"/>
              </w:rPr>
            </w:pPr>
          </w:p>
          <w:p w14:paraId="1085457D" w14:textId="77777777" w:rsidR="0065180A" w:rsidRPr="00EE6562" w:rsidRDefault="0065180A" w:rsidP="00786E0C">
            <w:pPr>
              <w:spacing w:line="240" w:lineRule="auto"/>
              <w:ind w:firstLine="0"/>
              <w:rPr>
                <w:bCs/>
                <w:szCs w:val="26"/>
              </w:rPr>
            </w:pPr>
            <w:r>
              <w:rPr>
                <w:bCs/>
                <w:szCs w:val="26"/>
              </w:rPr>
              <w:t>4.1.1 Người dùng nhập lại thông tin mà hệ thống thông báo lỗi rồi nhấn nút lưu cập nhật.</w:t>
            </w: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3C798E9" w14:textId="77777777" w:rsidR="0065180A" w:rsidRPr="00577298" w:rsidRDefault="0065180A" w:rsidP="005731C5">
            <w:pPr>
              <w:spacing w:line="240" w:lineRule="auto"/>
              <w:ind w:firstLine="0"/>
              <w:rPr>
                <w:szCs w:val="26"/>
              </w:rPr>
            </w:pPr>
            <w:r>
              <w:rPr>
                <w:szCs w:val="26"/>
              </w:rPr>
              <w:t>4.1 Hệ thống thông báo thông tin người dung nhập sai mời nhập lại</w:t>
            </w:r>
          </w:p>
          <w:p w14:paraId="7B420DF0" w14:textId="77777777" w:rsidR="0065180A" w:rsidRDefault="0065180A" w:rsidP="00786E0C">
            <w:pPr>
              <w:spacing w:line="240" w:lineRule="auto"/>
              <w:rPr>
                <w:b/>
                <w:szCs w:val="26"/>
              </w:rPr>
            </w:pPr>
          </w:p>
          <w:p w14:paraId="301DB496" w14:textId="77777777" w:rsidR="0065180A" w:rsidRDefault="0065180A" w:rsidP="00786E0C">
            <w:pPr>
              <w:spacing w:line="240" w:lineRule="auto"/>
              <w:rPr>
                <w:b/>
                <w:szCs w:val="26"/>
              </w:rPr>
            </w:pPr>
          </w:p>
          <w:p w14:paraId="7EA5B6D4" w14:textId="77777777" w:rsidR="0065180A" w:rsidRPr="00EE6562" w:rsidRDefault="0065180A" w:rsidP="005731C5">
            <w:pPr>
              <w:spacing w:line="240" w:lineRule="auto"/>
              <w:ind w:firstLine="0"/>
              <w:rPr>
                <w:bCs/>
                <w:szCs w:val="26"/>
              </w:rPr>
            </w:pPr>
            <w:r w:rsidRPr="00EE6562">
              <w:rPr>
                <w:bCs/>
                <w:szCs w:val="26"/>
              </w:rPr>
              <w:t>4.1.1.1 Hệ thống quay lại bước 4</w:t>
            </w:r>
          </w:p>
        </w:tc>
      </w:tr>
    </w:tbl>
    <w:p w14:paraId="1B06041D" w14:textId="77777777" w:rsidR="0065180A" w:rsidRPr="0065180A" w:rsidRDefault="0065180A" w:rsidP="0065180A"/>
    <w:p w14:paraId="4E254D97" w14:textId="261185D7" w:rsidR="00F25BA2" w:rsidRDefault="00F25BA2" w:rsidP="00F25BA2">
      <w:pPr>
        <w:pStyle w:val="Heading4"/>
      </w:pPr>
      <w:r>
        <w:lastRenderedPageBreak/>
        <w:t>Sơ đồ hoạt động</w:t>
      </w:r>
    </w:p>
    <w:p w14:paraId="30CF696A" w14:textId="77777777" w:rsidR="00815370" w:rsidRDefault="00C15E85" w:rsidP="00815370">
      <w:pPr>
        <w:keepNext/>
        <w:ind w:hanging="270"/>
        <w:jc w:val="center"/>
      </w:pPr>
      <w:r w:rsidRPr="00C15E85">
        <w:rPr>
          <w:noProof/>
        </w:rPr>
        <w:drawing>
          <wp:inline distT="0" distB="0" distL="0" distR="0" wp14:anchorId="0F718687" wp14:editId="27790C6D">
            <wp:extent cx="5580380" cy="499935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999355"/>
                    </a:xfrm>
                    <a:prstGeom prst="rect">
                      <a:avLst/>
                    </a:prstGeom>
                    <a:noFill/>
                    <a:ln>
                      <a:noFill/>
                    </a:ln>
                  </pic:spPr>
                </pic:pic>
              </a:graphicData>
            </a:graphic>
          </wp:inline>
        </w:drawing>
      </w:r>
    </w:p>
    <w:p w14:paraId="4A5AA99C" w14:textId="7A08705A" w:rsidR="00B63AC7" w:rsidRDefault="00815370" w:rsidP="00815370">
      <w:pPr>
        <w:pStyle w:val="Caption"/>
      </w:pPr>
      <w:bookmarkStart w:id="99" w:name="_Toc72954942"/>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16</w:t>
      </w:r>
      <w:r w:rsidRPr="00815370">
        <w:rPr>
          <w:b/>
          <w:bCs w:val="0"/>
        </w:rPr>
        <w:fldChar w:fldCharType="end"/>
      </w:r>
      <w:r w:rsidRPr="00815370">
        <w:rPr>
          <w:b/>
          <w:bCs w:val="0"/>
        </w:rPr>
        <w:t>:</w:t>
      </w:r>
      <w:r>
        <w:t xml:space="preserve"> Sơ đồ hoạt động chức năng cập nhật chủ đề bất động sản</w:t>
      </w:r>
      <w:bookmarkEnd w:id="99"/>
    </w:p>
    <w:p w14:paraId="53180195" w14:textId="1E4074A0" w:rsidR="00801F2C" w:rsidRDefault="00801F2C" w:rsidP="00801F2C">
      <w:pPr>
        <w:pStyle w:val="Heading4"/>
      </w:pPr>
      <w:r>
        <w:lastRenderedPageBreak/>
        <w:t>Sơ đồ Sequence</w:t>
      </w:r>
    </w:p>
    <w:p w14:paraId="01739F90" w14:textId="77777777" w:rsidR="00815370" w:rsidRDefault="00801F2C" w:rsidP="00815370">
      <w:pPr>
        <w:keepNext/>
        <w:ind w:hanging="270"/>
      </w:pPr>
      <w:r w:rsidRPr="00801F2C">
        <w:rPr>
          <w:noProof/>
        </w:rPr>
        <w:drawing>
          <wp:inline distT="0" distB="0" distL="0" distR="0" wp14:anchorId="1032CB16" wp14:editId="69DE86F0">
            <wp:extent cx="5580380" cy="484568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845685"/>
                    </a:xfrm>
                    <a:prstGeom prst="rect">
                      <a:avLst/>
                    </a:prstGeom>
                    <a:noFill/>
                    <a:ln>
                      <a:noFill/>
                    </a:ln>
                  </pic:spPr>
                </pic:pic>
              </a:graphicData>
            </a:graphic>
          </wp:inline>
        </w:drawing>
      </w:r>
    </w:p>
    <w:p w14:paraId="1A893EF1" w14:textId="0C345048" w:rsidR="00801F2C" w:rsidRPr="00F25BA2" w:rsidRDefault="00815370" w:rsidP="00815370">
      <w:pPr>
        <w:pStyle w:val="Caption"/>
      </w:pPr>
      <w:bookmarkStart w:id="100" w:name="_Toc72954943"/>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17</w:t>
      </w:r>
      <w:r w:rsidRPr="00815370">
        <w:rPr>
          <w:b/>
          <w:bCs w:val="0"/>
        </w:rPr>
        <w:fldChar w:fldCharType="end"/>
      </w:r>
      <w:r w:rsidRPr="00815370">
        <w:rPr>
          <w:b/>
          <w:bCs w:val="0"/>
        </w:rPr>
        <w:t>:</w:t>
      </w:r>
      <w:r>
        <w:t xml:space="preserve"> Sơ đồ trình tự chức năng cập nhật chủ đề bất động sản</w:t>
      </w:r>
      <w:bookmarkEnd w:id="100"/>
    </w:p>
    <w:p w14:paraId="3EDC6EB2" w14:textId="56A63EA7" w:rsidR="00AC7F5C" w:rsidRDefault="00382469" w:rsidP="00AC7F5C">
      <w:pPr>
        <w:pStyle w:val="Heading3"/>
      </w:pPr>
      <w:bookmarkStart w:id="101" w:name="_Toc72955243"/>
      <w:r>
        <w:t>UC007a_</w:t>
      </w:r>
      <w:r w:rsidR="00AC7F5C">
        <w:t>Thêm tài khoản</w:t>
      </w:r>
      <w:bookmarkEnd w:id="101"/>
    </w:p>
    <w:p w14:paraId="75ABAA63" w14:textId="1D947250" w:rsidR="00F25BA2" w:rsidRDefault="00F25BA2" w:rsidP="00F25BA2">
      <w:pPr>
        <w:pStyle w:val="Heading4"/>
      </w:pPr>
      <w:r>
        <w:t>Đặc tả</w:t>
      </w:r>
    </w:p>
    <w:p w14:paraId="62F21BBC" w14:textId="2E665640" w:rsidR="00815370" w:rsidRPr="00815370" w:rsidRDefault="00815370" w:rsidP="00815370">
      <w:pPr>
        <w:pStyle w:val="Caption"/>
        <w:jc w:val="left"/>
      </w:pPr>
      <w:bookmarkStart w:id="102" w:name="_Toc72954757"/>
      <w:r w:rsidRPr="00815370">
        <w:rPr>
          <w:b/>
          <w:bCs w:val="0"/>
        </w:rPr>
        <w:t xml:space="preserve">Bảng </w:t>
      </w:r>
      <w:r w:rsidRPr="00815370">
        <w:rPr>
          <w:b/>
          <w:bCs w:val="0"/>
        </w:rPr>
        <w:fldChar w:fldCharType="begin"/>
      </w:r>
      <w:r w:rsidRPr="00815370">
        <w:rPr>
          <w:b/>
          <w:bCs w:val="0"/>
        </w:rPr>
        <w:instrText xml:space="preserve"> SEQ Bảng \* ARABIC </w:instrText>
      </w:r>
      <w:r w:rsidRPr="00815370">
        <w:rPr>
          <w:b/>
          <w:bCs w:val="0"/>
        </w:rPr>
        <w:fldChar w:fldCharType="separate"/>
      </w:r>
      <w:r w:rsidR="00F80D78">
        <w:rPr>
          <w:b/>
          <w:bCs w:val="0"/>
          <w:noProof/>
        </w:rPr>
        <w:t>13</w:t>
      </w:r>
      <w:r w:rsidRPr="00815370">
        <w:rPr>
          <w:b/>
          <w:bCs w:val="0"/>
        </w:rPr>
        <w:fldChar w:fldCharType="end"/>
      </w:r>
      <w:r w:rsidRPr="00815370">
        <w:rPr>
          <w:b/>
          <w:bCs w:val="0"/>
        </w:rPr>
        <w:t>:</w:t>
      </w:r>
      <w:r>
        <w:t xml:space="preserve"> Đặc tả Use case 007a_Thêm tài khoản</w:t>
      </w:r>
      <w:bookmarkEnd w:id="102"/>
    </w:p>
    <w:tbl>
      <w:tblPr>
        <w:tblW w:w="9223" w:type="dxa"/>
        <w:tblInd w:w="-440" w:type="dxa"/>
        <w:tblBorders>
          <w:insideH w:val="nil"/>
          <w:insideV w:val="nil"/>
        </w:tblBorders>
        <w:tblLayout w:type="fixed"/>
        <w:tblLook w:val="0600" w:firstRow="0" w:lastRow="0" w:firstColumn="0" w:lastColumn="0" w:noHBand="1" w:noVBand="1"/>
      </w:tblPr>
      <w:tblGrid>
        <w:gridCol w:w="2092"/>
        <w:gridCol w:w="3083"/>
        <w:gridCol w:w="4048"/>
      </w:tblGrid>
      <w:tr w:rsidR="005B1C1E" w14:paraId="02088024"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B58BF" w14:textId="59799ACB" w:rsidR="005B1C1E" w:rsidRPr="00577298" w:rsidRDefault="005B1C1E" w:rsidP="00B10845">
            <w:pPr>
              <w:spacing w:before="240" w:after="120" w:line="276" w:lineRule="auto"/>
              <w:ind w:firstLine="0"/>
              <w:rPr>
                <w:b/>
                <w:szCs w:val="26"/>
              </w:rPr>
            </w:pPr>
            <w:r>
              <w:rPr>
                <w:b/>
                <w:szCs w:val="26"/>
              </w:rPr>
              <w:t>UC0</w:t>
            </w:r>
            <w:r w:rsidR="00885E30">
              <w:rPr>
                <w:b/>
                <w:szCs w:val="26"/>
              </w:rPr>
              <w:t>07a</w:t>
            </w:r>
            <w:r>
              <w:rPr>
                <w:b/>
                <w:szCs w:val="26"/>
              </w:rPr>
              <w:t>_Thêm tài khoản</w:t>
            </w:r>
          </w:p>
        </w:tc>
      </w:tr>
      <w:tr w:rsidR="005B1C1E" w14:paraId="13ED3117" w14:textId="77777777" w:rsidTr="00D001DF">
        <w:trPr>
          <w:trHeight w:val="50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B289602" w14:textId="77777777" w:rsidR="005B1C1E" w:rsidRPr="00577298" w:rsidRDefault="005B1C1E" w:rsidP="00B10845">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7F0F95A7" w14:textId="59881FD5" w:rsidR="005B1C1E" w:rsidRPr="00577298" w:rsidRDefault="005B1C1E" w:rsidP="00B10845">
            <w:pPr>
              <w:spacing w:after="240" w:line="276" w:lineRule="auto"/>
              <w:ind w:firstLine="0"/>
              <w:jc w:val="left"/>
              <w:rPr>
                <w:bCs/>
                <w:szCs w:val="26"/>
              </w:rPr>
            </w:pPr>
            <w:r>
              <w:rPr>
                <w:bCs/>
                <w:szCs w:val="26"/>
              </w:rPr>
              <w:t>Use case này giúp Admin có thể thêm tài khoản vào mục Quản lý tài khoản.</w:t>
            </w:r>
          </w:p>
        </w:tc>
      </w:tr>
      <w:tr w:rsidR="005B1C1E" w14:paraId="43F997AD" w14:textId="77777777" w:rsidTr="00D001DF">
        <w:trPr>
          <w:trHeight w:val="1049"/>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D80F7EE" w14:textId="77777777" w:rsidR="005B1C1E" w:rsidRPr="00577298" w:rsidRDefault="005B1C1E" w:rsidP="00B10845">
            <w:pPr>
              <w:spacing w:after="240"/>
              <w:ind w:firstLine="0"/>
              <w:rPr>
                <w:b/>
                <w:szCs w:val="26"/>
              </w:rPr>
            </w:pPr>
            <w:r w:rsidRPr="00577298">
              <w:rPr>
                <w:b/>
                <w:szCs w:val="26"/>
              </w:rPr>
              <w:lastRenderedPageBreak/>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27B41E42" w14:textId="15C3A7BD" w:rsidR="005B1C1E" w:rsidRPr="00577298" w:rsidRDefault="005B1C1E" w:rsidP="00B10845">
            <w:pPr>
              <w:spacing w:after="240" w:line="276" w:lineRule="auto"/>
              <w:ind w:firstLine="0"/>
              <w:jc w:val="left"/>
              <w:rPr>
                <w:bCs/>
                <w:szCs w:val="26"/>
              </w:rPr>
            </w:pPr>
            <w:r>
              <w:rPr>
                <w:bCs/>
                <w:szCs w:val="26"/>
              </w:rPr>
              <w:t>Admin chọn chức năng thêm tài khoản trong mục Quản lý tài khoản của hệ thống, nhập các thông tin cần thêm của tài khoản mới  rồi nhấn nút Thêm để lưu tin tức xuống CSDL.</w:t>
            </w:r>
          </w:p>
        </w:tc>
      </w:tr>
      <w:tr w:rsidR="005B1C1E" w14:paraId="6D00F5D5" w14:textId="77777777" w:rsidTr="00D001DF">
        <w:trPr>
          <w:trHeight w:val="50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593CAF8C" w14:textId="77777777" w:rsidR="005B1C1E" w:rsidRPr="00577298" w:rsidRDefault="005B1C1E" w:rsidP="00B10845">
            <w:pPr>
              <w:spacing w:after="240"/>
              <w:ind w:firstLine="0"/>
              <w:rPr>
                <w:b/>
                <w:szCs w:val="26"/>
              </w:rPr>
            </w:pPr>
            <w:r w:rsidRPr="00577298">
              <w:rPr>
                <w:b/>
                <w:szCs w:val="26"/>
              </w:rPr>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082776B0" w14:textId="77777777" w:rsidR="005B1C1E" w:rsidRPr="00577298" w:rsidRDefault="005B1C1E" w:rsidP="00B10845">
            <w:pPr>
              <w:spacing w:after="240" w:line="276" w:lineRule="auto"/>
              <w:ind w:firstLine="0"/>
              <w:rPr>
                <w:bCs/>
                <w:szCs w:val="26"/>
              </w:rPr>
            </w:pPr>
            <w:r>
              <w:rPr>
                <w:bCs/>
                <w:szCs w:val="26"/>
              </w:rPr>
              <w:t>Admin</w:t>
            </w:r>
          </w:p>
        </w:tc>
      </w:tr>
      <w:tr w:rsidR="005B1C1E" w14:paraId="68C41E81" w14:textId="77777777" w:rsidTr="00D001DF">
        <w:trPr>
          <w:trHeight w:val="1013"/>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8E3D98C" w14:textId="77777777" w:rsidR="005B1C1E" w:rsidRPr="00577298" w:rsidRDefault="005B1C1E" w:rsidP="00B10845">
            <w:pPr>
              <w:spacing w:after="240"/>
              <w:ind w:firstLine="0"/>
              <w:rPr>
                <w:b/>
                <w:szCs w:val="26"/>
              </w:rPr>
            </w:pPr>
            <w:r w:rsidRPr="00577298">
              <w:rPr>
                <w:b/>
                <w:szCs w:val="26"/>
              </w:rPr>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81DC2BA" w14:textId="77777777" w:rsidR="005B1C1E" w:rsidRPr="008F5984" w:rsidRDefault="005B1C1E" w:rsidP="00B10845">
            <w:pPr>
              <w:spacing w:after="240" w:line="276" w:lineRule="auto"/>
              <w:ind w:firstLine="0"/>
              <w:rPr>
                <w:szCs w:val="26"/>
              </w:rPr>
            </w:pPr>
            <w:r>
              <w:rPr>
                <w:szCs w:val="26"/>
              </w:rPr>
              <w:t>Admin có tài khoản và đăng nhập thành công vào hệ thống.</w:t>
            </w:r>
          </w:p>
        </w:tc>
      </w:tr>
      <w:tr w:rsidR="005B1C1E" w14:paraId="5D8BDC14" w14:textId="77777777" w:rsidTr="00D001DF">
        <w:trPr>
          <w:trHeight w:val="986"/>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6D318E6" w14:textId="77777777" w:rsidR="005B1C1E" w:rsidRPr="00577298" w:rsidRDefault="005B1C1E" w:rsidP="00B10845">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2B6F07D2" w14:textId="4E1C760C" w:rsidR="005B1C1E" w:rsidRPr="00577298" w:rsidRDefault="005B1C1E" w:rsidP="00B10845">
            <w:pPr>
              <w:spacing w:after="240" w:line="276" w:lineRule="auto"/>
              <w:ind w:firstLine="0"/>
              <w:rPr>
                <w:bCs/>
                <w:szCs w:val="26"/>
              </w:rPr>
            </w:pPr>
            <w:r>
              <w:rPr>
                <w:bCs/>
                <w:szCs w:val="26"/>
              </w:rPr>
              <w:t>Thêm tài khoản thành công và lưu thông tin xuống CSDL.</w:t>
            </w:r>
          </w:p>
        </w:tc>
      </w:tr>
      <w:tr w:rsidR="005B1C1E" w14:paraId="35505679"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5986CE78" w14:textId="77777777" w:rsidR="005B1C1E" w:rsidRPr="00577298" w:rsidRDefault="005B1C1E" w:rsidP="00B10845">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23ABBE51" w14:textId="77777777" w:rsidR="005B1C1E" w:rsidRPr="00577298" w:rsidRDefault="005B1C1E" w:rsidP="00B10845">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0EB0F269" w14:textId="77777777" w:rsidR="005B1C1E" w:rsidRPr="00577298" w:rsidRDefault="005B1C1E" w:rsidP="00B10845">
            <w:pPr>
              <w:spacing w:after="240" w:line="276" w:lineRule="auto"/>
              <w:rPr>
                <w:b/>
                <w:szCs w:val="26"/>
              </w:rPr>
            </w:pPr>
            <w:r w:rsidRPr="00577298">
              <w:rPr>
                <w:b/>
                <w:szCs w:val="26"/>
              </w:rPr>
              <w:t>Hệ thống</w:t>
            </w:r>
          </w:p>
        </w:tc>
      </w:tr>
      <w:tr w:rsidR="005B1C1E" w14:paraId="2B2215FF" w14:textId="77777777" w:rsidTr="00D001DF">
        <w:trPr>
          <w:trHeight w:val="1076"/>
        </w:trPr>
        <w:tc>
          <w:tcPr>
            <w:tcW w:w="2092" w:type="dxa"/>
            <w:vMerge/>
            <w:tcBorders>
              <w:top w:val="nil"/>
              <w:left w:val="single" w:sz="4" w:space="0" w:color="auto"/>
              <w:bottom w:val="single" w:sz="8" w:space="0" w:color="000000"/>
              <w:right w:val="single" w:sz="8" w:space="0" w:color="000000"/>
            </w:tcBorders>
            <w:vAlign w:val="center"/>
            <w:hideMark/>
          </w:tcPr>
          <w:p w14:paraId="66123FDD" w14:textId="77777777" w:rsidR="005B1C1E" w:rsidRPr="00577298" w:rsidRDefault="005B1C1E" w:rsidP="00B10845">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6528EE4E" w14:textId="1F070729" w:rsidR="005B1C1E" w:rsidRPr="00F70E1C" w:rsidRDefault="005B1C1E" w:rsidP="00B10845">
            <w:pPr>
              <w:spacing w:after="120" w:line="240" w:lineRule="auto"/>
              <w:ind w:firstLine="0"/>
              <w:jc w:val="left"/>
              <w:rPr>
                <w:bCs/>
                <w:szCs w:val="26"/>
              </w:rPr>
            </w:pPr>
            <w:r w:rsidRPr="00F70E1C">
              <w:rPr>
                <w:bCs/>
                <w:szCs w:val="26"/>
              </w:rPr>
              <w:t>1.</w:t>
            </w:r>
            <w:r>
              <w:rPr>
                <w:bCs/>
                <w:szCs w:val="26"/>
              </w:rPr>
              <w:t>Admin</w:t>
            </w:r>
            <w:r w:rsidRPr="00F70E1C">
              <w:rPr>
                <w:bCs/>
                <w:szCs w:val="26"/>
              </w:rPr>
              <w:t xml:space="preserve"> chọn chức năng thêm </w:t>
            </w:r>
            <w:r>
              <w:rPr>
                <w:bCs/>
                <w:szCs w:val="26"/>
              </w:rPr>
              <w:t xml:space="preserve">tài khoản </w:t>
            </w:r>
            <w:r w:rsidRPr="00F70E1C">
              <w:rPr>
                <w:bCs/>
                <w:szCs w:val="26"/>
              </w:rPr>
              <w:t>trong mục Quản lý</w:t>
            </w:r>
            <w:r>
              <w:rPr>
                <w:bCs/>
                <w:szCs w:val="26"/>
              </w:rPr>
              <w:t xml:space="preserve"> tài khoản</w:t>
            </w:r>
            <w:r w:rsidRPr="00F70E1C">
              <w:rPr>
                <w:bCs/>
                <w:szCs w:val="26"/>
              </w:rPr>
              <w:t xml:space="preserve"> của hệ thống.</w:t>
            </w:r>
          </w:p>
          <w:p w14:paraId="6E4B0B30" w14:textId="77777777" w:rsidR="005B1C1E" w:rsidRDefault="005B1C1E" w:rsidP="00B10845">
            <w:pPr>
              <w:spacing w:after="120" w:line="240" w:lineRule="auto"/>
              <w:jc w:val="left"/>
              <w:rPr>
                <w:bCs/>
                <w:szCs w:val="26"/>
              </w:rPr>
            </w:pPr>
          </w:p>
          <w:p w14:paraId="4FF91D02" w14:textId="77777777" w:rsidR="005B1C1E" w:rsidRDefault="005B1C1E" w:rsidP="00B10845">
            <w:pPr>
              <w:spacing w:after="120" w:line="240" w:lineRule="auto"/>
              <w:jc w:val="left"/>
              <w:rPr>
                <w:bCs/>
                <w:szCs w:val="26"/>
              </w:rPr>
            </w:pPr>
          </w:p>
          <w:p w14:paraId="22DAB736" w14:textId="1B7FE0FB" w:rsidR="005B1C1E" w:rsidRPr="00F70E1C" w:rsidRDefault="005B1C1E" w:rsidP="00B10845">
            <w:pPr>
              <w:spacing w:after="120" w:line="240" w:lineRule="auto"/>
              <w:ind w:firstLine="0"/>
              <w:jc w:val="left"/>
              <w:rPr>
                <w:bCs/>
                <w:szCs w:val="26"/>
              </w:rPr>
            </w:pPr>
            <w:r w:rsidRPr="00F70E1C">
              <w:rPr>
                <w:bCs/>
                <w:szCs w:val="26"/>
              </w:rPr>
              <w:t>3.</w:t>
            </w:r>
            <w:r>
              <w:rPr>
                <w:bCs/>
                <w:szCs w:val="26"/>
              </w:rPr>
              <w:t>Admin nhập SDT hoặc Email để thêm tài khoản vào hệ thống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3BB35228" w14:textId="77777777" w:rsidR="005B1C1E" w:rsidRDefault="005B1C1E" w:rsidP="00B10845">
            <w:pPr>
              <w:pStyle w:val="ListParagraph"/>
              <w:spacing w:after="240" w:line="276" w:lineRule="auto"/>
              <w:ind w:left="682" w:firstLine="0"/>
              <w:jc w:val="left"/>
              <w:rPr>
                <w:szCs w:val="26"/>
              </w:rPr>
            </w:pPr>
          </w:p>
          <w:p w14:paraId="6963A391" w14:textId="77777777" w:rsidR="005B1C1E" w:rsidRDefault="005B1C1E" w:rsidP="00B10845">
            <w:pPr>
              <w:pStyle w:val="ListParagraph"/>
              <w:spacing w:after="240" w:line="276" w:lineRule="auto"/>
              <w:ind w:left="682" w:firstLine="0"/>
              <w:jc w:val="left"/>
              <w:rPr>
                <w:szCs w:val="26"/>
              </w:rPr>
            </w:pPr>
          </w:p>
          <w:p w14:paraId="2E86E61E" w14:textId="77777777" w:rsidR="005B1C1E" w:rsidRDefault="005B1C1E" w:rsidP="00B10845">
            <w:pPr>
              <w:pStyle w:val="ListParagraph"/>
              <w:spacing w:after="240" w:line="276" w:lineRule="auto"/>
              <w:ind w:left="682" w:firstLine="0"/>
              <w:jc w:val="left"/>
              <w:rPr>
                <w:szCs w:val="26"/>
              </w:rPr>
            </w:pPr>
          </w:p>
          <w:p w14:paraId="0836CAB8" w14:textId="539B590B" w:rsidR="005B1C1E" w:rsidRPr="00F70E1C" w:rsidRDefault="005B1C1E" w:rsidP="00B10845">
            <w:pPr>
              <w:spacing w:after="240" w:line="276" w:lineRule="auto"/>
              <w:ind w:firstLine="0"/>
              <w:jc w:val="left"/>
              <w:rPr>
                <w:szCs w:val="26"/>
              </w:rPr>
            </w:pPr>
            <w:r w:rsidRPr="00F70E1C">
              <w:rPr>
                <w:szCs w:val="26"/>
              </w:rPr>
              <w:t xml:space="preserve">2.Hệ thống hiện thị giao diện </w:t>
            </w:r>
            <w:r>
              <w:rPr>
                <w:szCs w:val="26"/>
              </w:rPr>
              <w:t>gói thêm tài</w:t>
            </w:r>
            <w:r w:rsidRPr="00F70E1C">
              <w:rPr>
                <w:szCs w:val="26"/>
              </w:rPr>
              <w:t xml:space="preserve"> để người dùng thêm </w:t>
            </w:r>
            <w:r>
              <w:rPr>
                <w:szCs w:val="26"/>
              </w:rPr>
              <w:t>tài khoản mới</w:t>
            </w:r>
          </w:p>
          <w:p w14:paraId="390BA2B3" w14:textId="77777777" w:rsidR="005B1C1E" w:rsidRPr="00F70E1C" w:rsidRDefault="005B1C1E" w:rsidP="00B10845">
            <w:pPr>
              <w:spacing w:after="240" w:line="276" w:lineRule="auto"/>
              <w:ind w:firstLine="0"/>
              <w:jc w:val="left"/>
              <w:rPr>
                <w:szCs w:val="26"/>
              </w:rPr>
            </w:pPr>
          </w:p>
          <w:p w14:paraId="0E6D8D2A" w14:textId="57E499A3" w:rsidR="005B1C1E" w:rsidRPr="00F70E1C" w:rsidRDefault="005B1C1E" w:rsidP="00B10845">
            <w:pPr>
              <w:spacing w:after="240" w:line="276" w:lineRule="auto"/>
              <w:ind w:firstLine="0"/>
              <w:jc w:val="left"/>
              <w:rPr>
                <w:szCs w:val="26"/>
              </w:rPr>
            </w:pPr>
            <w:r w:rsidRPr="00F70E1C">
              <w:rPr>
                <w:szCs w:val="26"/>
              </w:rPr>
              <w:t>4. Hệ thống kiểm tra thông tin</w:t>
            </w:r>
            <w:r>
              <w:rPr>
                <w:szCs w:val="26"/>
              </w:rPr>
              <w:t xml:space="preserve"> SDT và Email vừa thêm vào hợp lệ không.</w:t>
            </w:r>
          </w:p>
          <w:p w14:paraId="1BCD3976" w14:textId="5843C21C" w:rsidR="005B1C1E" w:rsidRPr="00F70E1C" w:rsidRDefault="005B1C1E" w:rsidP="00B10845">
            <w:pPr>
              <w:spacing w:after="240" w:line="276" w:lineRule="auto"/>
              <w:ind w:firstLine="0"/>
              <w:jc w:val="left"/>
              <w:rPr>
                <w:szCs w:val="26"/>
              </w:rPr>
            </w:pPr>
            <w:r w:rsidRPr="00F70E1C">
              <w:rPr>
                <w:szCs w:val="26"/>
              </w:rPr>
              <w:t>5. Hệ thống thông báo</w:t>
            </w:r>
            <w:r>
              <w:rPr>
                <w:szCs w:val="26"/>
              </w:rPr>
              <w:t xml:space="preserve"> thêm tài khoản thành công</w:t>
            </w:r>
            <w:r w:rsidRPr="00F70E1C">
              <w:rPr>
                <w:szCs w:val="26"/>
              </w:rPr>
              <w:t xml:space="preserve"> lưu xuống CSDL, quay lại giao diện Quản lý </w:t>
            </w:r>
            <w:r>
              <w:rPr>
                <w:szCs w:val="26"/>
              </w:rPr>
              <w:t>tài khoản.</w:t>
            </w:r>
          </w:p>
        </w:tc>
      </w:tr>
      <w:tr w:rsidR="005B1C1E" w14:paraId="541F60D8" w14:textId="77777777" w:rsidTr="00D001DF">
        <w:trPr>
          <w:trHeight w:val="2752"/>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55B29EF8" w14:textId="77777777" w:rsidR="005B1C1E" w:rsidRPr="00577298" w:rsidRDefault="005B1C1E" w:rsidP="00B10845">
            <w:pPr>
              <w:spacing w:after="240"/>
              <w:ind w:firstLine="0"/>
              <w:jc w:val="left"/>
              <w:rPr>
                <w:b/>
                <w:szCs w:val="26"/>
              </w:rPr>
            </w:pPr>
            <w:r w:rsidRPr="00577298">
              <w:rPr>
                <w:b/>
                <w:szCs w:val="26"/>
              </w:rPr>
              <w:lastRenderedPageBreak/>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08966F0" w14:textId="77777777" w:rsidR="005B1C1E" w:rsidRPr="00577298" w:rsidRDefault="005B1C1E" w:rsidP="00B10845">
            <w:pPr>
              <w:spacing w:line="240" w:lineRule="auto"/>
              <w:rPr>
                <w:szCs w:val="26"/>
              </w:rPr>
            </w:pPr>
          </w:p>
          <w:p w14:paraId="723ECCAB" w14:textId="11B22A72" w:rsidR="005B1C1E" w:rsidRPr="00EE6562" w:rsidRDefault="005B1C1E" w:rsidP="00B10845">
            <w:pPr>
              <w:spacing w:line="240" w:lineRule="auto"/>
              <w:ind w:firstLine="0"/>
              <w:rPr>
                <w:bCs/>
                <w:szCs w:val="26"/>
              </w:rPr>
            </w:pPr>
            <w:r>
              <w:rPr>
                <w:bCs/>
                <w:szCs w:val="26"/>
              </w:rPr>
              <w:t>4.1.1 Người dùng nhập lại SDT hoặc email mà hệ thống thông báo lỗi rồi nhấn nút Lưu.</w:t>
            </w: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E3EA0E6" w14:textId="7BDD1ED6" w:rsidR="005B1C1E" w:rsidRPr="00577298" w:rsidRDefault="005B1C1E" w:rsidP="00B10845">
            <w:pPr>
              <w:spacing w:line="240" w:lineRule="auto"/>
              <w:ind w:firstLine="0"/>
              <w:rPr>
                <w:szCs w:val="26"/>
              </w:rPr>
            </w:pPr>
            <w:r>
              <w:rPr>
                <w:szCs w:val="26"/>
              </w:rPr>
              <w:t>4.1 Hệ thống thông báo người dùng nhập SDT hoặc Email không hợp lệ.</w:t>
            </w:r>
          </w:p>
          <w:p w14:paraId="73AF7D3B" w14:textId="77777777" w:rsidR="005B1C1E" w:rsidRDefault="005B1C1E" w:rsidP="00B10845">
            <w:pPr>
              <w:spacing w:line="240" w:lineRule="auto"/>
              <w:ind w:firstLine="0"/>
              <w:rPr>
                <w:b/>
                <w:szCs w:val="26"/>
              </w:rPr>
            </w:pPr>
          </w:p>
          <w:p w14:paraId="2E642D02" w14:textId="77777777" w:rsidR="005B1C1E" w:rsidRPr="00F70E1C" w:rsidRDefault="005B1C1E" w:rsidP="00B10845">
            <w:pPr>
              <w:spacing w:line="240" w:lineRule="auto"/>
              <w:ind w:firstLine="0"/>
              <w:rPr>
                <w:b/>
                <w:szCs w:val="26"/>
              </w:rPr>
            </w:pPr>
            <w:r w:rsidRPr="00EE6562">
              <w:rPr>
                <w:bCs/>
                <w:szCs w:val="26"/>
              </w:rPr>
              <w:t xml:space="preserve">4.1.1.1 Hệ thống quay lại bước </w:t>
            </w:r>
            <w:r>
              <w:rPr>
                <w:b/>
                <w:szCs w:val="26"/>
              </w:rPr>
              <w:t>4</w:t>
            </w:r>
          </w:p>
        </w:tc>
      </w:tr>
    </w:tbl>
    <w:p w14:paraId="571512FE" w14:textId="77777777" w:rsidR="005B1C1E" w:rsidRPr="005B1C1E" w:rsidRDefault="005B1C1E" w:rsidP="005B1C1E"/>
    <w:p w14:paraId="2A9DC6AC" w14:textId="69881AC4" w:rsidR="00F25BA2" w:rsidRDefault="00F25BA2" w:rsidP="00F25BA2">
      <w:pPr>
        <w:pStyle w:val="Heading4"/>
      </w:pPr>
      <w:r>
        <w:t>Sơ đồ hoạt động</w:t>
      </w:r>
    </w:p>
    <w:p w14:paraId="5BE77AC3" w14:textId="77777777" w:rsidR="00815370" w:rsidRDefault="009B31BE" w:rsidP="00815370">
      <w:pPr>
        <w:keepNext/>
        <w:ind w:hanging="180"/>
      </w:pPr>
      <w:r w:rsidRPr="009B31BE">
        <w:rPr>
          <w:noProof/>
        </w:rPr>
        <w:drawing>
          <wp:inline distT="0" distB="0" distL="0" distR="0" wp14:anchorId="64D5F7CF" wp14:editId="18EBA11F">
            <wp:extent cx="5580380" cy="469709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697095"/>
                    </a:xfrm>
                    <a:prstGeom prst="rect">
                      <a:avLst/>
                    </a:prstGeom>
                    <a:noFill/>
                    <a:ln>
                      <a:noFill/>
                    </a:ln>
                  </pic:spPr>
                </pic:pic>
              </a:graphicData>
            </a:graphic>
          </wp:inline>
        </w:drawing>
      </w:r>
    </w:p>
    <w:p w14:paraId="2577B5C2" w14:textId="171AAA8D" w:rsidR="009B31BE" w:rsidRDefault="00815370" w:rsidP="00815370">
      <w:pPr>
        <w:pStyle w:val="Caption"/>
      </w:pPr>
      <w:bookmarkStart w:id="103" w:name="_Toc72954944"/>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18</w:t>
      </w:r>
      <w:r w:rsidRPr="00815370">
        <w:rPr>
          <w:b/>
          <w:bCs w:val="0"/>
        </w:rPr>
        <w:fldChar w:fldCharType="end"/>
      </w:r>
      <w:r w:rsidRPr="00815370">
        <w:rPr>
          <w:b/>
          <w:bCs w:val="0"/>
        </w:rPr>
        <w:t>:</w:t>
      </w:r>
      <w:r>
        <w:t xml:space="preserve"> Sơ đồ hoạt động chức năng thêm tài khoản</w:t>
      </w:r>
      <w:bookmarkEnd w:id="103"/>
    </w:p>
    <w:p w14:paraId="42A6665E" w14:textId="34F209F3" w:rsidR="00801F2C" w:rsidRDefault="00801F2C" w:rsidP="00801F2C">
      <w:pPr>
        <w:pStyle w:val="Heading4"/>
      </w:pPr>
      <w:r>
        <w:lastRenderedPageBreak/>
        <w:t>Sơ đồ Sequence</w:t>
      </w:r>
    </w:p>
    <w:p w14:paraId="6C9C7870" w14:textId="77777777" w:rsidR="00815370" w:rsidRDefault="0006278C" w:rsidP="00815370">
      <w:pPr>
        <w:keepNext/>
        <w:ind w:hanging="180"/>
      </w:pPr>
      <w:r w:rsidRPr="0006278C">
        <w:rPr>
          <w:noProof/>
        </w:rPr>
        <w:drawing>
          <wp:inline distT="0" distB="0" distL="0" distR="0" wp14:anchorId="19BAE13C" wp14:editId="2290E660">
            <wp:extent cx="5580380" cy="436943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369435"/>
                    </a:xfrm>
                    <a:prstGeom prst="rect">
                      <a:avLst/>
                    </a:prstGeom>
                    <a:noFill/>
                    <a:ln>
                      <a:noFill/>
                    </a:ln>
                  </pic:spPr>
                </pic:pic>
              </a:graphicData>
            </a:graphic>
          </wp:inline>
        </w:drawing>
      </w:r>
    </w:p>
    <w:p w14:paraId="1D21CE3F" w14:textId="13F73058" w:rsidR="00801F2C" w:rsidRPr="009B31BE" w:rsidRDefault="00815370" w:rsidP="00815370">
      <w:pPr>
        <w:pStyle w:val="Caption"/>
      </w:pPr>
      <w:bookmarkStart w:id="104" w:name="_Toc72954945"/>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19</w:t>
      </w:r>
      <w:r w:rsidRPr="00815370">
        <w:rPr>
          <w:b/>
          <w:bCs w:val="0"/>
        </w:rPr>
        <w:fldChar w:fldCharType="end"/>
      </w:r>
      <w:r w:rsidRPr="00815370">
        <w:rPr>
          <w:b/>
          <w:bCs w:val="0"/>
        </w:rPr>
        <w:t>:</w:t>
      </w:r>
      <w:r>
        <w:t xml:space="preserve"> Sơ đồ trình tự chức năng thêm tài khoản</w:t>
      </w:r>
      <w:bookmarkEnd w:id="104"/>
    </w:p>
    <w:p w14:paraId="382765A0" w14:textId="46CC2D33" w:rsidR="00AC7F5C" w:rsidRDefault="00AC7F5C" w:rsidP="00AC7F5C">
      <w:pPr>
        <w:pStyle w:val="Heading3"/>
      </w:pPr>
      <w:bookmarkStart w:id="105" w:name="_Toc72955244"/>
      <w:r>
        <w:t>Xóa tài khoản</w:t>
      </w:r>
      <w:bookmarkEnd w:id="105"/>
    </w:p>
    <w:p w14:paraId="21EEDC64" w14:textId="0E3B4838" w:rsidR="00F25BA2" w:rsidRDefault="00F25BA2" w:rsidP="009C2755">
      <w:pPr>
        <w:pStyle w:val="Heading4"/>
      </w:pPr>
      <w:r>
        <w:t>Đặc tả</w:t>
      </w:r>
    </w:p>
    <w:p w14:paraId="134E4D03" w14:textId="7A261703" w:rsidR="00815370" w:rsidRPr="00815370" w:rsidRDefault="00815370" w:rsidP="00815370">
      <w:pPr>
        <w:pStyle w:val="Caption"/>
        <w:jc w:val="both"/>
      </w:pPr>
      <w:bookmarkStart w:id="106" w:name="_Toc72954758"/>
      <w:r w:rsidRPr="00815370">
        <w:rPr>
          <w:b/>
          <w:bCs w:val="0"/>
        </w:rPr>
        <w:t xml:space="preserve">Bảng </w:t>
      </w:r>
      <w:r w:rsidRPr="00815370">
        <w:rPr>
          <w:b/>
          <w:bCs w:val="0"/>
        </w:rPr>
        <w:fldChar w:fldCharType="begin"/>
      </w:r>
      <w:r w:rsidRPr="00815370">
        <w:rPr>
          <w:b/>
          <w:bCs w:val="0"/>
        </w:rPr>
        <w:instrText xml:space="preserve"> SEQ Bảng \* ARABIC </w:instrText>
      </w:r>
      <w:r w:rsidRPr="00815370">
        <w:rPr>
          <w:b/>
          <w:bCs w:val="0"/>
        </w:rPr>
        <w:fldChar w:fldCharType="separate"/>
      </w:r>
      <w:r w:rsidR="00F80D78">
        <w:rPr>
          <w:b/>
          <w:bCs w:val="0"/>
          <w:noProof/>
        </w:rPr>
        <w:t>14</w:t>
      </w:r>
      <w:r w:rsidRPr="00815370">
        <w:rPr>
          <w:b/>
          <w:bCs w:val="0"/>
        </w:rPr>
        <w:fldChar w:fldCharType="end"/>
      </w:r>
      <w:r w:rsidRPr="00815370">
        <w:rPr>
          <w:b/>
          <w:bCs w:val="0"/>
        </w:rPr>
        <w:t>:</w:t>
      </w:r>
      <w:r>
        <w:t xml:space="preserve"> Đặc tả Use case 007b_Xóa tài khoản</w:t>
      </w:r>
      <w:bookmarkEnd w:id="106"/>
    </w:p>
    <w:tbl>
      <w:tblPr>
        <w:tblW w:w="9223" w:type="dxa"/>
        <w:tblInd w:w="-530" w:type="dxa"/>
        <w:tblBorders>
          <w:insideH w:val="nil"/>
          <w:insideV w:val="nil"/>
        </w:tblBorders>
        <w:tblLayout w:type="fixed"/>
        <w:tblLook w:val="0600" w:firstRow="0" w:lastRow="0" w:firstColumn="0" w:lastColumn="0" w:noHBand="1" w:noVBand="1"/>
      </w:tblPr>
      <w:tblGrid>
        <w:gridCol w:w="2092"/>
        <w:gridCol w:w="3083"/>
        <w:gridCol w:w="4048"/>
      </w:tblGrid>
      <w:tr w:rsidR="00616D85" w14:paraId="0F76B445"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66BE9" w14:textId="14A7CA95" w:rsidR="00616D85" w:rsidRPr="00577298" w:rsidRDefault="00616D85" w:rsidP="00B10845">
            <w:pPr>
              <w:spacing w:before="240" w:after="120" w:line="276" w:lineRule="auto"/>
              <w:ind w:firstLine="0"/>
              <w:rPr>
                <w:b/>
                <w:szCs w:val="26"/>
              </w:rPr>
            </w:pPr>
            <w:r>
              <w:rPr>
                <w:b/>
                <w:szCs w:val="26"/>
              </w:rPr>
              <w:t>UC0</w:t>
            </w:r>
            <w:r w:rsidR="00885E30">
              <w:rPr>
                <w:b/>
                <w:szCs w:val="26"/>
              </w:rPr>
              <w:t>07b</w:t>
            </w:r>
            <w:r>
              <w:rPr>
                <w:b/>
                <w:szCs w:val="26"/>
              </w:rPr>
              <w:t>_Xóa tài khoản</w:t>
            </w:r>
          </w:p>
        </w:tc>
      </w:tr>
      <w:tr w:rsidR="00616D85" w14:paraId="3377E455" w14:textId="77777777" w:rsidTr="00D001DF">
        <w:trPr>
          <w:trHeight w:val="50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7EE80D3" w14:textId="77777777" w:rsidR="00616D85" w:rsidRPr="00577298" w:rsidRDefault="00616D85" w:rsidP="00B10845">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73D0FC9C" w14:textId="45AE1BAB" w:rsidR="00616D85" w:rsidRPr="00577298" w:rsidRDefault="00616D85" w:rsidP="00B10845">
            <w:pPr>
              <w:spacing w:after="240" w:line="276" w:lineRule="auto"/>
              <w:ind w:firstLine="0"/>
              <w:jc w:val="left"/>
              <w:rPr>
                <w:bCs/>
                <w:szCs w:val="26"/>
              </w:rPr>
            </w:pPr>
            <w:r>
              <w:rPr>
                <w:bCs/>
                <w:szCs w:val="26"/>
              </w:rPr>
              <w:t>Use case giúp Admin có thể xóa các tài khoản muốn xóa ra khỏi hệ thống</w:t>
            </w:r>
          </w:p>
        </w:tc>
      </w:tr>
      <w:tr w:rsidR="00616D85" w14:paraId="3B7E8EC0" w14:textId="77777777" w:rsidTr="00D001DF">
        <w:trPr>
          <w:trHeight w:val="1049"/>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97F6DDE" w14:textId="77777777" w:rsidR="00616D85" w:rsidRPr="00577298" w:rsidRDefault="00616D85" w:rsidP="00B10845">
            <w:pPr>
              <w:spacing w:after="240"/>
              <w:ind w:firstLine="0"/>
              <w:rPr>
                <w:b/>
                <w:szCs w:val="26"/>
              </w:rPr>
            </w:pPr>
            <w:r w:rsidRPr="00577298">
              <w:rPr>
                <w:b/>
                <w:szCs w:val="26"/>
              </w:rPr>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48A6A115" w14:textId="7CFC5EE6" w:rsidR="00616D85" w:rsidRPr="00577298" w:rsidRDefault="00616D85" w:rsidP="00B10845">
            <w:pPr>
              <w:spacing w:after="240" w:line="276" w:lineRule="auto"/>
              <w:ind w:firstLine="0"/>
              <w:jc w:val="left"/>
              <w:rPr>
                <w:bCs/>
                <w:szCs w:val="26"/>
              </w:rPr>
            </w:pPr>
            <w:r>
              <w:rPr>
                <w:bCs/>
                <w:szCs w:val="26"/>
              </w:rPr>
              <w:t>Admin chọn tài khoản muốn xóa trong mục Quản lý tài khoản của hệ thống và chọn chức năng xóa hệ thống xác nhận việc xóa và cập nhật lại thông tin ở CSDL, quay lại giao diện Quản lý tài khoản</w:t>
            </w:r>
          </w:p>
        </w:tc>
      </w:tr>
      <w:tr w:rsidR="00616D85" w14:paraId="2C87DB6C" w14:textId="77777777" w:rsidTr="00D001DF">
        <w:trPr>
          <w:trHeight w:val="50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013739B7" w14:textId="77777777" w:rsidR="00616D85" w:rsidRPr="00577298" w:rsidRDefault="00616D85" w:rsidP="00B10845">
            <w:pPr>
              <w:spacing w:after="240"/>
              <w:ind w:firstLine="0"/>
              <w:rPr>
                <w:b/>
                <w:szCs w:val="26"/>
              </w:rPr>
            </w:pPr>
            <w:r w:rsidRPr="00577298">
              <w:rPr>
                <w:b/>
                <w:szCs w:val="26"/>
              </w:rPr>
              <w:lastRenderedPageBreak/>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3EADCC6A" w14:textId="77777777" w:rsidR="00616D85" w:rsidRPr="00577298" w:rsidRDefault="00616D85" w:rsidP="00B10845">
            <w:pPr>
              <w:spacing w:after="240" w:line="276" w:lineRule="auto"/>
              <w:ind w:firstLine="0"/>
              <w:rPr>
                <w:bCs/>
                <w:szCs w:val="26"/>
              </w:rPr>
            </w:pPr>
            <w:r>
              <w:rPr>
                <w:bCs/>
                <w:szCs w:val="26"/>
              </w:rPr>
              <w:t>Admin</w:t>
            </w:r>
          </w:p>
        </w:tc>
      </w:tr>
      <w:tr w:rsidR="00616D85" w14:paraId="42831F00" w14:textId="77777777" w:rsidTr="00D001DF">
        <w:trPr>
          <w:trHeight w:val="1013"/>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2F9862A" w14:textId="77777777" w:rsidR="00616D85" w:rsidRPr="00577298" w:rsidRDefault="00616D85" w:rsidP="00B10845">
            <w:pPr>
              <w:spacing w:after="240"/>
              <w:ind w:firstLine="0"/>
              <w:rPr>
                <w:b/>
                <w:szCs w:val="26"/>
              </w:rPr>
            </w:pPr>
            <w:r w:rsidRPr="00577298">
              <w:rPr>
                <w:b/>
                <w:szCs w:val="26"/>
              </w:rPr>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699CE17B" w14:textId="23C60E01" w:rsidR="00616D85" w:rsidRPr="008F5984" w:rsidRDefault="00616D85" w:rsidP="00B10845">
            <w:pPr>
              <w:spacing w:after="240" w:line="276" w:lineRule="auto"/>
              <w:ind w:firstLine="0"/>
              <w:rPr>
                <w:szCs w:val="26"/>
              </w:rPr>
            </w:pPr>
            <w:r>
              <w:rPr>
                <w:szCs w:val="26"/>
              </w:rPr>
              <w:t>Admin có tài khoản và đăng nhập thành công vào hệ thống, thông tin tài khoản có sẵn trong hệ thống.</w:t>
            </w:r>
          </w:p>
        </w:tc>
      </w:tr>
      <w:tr w:rsidR="00616D85" w14:paraId="35D98C29" w14:textId="77777777" w:rsidTr="00D001DF">
        <w:trPr>
          <w:trHeight w:val="986"/>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B490B62" w14:textId="77777777" w:rsidR="00616D85" w:rsidRPr="00577298" w:rsidRDefault="00616D85" w:rsidP="00B10845">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7C4673E8" w14:textId="77777777" w:rsidR="00616D85" w:rsidRPr="00577298" w:rsidRDefault="00616D85" w:rsidP="00B10845">
            <w:pPr>
              <w:spacing w:after="240" w:line="276" w:lineRule="auto"/>
              <w:ind w:firstLine="0"/>
              <w:rPr>
                <w:bCs/>
                <w:szCs w:val="26"/>
              </w:rPr>
            </w:pPr>
            <w:r>
              <w:rPr>
                <w:bCs/>
                <w:szCs w:val="26"/>
              </w:rPr>
              <w:t>Xóa thành công và cập nhật lại thông tin xuống CSDL.</w:t>
            </w:r>
          </w:p>
        </w:tc>
      </w:tr>
      <w:tr w:rsidR="00616D85" w14:paraId="273B64FF"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75E2C48D" w14:textId="77777777" w:rsidR="00616D85" w:rsidRPr="00577298" w:rsidRDefault="00616D85" w:rsidP="00B10845">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179B5641" w14:textId="77777777" w:rsidR="00616D85" w:rsidRPr="00577298" w:rsidRDefault="00616D85" w:rsidP="00B10845">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3D48A6FF" w14:textId="77777777" w:rsidR="00616D85" w:rsidRPr="00577298" w:rsidRDefault="00616D85" w:rsidP="00B10845">
            <w:pPr>
              <w:spacing w:after="240" w:line="276" w:lineRule="auto"/>
              <w:rPr>
                <w:b/>
                <w:szCs w:val="26"/>
              </w:rPr>
            </w:pPr>
            <w:r w:rsidRPr="00577298">
              <w:rPr>
                <w:b/>
                <w:szCs w:val="26"/>
              </w:rPr>
              <w:t>Hệ thống</w:t>
            </w:r>
          </w:p>
        </w:tc>
      </w:tr>
      <w:tr w:rsidR="00616D85" w14:paraId="189F926F" w14:textId="77777777" w:rsidTr="00D001DF">
        <w:trPr>
          <w:trHeight w:val="1076"/>
        </w:trPr>
        <w:tc>
          <w:tcPr>
            <w:tcW w:w="2092" w:type="dxa"/>
            <w:vMerge/>
            <w:tcBorders>
              <w:top w:val="nil"/>
              <w:left w:val="single" w:sz="4" w:space="0" w:color="auto"/>
              <w:bottom w:val="single" w:sz="8" w:space="0" w:color="000000"/>
              <w:right w:val="single" w:sz="8" w:space="0" w:color="000000"/>
            </w:tcBorders>
            <w:vAlign w:val="center"/>
            <w:hideMark/>
          </w:tcPr>
          <w:p w14:paraId="2C9E54BE" w14:textId="77777777" w:rsidR="00616D85" w:rsidRPr="00577298" w:rsidRDefault="00616D85" w:rsidP="00B10845">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5125C926" w14:textId="5F1F069A" w:rsidR="00616D85" w:rsidRPr="00D94286" w:rsidRDefault="00616D85" w:rsidP="00B10845">
            <w:pPr>
              <w:spacing w:after="120" w:line="240" w:lineRule="auto"/>
              <w:ind w:firstLine="0"/>
              <w:jc w:val="left"/>
              <w:rPr>
                <w:bCs/>
                <w:szCs w:val="26"/>
              </w:rPr>
            </w:pPr>
            <w:r w:rsidRPr="00D94286">
              <w:rPr>
                <w:bCs/>
                <w:szCs w:val="26"/>
              </w:rPr>
              <w:t xml:space="preserve">1.Admin chọn </w:t>
            </w:r>
            <w:r>
              <w:rPr>
                <w:bCs/>
                <w:szCs w:val="26"/>
              </w:rPr>
              <w:t>tài khoản</w:t>
            </w:r>
            <w:r w:rsidRPr="00D94286">
              <w:rPr>
                <w:bCs/>
                <w:szCs w:val="26"/>
              </w:rPr>
              <w:t xml:space="preserve"> muốn xóa trong mực Quản lý </w:t>
            </w:r>
            <w:r>
              <w:rPr>
                <w:bCs/>
                <w:szCs w:val="26"/>
              </w:rPr>
              <w:t>tài khoản</w:t>
            </w:r>
            <w:r w:rsidRPr="00D94286">
              <w:rPr>
                <w:bCs/>
                <w:szCs w:val="26"/>
              </w:rPr>
              <w:t xml:space="preserve"> của hệ thống.</w:t>
            </w:r>
          </w:p>
          <w:p w14:paraId="31A2A5A0" w14:textId="77777777" w:rsidR="00616D85" w:rsidRDefault="00616D85" w:rsidP="00B10845">
            <w:pPr>
              <w:spacing w:after="120" w:line="240" w:lineRule="auto"/>
              <w:jc w:val="left"/>
              <w:rPr>
                <w:bCs/>
                <w:szCs w:val="26"/>
              </w:rPr>
            </w:pPr>
          </w:p>
          <w:p w14:paraId="47B8B767" w14:textId="77777777" w:rsidR="00616D85" w:rsidRDefault="00616D85" w:rsidP="00B10845">
            <w:pPr>
              <w:spacing w:after="120" w:line="240" w:lineRule="auto"/>
              <w:jc w:val="left"/>
              <w:rPr>
                <w:bCs/>
                <w:szCs w:val="26"/>
              </w:rPr>
            </w:pPr>
          </w:p>
          <w:p w14:paraId="1460C0D0" w14:textId="77777777" w:rsidR="00616D85" w:rsidRPr="00D94286" w:rsidRDefault="00616D85" w:rsidP="00B10845">
            <w:pPr>
              <w:spacing w:after="120" w:line="240" w:lineRule="auto"/>
              <w:ind w:firstLine="0"/>
              <w:jc w:val="left"/>
              <w:rPr>
                <w:bCs/>
                <w:szCs w:val="26"/>
              </w:rPr>
            </w:pPr>
            <w:r w:rsidRPr="00D94286">
              <w:rPr>
                <w:bCs/>
                <w:szCs w:val="26"/>
              </w:rPr>
              <w:t>2.1 Admin xác nhận chọn Xóa.</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5ED1AF99" w14:textId="77777777" w:rsidR="00616D85" w:rsidRDefault="00616D85" w:rsidP="00B10845">
            <w:pPr>
              <w:pStyle w:val="ListParagraph"/>
              <w:spacing w:after="240" w:line="276" w:lineRule="auto"/>
              <w:ind w:left="682" w:firstLine="0"/>
              <w:jc w:val="left"/>
              <w:rPr>
                <w:szCs w:val="26"/>
              </w:rPr>
            </w:pPr>
          </w:p>
          <w:p w14:paraId="2D4A57BA" w14:textId="77777777" w:rsidR="00616D85" w:rsidRDefault="00616D85" w:rsidP="00B10845">
            <w:pPr>
              <w:pStyle w:val="ListParagraph"/>
              <w:spacing w:after="240" w:line="276" w:lineRule="auto"/>
              <w:ind w:left="682" w:firstLine="0"/>
              <w:jc w:val="left"/>
              <w:rPr>
                <w:szCs w:val="26"/>
              </w:rPr>
            </w:pPr>
          </w:p>
          <w:p w14:paraId="18143791" w14:textId="77777777" w:rsidR="00616D85" w:rsidRDefault="00616D85" w:rsidP="00B10845">
            <w:pPr>
              <w:pStyle w:val="ListParagraph"/>
              <w:spacing w:after="240" w:line="276" w:lineRule="auto"/>
              <w:ind w:left="682" w:firstLine="0"/>
              <w:jc w:val="left"/>
              <w:rPr>
                <w:szCs w:val="26"/>
              </w:rPr>
            </w:pPr>
          </w:p>
          <w:p w14:paraId="5AA4639B" w14:textId="77777777" w:rsidR="00616D85" w:rsidRPr="00D94286" w:rsidRDefault="00616D85" w:rsidP="00B10845">
            <w:pPr>
              <w:spacing w:after="240" w:line="276" w:lineRule="auto"/>
              <w:ind w:firstLine="0"/>
              <w:jc w:val="left"/>
              <w:rPr>
                <w:szCs w:val="26"/>
              </w:rPr>
            </w:pPr>
            <w:r w:rsidRPr="00D94286">
              <w:rPr>
                <w:szCs w:val="26"/>
              </w:rPr>
              <w:t>2.Hệ thống hiện thống báo xác nhận người dùng có muốn xóa hay không.</w:t>
            </w:r>
          </w:p>
          <w:p w14:paraId="6F8E1868" w14:textId="77777777" w:rsidR="00616D85" w:rsidRPr="00D94286" w:rsidRDefault="00616D85" w:rsidP="00B10845">
            <w:pPr>
              <w:spacing w:after="240" w:line="276" w:lineRule="auto"/>
              <w:ind w:firstLine="0"/>
              <w:jc w:val="left"/>
              <w:rPr>
                <w:szCs w:val="26"/>
              </w:rPr>
            </w:pPr>
          </w:p>
          <w:p w14:paraId="394B4B96" w14:textId="5FB37C3E" w:rsidR="00616D85" w:rsidRPr="00D94286" w:rsidRDefault="00616D85" w:rsidP="00B10845">
            <w:pPr>
              <w:spacing w:after="240" w:line="276" w:lineRule="auto"/>
              <w:ind w:firstLine="0"/>
              <w:jc w:val="left"/>
              <w:rPr>
                <w:szCs w:val="26"/>
              </w:rPr>
            </w:pPr>
            <w:r w:rsidRPr="00D94286">
              <w:rPr>
                <w:szCs w:val="26"/>
              </w:rPr>
              <w:t xml:space="preserve">3.Hệ thống thông báo xóa thành công, cập nhật thông tin xuống CSDL, quay lại giao diện Quản lý </w:t>
            </w:r>
            <w:r>
              <w:rPr>
                <w:szCs w:val="26"/>
              </w:rPr>
              <w:t>tài khoản</w:t>
            </w:r>
          </w:p>
        </w:tc>
      </w:tr>
      <w:tr w:rsidR="00616D85" w14:paraId="6042634D" w14:textId="77777777" w:rsidTr="00D001DF">
        <w:trPr>
          <w:trHeight w:val="2752"/>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3CC1771A" w14:textId="77777777" w:rsidR="00616D85" w:rsidRPr="00577298" w:rsidRDefault="00616D85" w:rsidP="00B10845">
            <w:pPr>
              <w:spacing w:after="240"/>
              <w:ind w:firstLine="0"/>
              <w:jc w:val="left"/>
              <w:rPr>
                <w:b/>
                <w:szCs w:val="26"/>
              </w:rPr>
            </w:pPr>
            <w:r w:rsidRPr="00577298">
              <w:rPr>
                <w:b/>
                <w:szCs w:val="26"/>
              </w:rPr>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50304EC" w14:textId="77777777" w:rsidR="00616D85" w:rsidRPr="00577298" w:rsidRDefault="00616D85" w:rsidP="00B10845">
            <w:pPr>
              <w:spacing w:line="240" w:lineRule="auto"/>
              <w:rPr>
                <w:szCs w:val="26"/>
              </w:rPr>
            </w:pPr>
          </w:p>
          <w:p w14:paraId="3FE0C1D4" w14:textId="77777777" w:rsidR="00616D85" w:rsidRPr="00EE6562" w:rsidRDefault="00616D85" w:rsidP="00B10845">
            <w:pPr>
              <w:spacing w:line="240" w:lineRule="auto"/>
              <w:ind w:firstLine="0"/>
              <w:rPr>
                <w:bCs/>
                <w:szCs w:val="26"/>
              </w:rPr>
            </w:pPr>
            <w:r>
              <w:rPr>
                <w:bCs/>
                <w:szCs w:val="26"/>
              </w:rPr>
              <w:t>2.2 Người chọn xác nhận không xóa nhấn nút Cancel.</w:t>
            </w: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C78B1AA" w14:textId="77777777" w:rsidR="00616D85" w:rsidRPr="00577298" w:rsidRDefault="00616D85" w:rsidP="00B10845">
            <w:pPr>
              <w:spacing w:line="240" w:lineRule="auto"/>
              <w:ind w:firstLine="0"/>
              <w:rPr>
                <w:szCs w:val="26"/>
              </w:rPr>
            </w:pPr>
          </w:p>
          <w:p w14:paraId="2D44A3D2" w14:textId="77777777" w:rsidR="00616D85" w:rsidRDefault="00616D85" w:rsidP="00B10845">
            <w:pPr>
              <w:spacing w:line="240" w:lineRule="auto"/>
              <w:rPr>
                <w:b/>
                <w:szCs w:val="26"/>
              </w:rPr>
            </w:pPr>
          </w:p>
          <w:p w14:paraId="3D4D79B1" w14:textId="77777777" w:rsidR="00616D85" w:rsidRPr="00EE6562" w:rsidRDefault="00616D85" w:rsidP="00B10845">
            <w:pPr>
              <w:spacing w:line="240" w:lineRule="auto"/>
              <w:ind w:firstLine="0"/>
              <w:rPr>
                <w:bCs/>
                <w:szCs w:val="26"/>
              </w:rPr>
            </w:pPr>
          </w:p>
        </w:tc>
      </w:tr>
    </w:tbl>
    <w:p w14:paraId="5D3F68B5" w14:textId="77777777" w:rsidR="009D6427" w:rsidRPr="009D6427" w:rsidRDefault="009D6427" w:rsidP="009D6427"/>
    <w:p w14:paraId="150C2293" w14:textId="784FCF81" w:rsidR="009C2755" w:rsidRDefault="009C2755" w:rsidP="009C2755">
      <w:pPr>
        <w:pStyle w:val="Heading4"/>
      </w:pPr>
      <w:r>
        <w:lastRenderedPageBreak/>
        <w:t>Sơ đồ hoạt động</w:t>
      </w:r>
    </w:p>
    <w:p w14:paraId="08FE0C89" w14:textId="77777777" w:rsidR="00815370" w:rsidRDefault="00865948" w:rsidP="00815370">
      <w:pPr>
        <w:keepNext/>
        <w:ind w:hanging="90"/>
        <w:jc w:val="center"/>
      </w:pPr>
      <w:r w:rsidRPr="00865948">
        <w:rPr>
          <w:noProof/>
        </w:rPr>
        <w:drawing>
          <wp:inline distT="0" distB="0" distL="0" distR="0" wp14:anchorId="439FC7FF" wp14:editId="2BE2A8A0">
            <wp:extent cx="5435600" cy="369507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6906" cy="3695958"/>
                    </a:xfrm>
                    <a:prstGeom prst="rect">
                      <a:avLst/>
                    </a:prstGeom>
                    <a:noFill/>
                    <a:ln>
                      <a:noFill/>
                    </a:ln>
                  </pic:spPr>
                </pic:pic>
              </a:graphicData>
            </a:graphic>
          </wp:inline>
        </w:drawing>
      </w:r>
    </w:p>
    <w:p w14:paraId="28D87722" w14:textId="07B93A9E" w:rsidR="00865948" w:rsidRDefault="00815370" w:rsidP="00815370">
      <w:pPr>
        <w:pStyle w:val="Caption"/>
      </w:pPr>
      <w:bookmarkStart w:id="107" w:name="_Toc72954946"/>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20</w:t>
      </w:r>
      <w:r w:rsidRPr="00815370">
        <w:rPr>
          <w:b/>
          <w:bCs w:val="0"/>
        </w:rPr>
        <w:fldChar w:fldCharType="end"/>
      </w:r>
      <w:r w:rsidRPr="00815370">
        <w:rPr>
          <w:b/>
          <w:bCs w:val="0"/>
        </w:rPr>
        <w:t>:</w:t>
      </w:r>
      <w:r>
        <w:t xml:space="preserve"> Sơ đồ hoạt động chức năng xóa tài khoản</w:t>
      </w:r>
      <w:bookmarkEnd w:id="107"/>
    </w:p>
    <w:p w14:paraId="111C1278" w14:textId="1DCE30BD" w:rsidR="0006278C" w:rsidRDefault="0006278C" w:rsidP="0006278C">
      <w:pPr>
        <w:pStyle w:val="Heading4"/>
      </w:pPr>
      <w:r>
        <w:t>Sơ đồ Sequence</w:t>
      </w:r>
    </w:p>
    <w:p w14:paraId="4DF49452" w14:textId="77777777" w:rsidR="00815370" w:rsidRDefault="0006278C" w:rsidP="00815370">
      <w:pPr>
        <w:keepNext/>
        <w:ind w:hanging="90"/>
        <w:jc w:val="center"/>
      </w:pPr>
      <w:r w:rsidRPr="0006278C">
        <w:rPr>
          <w:noProof/>
        </w:rPr>
        <w:drawing>
          <wp:inline distT="0" distB="0" distL="0" distR="0" wp14:anchorId="2EF8EFD4" wp14:editId="316BBAFF">
            <wp:extent cx="5495735" cy="34682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1225" cy="3471757"/>
                    </a:xfrm>
                    <a:prstGeom prst="rect">
                      <a:avLst/>
                    </a:prstGeom>
                    <a:noFill/>
                    <a:ln>
                      <a:noFill/>
                    </a:ln>
                  </pic:spPr>
                </pic:pic>
              </a:graphicData>
            </a:graphic>
          </wp:inline>
        </w:drawing>
      </w:r>
    </w:p>
    <w:p w14:paraId="180BF54C" w14:textId="7B063DC5" w:rsidR="0006278C" w:rsidRPr="00865948" w:rsidRDefault="00815370" w:rsidP="00815370">
      <w:pPr>
        <w:pStyle w:val="Caption"/>
      </w:pPr>
      <w:bookmarkStart w:id="108" w:name="_Toc72954947"/>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21</w:t>
      </w:r>
      <w:r w:rsidRPr="00815370">
        <w:rPr>
          <w:b/>
          <w:bCs w:val="0"/>
        </w:rPr>
        <w:fldChar w:fldCharType="end"/>
      </w:r>
      <w:r w:rsidRPr="00815370">
        <w:rPr>
          <w:b/>
          <w:bCs w:val="0"/>
        </w:rPr>
        <w:t>:</w:t>
      </w:r>
      <w:r>
        <w:t xml:space="preserve"> Sơ đồ trình tự chức năng xóa tài khoản</w:t>
      </w:r>
      <w:bookmarkEnd w:id="108"/>
    </w:p>
    <w:p w14:paraId="207BD2E9" w14:textId="69FAB995" w:rsidR="00AC7F5C" w:rsidRDefault="00015F0D" w:rsidP="00AC7F5C">
      <w:pPr>
        <w:pStyle w:val="Heading3"/>
      </w:pPr>
      <w:bookmarkStart w:id="109" w:name="_Toc72955245"/>
      <w:r>
        <w:lastRenderedPageBreak/>
        <w:t>UC008_</w:t>
      </w:r>
      <w:r w:rsidR="00AC7F5C">
        <w:t>Đăng Ký</w:t>
      </w:r>
      <w:bookmarkEnd w:id="109"/>
    </w:p>
    <w:p w14:paraId="0ECEE235" w14:textId="74D0E6E4" w:rsidR="009C2755" w:rsidRDefault="009C2755" w:rsidP="009C2755">
      <w:pPr>
        <w:pStyle w:val="Heading4"/>
      </w:pPr>
      <w:r>
        <w:t xml:space="preserve">Đặc tả </w:t>
      </w:r>
    </w:p>
    <w:p w14:paraId="0D36B5E3" w14:textId="49A328E6" w:rsidR="00815370" w:rsidRPr="00815370" w:rsidRDefault="00815370" w:rsidP="00815370">
      <w:pPr>
        <w:pStyle w:val="Caption"/>
        <w:jc w:val="both"/>
      </w:pPr>
      <w:bookmarkStart w:id="110" w:name="_Toc72954759"/>
      <w:r w:rsidRPr="00815370">
        <w:rPr>
          <w:b/>
          <w:bCs w:val="0"/>
        </w:rPr>
        <w:t xml:space="preserve">Bảng </w:t>
      </w:r>
      <w:r w:rsidRPr="00815370">
        <w:rPr>
          <w:b/>
          <w:bCs w:val="0"/>
        </w:rPr>
        <w:fldChar w:fldCharType="begin"/>
      </w:r>
      <w:r w:rsidRPr="00815370">
        <w:rPr>
          <w:b/>
          <w:bCs w:val="0"/>
        </w:rPr>
        <w:instrText xml:space="preserve"> SEQ Bảng \* ARABIC </w:instrText>
      </w:r>
      <w:r w:rsidRPr="00815370">
        <w:rPr>
          <w:b/>
          <w:bCs w:val="0"/>
        </w:rPr>
        <w:fldChar w:fldCharType="separate"/>
      </w:r>
      <w:r w:rsidR="00F80D78">
        <w:rPr>
          <w:b/>
          <w:bCs w:val="0"/>
          <w:noProof/>
        </w:rPr>
        <w:t>15</w:t>
      </w:r>
      <w:r w:rsidRPr="00815370">
        <w:rPr>
          <w:b/>
          <w:bCs w:val="0"/>
        </w:rPr>
        <w:fldChar w:fldCharType="end"/>
      </w:r>
      <w:r w:rsidRPr="00815370">
        <w:rPr>
          <w:b/>
          <w:bCs w:val="0"/>
        </w:rPr>
        <w:t>:</w:t>
      </w:r>
      <w:r>
        <w:t xml:space="preserve"> Đặc tả Use case 008_Đăng ký</w:t>
      </w:r>
      <w:bookmarkEnd w:id="110"/>
    </w:p>
    <w:tbl>
      <w:tblPr>
        <w:tblW w:w="9223" w:type="dxa"/>
        <w:tblInd w:w="-530" w:type="dxa"/>
        <w:tblBorders>
          <w:insideH w:val="nil"/>
          <w:insideV w:val="nil"/>
        </w:tblBorders>
        <w:tblLayout w:type="fixed"/>
        <w:tblLook w:val="0600" w:firstRow="0" w:lastRow="0" w:firstColumn="0" w:lastColumn="0" w:noHBand="1" w:noVBand="1"/>
      </w:tblPr>
      <w:tblGrid>
        <w:gridCol w:w="2092"/>
        <w:gridCol w:w="3083"/>
        <w:gridCol w:w="4048"/>
      </w:tblGrid>
      <w:tr w:rsidR="003F31E8" w14:paraId="4A0717F0" w14:textId="77777777" w:rsidTr="00D001DF">
        <w:trPr>
          <w:trHeight w:val="626"/>
        </w:trPr>
        <w:tc>
          <w:tcPr>
            <w:tcW w:w="922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F3DC" w14:textId="0F8CB626" w:rsidR="003F31E8" w:rsidRPr="00577298" w:rsidRDefault="003F31E8" w:rsidP="00B10845">
            <w:pPr>
              <w:spacing w:before="240" w:after="120" w:line="276" w:lineRule="auto"/>
              <w:ind w:firstLine="0"/>
              <w:rPr>
                <w:b/>
                <w:szCs w:val="26"/>
              </w:rPr>
            </w:pPr>
            <w:r>
              <w:rPr>
                <w:b/>
                <w:szCs w:val="26"/>
              </w:rPr>
              <w:t>UC0</w:t>
            </w:r>
            <w:r w:rsidR="00885E30">
              <w:rPr>
                <w:b/>
                <w:szCs w:val="26"/>
              </w:rPr>
              <w:t>08</w:t>
            </w:r>
            <w:r>
              <w:rPr>
                <w:b/>
                <w:szCs w:val="26"/>
              </w:rPr>
              <w:t>_Đăng ký</w:t>
            </w:r>
          </w:p>
        </w:tc>
      </w:tr>
      <w:tr w:rsidR="003F31E8" w14:paraId="3C1A9D2E" w14:textId="77777777" w:rsidTr="00D001DF">
        <w:trPr>
          <w:trHeight w:val="505"/>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D2E23F0" w14:textId="77777777" w:rsidR="003F31E8" w:rsidRPr="00577298" w:rsidRDefault="003F31E8" w:rsidP="00B10845">
            <w:pPr>
              <w:spacing w:after="240"/>
              <w:ind w:firstLine="0"/>
              <w:rPr>
                <w:b/>
                <w:szCs w:val="26"/>
              </w:rPr>
            </w:pPr>
            <w:r w:rsidRPr="00577298">
              <w:rPr>
                <w:b/>
                <w:szCs w:val="26"/>
              </w:rPr>
              <w:t>Mục đích:</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E25682F" w14:textId="11D93767" w:rsidR="003F31E8" w:rsidRPr="00577298" w:rsidRDefault="003F31E8" w:rsidP="00B10845">
            <w:pPr>
              <w:spacing w:after="240" w:line="276" w:lineRule="auto"/>
              <w:ind w:firstLine="0"/>
              <w:jc w:val="left"/>
              <w:rPr>
                <w:bCs/>
                <w:szCs w:val="26"/>
              </w:rPr>
            </w:pPr>
            <w:r>
              <w:rPr>
                <w:bCs/>
                <w:szCs w:val="26"/>
              </w:rPr>
              <w:t>Use case giúp người dùng đăng ký tài khoản để đăng nhập vào hệ  thống</w:t>
            </w:r>
          </w:p>
        </w:tc>
      </w:tr>
      <w:tr w:rsidR="003F31E8" w14:paraId="220DA197" w14:textId="77777777" w:rsidTr="00D001DF">
        <w:trPr>
          <w:trHeight w:val="1049"/>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40CB9D6" w14:textId="77777777" w:rsidR="003F31E8" w:rsidRPr="00577298" w:rsidRDefault="003F31E8" w:rsidP="00B10845">
            <w:pPr>
              <w:spacing w:after="240"/>
              <w:ind w:firstLine="0"/>
              <w:rPr>
                <w:b/>
                <w:szCs w:val="26"/>
              </w:rPr>
            </w:pPr>
            <w:r w:rsidRPr="00577298">
              <w:rPr>
                <w:b/>
                <w:szCs w:val="26"/>
              </w:rPr>
              <w:t>Mô tả:</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5742358F" w14:textId="7DB1126E" w:rsidR="003F31E8" w:rsidRPr="00577298" w:rsidRDefault="003F31E8" w:rsidP="00B10845">
            <w:pPr>
              <w:spacing w:after="240" w:line="276" w:lineRule="auto"/>
              <w:ind w:firstLine="0"/>
              <w:jc w:val="left"/>
              <w:rPr>
                <w:bCs/>
                <w:szCs w:val="26"/>
              </w:rPr>
            </w:pPr>
            <w:r>
              <w:rPr>
                <w:bCs/>
                <w:szCs w:val="26"/>
              </w:rPr>
              <w:t>Người dùng chọn chức năng đăng ký trong hệ thống, rồi nhập Email hoặc SDT muốn đăng ký, hệ thống thông báo đăng ký thành công và lưu thông tin tài khoản xuống CSDL</w:t>
            </w:r>
          </w:p>
        </w:tc>
      </w:tr>
      <w:tr w:rsidR="003F31E8" w14:paraId="0D786AAA" w14:textId="77777777" w:rsidTr="00D001DF">
        <w:trPr>
          <w:trHeight w:val="505"/>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FFCF43F" w14:textId="77777777" w:rsidR="003F31E8" w:rsidRPr="00577298" w:rsidRDefault="003F31E8" w:rsidP="00B10845">
            <w:pPr>
              <w:spacing w:after="240"/>
              <w:ind w:firstLine="0"/>
              <w:rPr>
                <w:b/>
                <w:szCs w:val="26"/>
              </w:rPr>
            </w:pPr>
            <w:r w:rsidRPr="00577298">
              <w:rPr>
                <w:b/>
                <w:szCs w:val="26"/>
              </w:rPr>
              <w:t>Tác nhân:</w:t>
            </w:r>
          </w:p>
        </w:tc>
        <w:tc>
          <w:tcPr>
            <w:tcW w:w="7131"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2632FF49" w14:textId="5FC735ED" w:rsidR="003F31E8" w:rsidRPr="00577298" w:rsidRDefault="003F31E8" w:rsidP="00B10845">
            <w:pPr>
              <w:spacing w:after="240" w:line="276" w:lineRule="auto"/>
              <w:ind w:firstLine="0"/>
              <w:rPr>
                <w:bCs/>
                <w:szCs w:val="26"/>
              </w:rPr>
            </w:pPr>
            <w:r>
              <w:rPr>
                <w:bCs/>
                <w:szCs w:val="26"/>
              </w:rPr>
              <w:t>User</w:t>
            </w:r>
          </w:p>
        </w:tc>
      </w:tr>
      <w:tr w:rsidR="003F31E8" w14:paraId="2B0FF719" w14:textId="77777777" w:rsidTr="00D001DF">
        <w:trPr>
          <w:trHeight w:val="1013"/>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FA0B8BF" w14:textId="77777777" w:rsidR="003F31E8" w:rsidRPr="00577298" w:rsidRDefault="003F31E8" w:rsidP="00B10845">
            <w:pPr>
              <w:spacing w:after="240"/>
              <w:ind w:firstLine="0"/>
              <w:rPr>
                <w:b/>
                <w:szCs w:val="26"/>
              </w:rPr>
            </w:pPr>
            <w:r w:rsidRPr="00577298">
              <w:rPr>
                <w:b/>
                <w:szCs w:val="26"/>
              </w:rPr>
              <w:t>Điều kiện trước:</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33DC720C" w14:textId="786C9CC3" w:rsidR="003F31E8" w:rsidRPr="008F5984" w:rsidRDefault="003F31E8" w:rsidP="00B10845">
            <w:pPr>
              <w:spacing w:after="240" w:line="276" w:lineRule="auto"/>
              <w:ind w:firstLine="0"/>
              <w:rPr>
                <w:szCs w:val="26"/>
              </w:rPr>
            </w:pPr>
          </w:p>
        </w:tc>
      </w:tr>
      <w:tr w:rsidR="003F31E8" w14:paraId="275170AC" w14:textId="77777777" w:rsidTr="00D001DF">
        <w:trPr>
          <w:trHeight w:val="986"/>
        </w:trPr>
        <w:tc>
          <w:tcPr>
            <w:tcW w:w="20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E875187" w14:textId="77777777" w:rsidR="003F31E8" w:rsidRPr="00577298" w:rsidRDefault="003F31E8" w:rsidP="00B10845">
            <w:pPr>
              <w:spacing w:after="240"/>
              <w:ind w:firstLine="0"/>
              <w:rPr>
                <w:b/>
                <w:szCs w:val="26"/>
              </w:rPr>
            </w:pPr>
            <w:r w:rsidRPr="00577298">
              <w:rPr>
                <w:b/>
                <w:szCs w:val="26"/>
              </w:rPr>
              <w:t>Điều kiện sau:</w:t>
            </w:r>
          </w:p>
        </w:tc>
        <w:tc>
          <w:tcPr>
            <w:tcW w:w="7131"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484F5A8B" w14:textId="767A07B9" w:rsidR="003F31E8" w:rsidRPr="00577298" w:rsidRDefault="003F31E8" w:rsidP="00B10845">
            <w:pPr>
              <w:spacing w:after="240" w:line="276" w:lineRule="auto"/>
              <w:ind w:firstLine="0"/>
              <w:rPr>
                <w:bCs/>
                <w:szCs w:val="26"/>
              </w:rPr>
            </w:pPr>
            <w:r>
              <w:rPr>
                <w:bCs/>
                <w:szCs w:val="26"/>
              </w:rPr>
              <w:t>Đăng ký tài khoản thành công.</w:t>
            </w:r>
          </w:p>
        </w:tc>
      </w:tr>
      <w:tr w:rsidR="003F31E8" w14:paraId="6240D538" w14:textId="77777777" w:rsidTr="00D001DF">
        <w:trPr>
          <w:trHeight w:val="646"/>
        </w:trPr>
        <w:tc>
          <w:tcPr>
            <w:tcW w:w="2092"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7A5C38B8" w14:textId="77777777" w:rsidR="003F31E8" w:rsidRPr="00577298" w:rsidRDefault="003F31E8" w:rsidP="00B10845">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083" w:type="dxa"/>
            <w:tcBorders>
              <w:top w:val="nil"/>
              <w:left w:val="nil"/>
              <w:bottom w:val="single" w:sz="8" w:space="0" w:color="000000"/>
              <w:right w:val="single" w:sz="8" w:space="0" w:color="000000"/>
            </w:tcBorders>
            <w:tcMar>
              <w:top w:w="100" w:type="dxa"/>
              <w:left w:w="100" w:type="dxa"/>
              <w:bottom w:w="100" w:type="dxa"/>
              <w:right w:w="100" w:type="dxa"/>
            </w:tcMar>
            <w:hideMark/>
          </w:tcPr>
          <w:p w14:paraId="3EF8DA90" w14:textId="77777777" w:rsidR="003F31E8" w:rsidRPr="00577298" w:rsidRDefault="003F31E8" w:rsidP="00B10845">
            <w:pPr>
              <w:spacing w:after="240" w:line="276" w:lineRule="auto"/>
              <w:rPr>
                <w:b/>
                <w:szCs w:val="26"/>
              </w:rPr>
            </w:pPr>
            <w:r w:rsidRPr="00577298">
              <w:rPr>
                <w:b/>
                <w:szCs w:val="26"/>
              </w:rPr>
              <w:t>Người dùng</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hideMark/>
          </w:tcPr>
          <w:p w14:paraId="6BE5998E" w14:textId="77777777" w:rsidR="003F31E8" w:rsidRPr="00577298" w:rsidRDefault="003F31E8" w:rsidP="00B10845">
            <w:pPr>
              <w:spacing w:after="240" w:line="276" w:lineRule="auto"/>
              <w:rPr>
                <w:b/>
                <w:szCs w:val="26"/>
              </w:rPr>
            </w:pPr>
            <w:r w:rsidRPr="00577298">
              <w:rPr>
                <w:b/>
                <w:szCs w:val="26"/>
              </w:rPr>
              <w:t>Hệ thống</w:t>
            </w:r>
          </w:p>
        </w:tc>
      </w:tr>
      <w:tr w:rsidR="003F31E8" w14:paraId="6289C147" w14:textId="77777777" w:rsidTr="00D001DF">
        <w:trPr>
          <w:trHeight w:val="1076"/>
        </w:trPr>
        <w:tc>
          <w:tcPr>
            <w:tcW w:w="2092" w:type="dxa"/>
            <w:vMerge/>
            <w:tcBorders>
              <w:top w:val="nil"/>
              <w:left w:val="single" w:sz="4" w:space="0" w:color="auto"/>
              <w:bottom w:val="single" w:sz="8" w:space="0" w:color="000000"/>
              <w:right w:val="single" w:sz="8" w:space="0" w:color="000000"/>
            </w:tcBorders>
            <w:vAlign w:val="center"/>
            <w:hideMark/>
          </w:tcPr>
          <w:p w14:paraId="6C40B044" w14:textId="77777777" w:rsidR="003F31E8" w:rsidRPr="00577298" w:rsidRDefault="003F31E8" w:rsidP="00B10845">
            <w:pPr>
              <w:rPr>
                <w:b/>
                <w:szCs w:val="26"/>
              </w:rPr>
            </w:pPr>
          </w:p>
        </w:tc>
        <w:tc>
          <w:tcPr>
            <w:tcW w:w="3083" w:type="dxa"/>
            <w:tcBorders>
              <w:top w:val="nil"/>
              <w:left w:val="nil"/>
              <w:bottom w:val="single" w:sz="8" w:space="0" w:color="000000"/>
              <w:right w:val="single" w:sz="8" w:space="0" w:color="000000"/>
            </w:tcBorders>
            <w:tcMar>
              <w:top w:w="100" w:type="dxa"/>
              <w:left w:w="100" w:type="dxa"/>
              <w:bottom w:w="100" w:type="dxa"/>
              <w:right w:w="100" w:type="dxa"/>
            </w:tcMar>
          </w:tcPr>
          <w:p w14:paraId="08B70243" w14:textId="1EAD74D6" w:rsidR="003F31E8" w:rsidRPr="00D94286" w:rsidRDefault="003F31E8" w:rsidP="00B10845">
            <w:pPr>
              <w:spacing w:after="120" w:line="240" w:lineRule="auto"/>
              <w:ind w:firstLine="0"/>
              <w:jc w:val="left"/>
              <w:rPr>
                <w:bCs/>
                <w:szCs w:val="26"/>
              </w:rPr>
            </w:pPr>
            <w:r w:rsidRPr="00D94286">
              <w:rPr>
                <w:bCs/>
                <w:szCs w:val="26"/>
              </w:rPr>
              <w:t>1.</w:t>
            </w:r>
            <w:r>
              <w:rPr>
                <w:bCs/>
                <w:szCs w:val="26"/>
              </w:rPr>
              <w:t>Người dùng chọn chức năng đăng ký tài khoản trên hệ thống</w:t>
            </w:r>
          </w:p>
          <w:p w14:paraId="6FDE8AFF" w14:textId="77777777" w:rsidR="003F31E8" w:rsidRDefault="003F31E8" w:rsidP="00B10845">
            <w:pPr>
              <w:spacing w:after="120" w:line="240" w:lineRule="auto"/>
              <w:jc w:val="left"/>
              <w:rPr>
                <w:bCs/>
                <w:szCs w:val="26"/>
              </w:rPr>
            </w:pPr>
          </w:p>
          <w:p w14:paraId="47873D7D" w14:textId="77777777" w:rsidR="003F31E8" w:rsidRDefault="003F31E8" w:rsidP="00B10845">
            <w:pPr>
              <w:spacing w:after="120" w:line="240" w:lineRule="auto"/>
              <w:jc w:val="left"/>
              <w:rPr>
                <w:bCs/>
                <w:szCs w:val="26"/>
              </w:rPr>
            </w:pPr>
          </w:p>
          <w:p w14:paraId="2A4ED122" w14:textId="393E104D" w:rsidR="003F31E8" w:rsidRPr="00D94286" w:rsidRDefault="003F31E8" w:rsidP="00B10845">
            <w:pPr>
              <w:spacing w:after="120" w:line="240" w:lineRule="auto"/>
              <w:ind w:firstLine="0"/>
              <w:jc w:val="left"/>
              <w:rPr>
                <w:bCs/>
                <w:szCs w:val="26"/>
              </w:rPr>
            </w:pPr>
            <w:r>
              <w:rPr>
                <w:bCs/>
                <w:szCs w:val="26"/>
              </w:rPr>
              <w:t>3.</w:t>
            </w:r>
            <w:r w:rsidRPr="00D94286">
              <w:rPr>
                <w:bCs/>
                <w:szCs w:val="26"/>
              </w:rPr>
              <w:t xml:space="preserve"> </w:t>
            </w:r>
            <w:r>
              <w:rPr>
                <w:bCs/>
                <w:szCs w:val="26"/>
              </w:rPr>
              <w:t>Người dùng nhập thông tin Email hoặc SDT để đăng ký sau đó nhấn nút Đăng ký</w:t>
            </w:r>
          </w:p>
        </w:tc>
        <w:tc>
          <w:tcPr>
            <w:tcW w:w="4048" w:type="dxa"/>
            <w:tcBorders>
              <w:top w:val="nil"/>
              <w:left w:val="nil"/>
              <w:bottom w:val="single" w:sz="8" w:space="0" w:color="000000"/>
              <w:right w:val="single" w:sz="8" w:space="0" w:color="000000"/>
            </w:tcBorders>
            <w:tcMar>
              <w:top w:w="100" w:type="dxa"/>
              <w:left w:w="100" w:type="dxa"/>
              <w:bottom w:w="100" w:type="dxa"/>
              <w:right w:w="100" w:type="dxa"/>
            </w:tcMar>
          </w:tcPr>
          <w:p w14:paraId="2CB9CE55" w14:textId="77777777" w:rsidR="003F31E8" w:rsidRDefault="003F31E8" w:rsidP="00B10845">
            <w:pPr>
              <w:pStyle w:val="ListParagraph"/>
              <w:spacing w:after="240" w:line="276" w:lineRule="auto"/>
              <w:ind w:left="682" w:firstLine="0"/>
              <w:jc w:val="left"/>
              <w:rPr>
                <w:szCs w:val="26"/>
              </w:rPr>
            </w:pPr>
          </w:p>
          <w:p w14:paraId="6F2D6992" w14:textId="77777777" w:rsidR="003F31E8" w:rsidRDefault="003F31E8" w:rsidP="00B10845">
            <w:pPr>
              <w:pStyle w:val="ListParagraph"/>
              <w:spacing w:after="240" w:line="276" w:lineRule="auto"/>
              <w:ind w:left="682" w:firstLine="0"/>
              <w:jc w:val="left"/>
              <w:rPr>
                <w:szCs w:val="26"/>
              </w:rPr>
            </w:pPr>
          </w:p>
          <w:p w14:paraId="3C37E5F3" w14:textId="77777777" w:rsidR="003F31E8" w:rsidRDefault="003F31E8" w:rsidP="00B10845">
            <w:pPr>
              <w:pStyle w:val="ListParagraph"/>
              <w:spacing w:after="240" w:line="276" w:lineRule="auto"/>
              <w:ind w:left="682" w:firstLine="0"/>
              <w:jc w:val="left"/>
              <w:rPr>
                <w:szCs w:val="26"/>
              </w:rPr>
            </w:pPr>
          </w:p>
          <w:p w14:paraId="477D61EF" w14:textId="78566D6F" w:rsidR="003F31E8" w:rsidRPr="00D94286" w:rsidRDefault="003F31E8" w:rsidP="00B10845">
            <w:pPr>
              <w:spacing w:after="240" w:line="276" w:lineRule="auto"/>
              <w:ind w:firstLine="0"/>
              <w:jc w:val="left"/>
              <w:rPr>
                <w:szCs w:val="26"/>
              </w:rPr>
            </w:pPr>
            <w:r w:rsidRPr="00D94286">
              <w:rPr>
                <w:szCs w:val="26"/>
              </w:rPr>
              <w:t>2.</w:t>
            </w:r>
            <w:r>
              <w:rPr>
                <w:szCs w:val="26"/>
              </w:rPr>
              <w:t>Hệ thống hiển thị giao diện đăng ký cho người dùng</w:t>
            </w:r>
            <w:r w:rsidRPr="00D94286">
              <w:rPr>
                <w:szCs w:val="26"/>
              </w:rPr>
              <w:t>.</w:t>
            </w:r>
          </w:p>
          <w:p w14:paraId="3022F2AE" w14:textId="77777777" w:rsidR="003F31E8" w:rsidRPr="00D94286" w:rsidRDefault="003F31E8" w:rsidP="00B10845">
            <w:pPr>
              <w:spacing w:after="240" w:line="276" w:lineRule="auto"/>
              <w:ind w:firstLine="0"/>
              <w:jc w:val="left"/>
              <w:rPr>
                <w:szCs w:val="26"/>
              </w:rPr>
            </w:pPr>
          </w:p>
          <w:p w14:paraId="068F59E6" w14:textId="77777777" w:rsidR="003F31E8" w:rsidRDefault="003F31E8" w:rsidP="00B10845">
            <w:pPr>
              <w:spacing w:after="240" w:line="276" w:lineRule="auto"/>
              <w:ind w:firstLine="0"/>
              <w:jc w:val="left"/>
              <w:rPr>
                <w:szCs w:val="26"/>
              </w:rPr>
            </w:pPr>
            <w:r>
              <w:rPr>
                <w:szCs w:val="26"/>
              </w:rPr>
              <w:t>4. Hệ thống kiểm tra thông tin Email và SDT có hợp lệ không.</w:t>
            </w:r>
          </w:p>
          <w:p w14:paraId="47C4C36B" w14:textId="2BC6917C" w:rsidR="003F31E8" w:rsidRPr="00D94286" w:rsidRDefault="003F31E8" w:rsidP="00B10845">
            <w:pPr>
              <w:spacing w:after="240" w:line="276" w:lineRule="auto"/>
              <w:ind w:firstLine="0"/>
              <w:jc w:val="left"/>
              <w:rPr>
                <w:szCs w:val="26"/>
              </w:rPr>
            </w:pPr>
            <w:r>
              <w:rPr>
                <w:szCs w:val="26"/>
              </w:rPr>
              <w:lastRenderedPageBreak/>
              <w:t>5.Hệ thống thông báo đăng ký tài khoản thành công, cập nhật thông tin xuống CSDL.</w:t>
            </w:r>
          </w:p>
        </w:tc>
      </w:tr>
      <w:tr w:rsidR="003F31E8" w14:paraId="75D015D6" w14:textId="77777777" w:rsidTr="00815370">
        <w:trPr>
          <w:trHeight w:val="2032"/>
        </w:trPr>
        <w:tc>
          <w:tcPr>
            <w:tcW w:w="209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59C89FBA" w14:textId="77777777" w:rsidR="003F31E8" w:rsidRPr="00577298" w:rsidRDefault="003F31E8" w:rsidP="00B10845">
            <w:pPr>
              <w:spacing w:after="240"/>
              <w:ind w:firstLine="0"/>
              <w:jc w:val="left"/>
              <w:rPr>
                <w:b/>
                <w:szCs w:val="26"/>
              </w:rPr>
            </w:pPr>
            <w:r w:rsidRPr="00577298">
              <w:rPr>
                <w:b/>
                <w:szCs w:val="26"/>
              </w:rPr>
              <w:lastRenderedPageBreak/>
              <w:t>Luồng</w:t>
            </w:r>
            <w:r>
              <w:rPr>
                <w:b/>
                <w:szCs w:val="26"/>
              </w:rPr>
              <w:t xml:space="preserve"> </w:t>
            </w:r>
            <w:r w:rsidRPr="00577298">
              <w:rPr>
                <w:b/>
                <w:szCs w:val="26"/>
              </w:rPr>
              <w:t>sự kiện</w:t>
            </w:r>
            <w:r>
              <w:rPr>
                <w:b/>
                <w:szCs w:val="26"/>
              </w:rPr>
              <w:t xml:space="preserve"> </w:t>
            </w:r>
            <w:r w:rsidRPr="00577298">
              <w:rPr>
                <w:b/>
                <w:szCs w:val="26"/>
              </w:rPr>
              <w:t>phụ (Alternative Flows):</w:t>
            </w:r>
          </w:p>
        </w:tc>
        <w:tc>
          <w:tcPr>
            <w:tcW w:w="308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0A481BC" w14:textId="77777777" w:rsidR="003F31E8" w:rsidRPr="00577298" w:rsidRDefault="003F31E8" w:rsidP="00B10845">
            <w:pPr>
              <w:spacing w:line="240" w:lineRule="auto"/>
              <w:rPr>
                <w:szCs w:val="26"/>
              </w:rPr>
            </w:pPr>
          </w:p>
          <w:p w14:paraId="4211B0A2" w14:textId="340B85B5" w:rsidR="003F31E8" w:rsidRPr="00EE6562" w:rsidRDefault="003F31E8" w:rsidP="00B10845">
            <w:pPr>
              <w:spacing w:line="240" w:lineRule="auto"/>
              <w:ind w:firstLine="0"/>
              <w:rPr>
                <w:bCs/>
                <w:szCs w:val="26"/>
              </w:rPr>
            </w:pPr>
            <w:r>
              <w:rPr>
                <w:bCs/>
                <w:szCs w:val="26"/>
              </w:rPr>
              <w:t>4.1.1 Người dùng nhập lại thông tin Email hoặc SDT hợp lệ.</w:t>
            </w:r>
          </w:p>
        </w:tc>
        <w:tc>
          <w:tcPr>
            <w:tcW w:w="404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BB21E8E" w14:textId="58550FEA" w:rsidR="003F31E8" w:rsidRPr="00577298" w:rsidRDefault="003F31E8" w:rsidP="00B10845">
            <w:pPr>
              <w:spacing w:line="240" w:lineRule="auto"/>
              <w:ind w:firstLine="0"/>
              <w:rPr>
                <w:szCs w:val="26"/>
              </w:rPr>
            </w:pPr>
            <w:r>
              <w:rPr>
                <w:szCs w:val="26"/>
              </w:rPr>
              <w:t>4.1 Hệ thống thông báo SDT hoặc Email không hợp lệ</w:t>
            </w:r>
          </w:p>
          <w:p w14:paraId="3B4AFB83" w14:textId="77777777" w:rsidR="003F31E8" w:rsidRDefault="003F31E8" w:rsidP="00B10845">
            <w:pPr>
              <w:spacing w:line="240" w:lineRule="auto"/>
              <w:rPr>
                <w:b/>
                <w:szCs w:val="26"/>
              </w:rPr>
            </w:pPr>
          </w:p>
          <w:p w14:paraId="469FA6D5" w14:textId="12E95882" w:rsidR="003F31E8" w:rsidRPr="00EE6562" w:rsidRDefault="003F31E8" w:rsidP="00B10845">
            <w:pPr>
              <w:spacing w:line="240" w:lineRule="auto"/>
              <w:ind w:firstLine="0"/>
              <w:rPr>
                <w:bCs/>
                <w:szCs w:val="26"/>
              </w:rPr>
            </w:pPr>
            <w:r>
              <w:rPr>
                <w:bCs/>
                <w:szCs w:val="26"/>
              </w:rPr>
              <w:t>4.1.1.1 Hệ thống quay lại bước 4.</w:t>
            </w:r>
          </w:p>
        </w:tc>
      </w:tr>
    </w:tbl>
    <w:p w14:paraId="0DFD7346" w14:textId="77777777" w:rsidR="003F31E8" w:rsidRPr="003F31E8" w:rsidRDefault="003F31E8" w:rsidP="003F31E8"/>
    <w:p w14:paraId="59767322" w14:textId="71A4268A" w:rsidR="009C2755" w:rsidRDefault="009C2755" w:rsidP="009C2755">
      <w:pPr>
        <w:pStyle w:val="Heading4"/>
      </w:pPr>
      <w:r>
        <w:t>Sơ đồ hoạt động</w:t>
      </w:r>
    </w:p>
    <w:p w14:paraId="2AD67F61" w14:textId="77777777" w:rsidR="00815370" w:rsidRDefault="008B2F3A" w:rsidP="00815370">
      <w:pPr>
        <w:keepNext/>
        <w:ind w:hanging="180"/>
        <w:jc w:val="center"/>
      </w:pPr>
      <w:r w:rsidRPr="008B2F3A">
        <w:rPr>
          <w:noProof/>
        </w:rPr>
        <w:drawing>
          <wp:inline distT="0" distB="0" distL="0" distR="0" wp14:anchorId="655B1B56" wp14:editId="0CF19D4F">
            <wp:extent cx="5253355" cy="48844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874" cy="4891411"/>
                    </a:xfrm>
                    <a:prstGeom prst="rect">
                      <a:avLst/>
                    </a:prstGeom>
                    <a:noFill/>
                    <a:ln>
                      <a:noFill/>
                    </a:ln>
                  </pic:spPr>
                </pic:pic>
              </a:graphicData>
            </a:graphic>
          </wp:inline>
        </w:drawing>
      </w:r>
    </w:p>
    <w:p w14:paraId="41677E82" w14:textId="516A0ACE" w:rsidR="0098187F" w:rsidRDefault="00815370" w:rsidP="00815370">
      <w:pPr>
        <w:pStyle w:val="Caption"/>
      </w:pPr>
      <w:bookmarkStart w:id="111" w:name="_Toc72954948"/>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22</w:t>
      </w:r>
      <w:r w:rsidRPr="00815370">
        <w:rPr>
          <w:b/>
          <w:bCs w:val="0"/>
        </w:rPr>
        <w:fldChar w:fldCharType="end"/>
      </w:r>
      <w:r w:rsidRPr="00815370">
        <w:rPr>
          <w:b/>
          <w:bCs w:val="0"/>
        </w:rPr>
        <w:t>:</w:t>
      </w:r>
      <w:r>
        <w:t xml:space="preserve"> Sơ đồ hoạt động chức năng đăng ký</w:t>
      </w:r>
      <w:bookmarkEnd w:id="111"/>
    </w:p>
    <w:p w14:paraId="3E1D2F44" w14:textId="5B8F4125" w:rsidR="00426327" w:rsidRDefault="00426327" w:rsidP="00426327">
      <w:pPr>
        <w:pStyle w:val="Heading4"/>
      </w:pPr>
      <w:r>
        <w:lastRenderedPageBreak/>
        <w:t>Sơ đồ Sequence</w:t>
      </w:r>
    </w:p>
    <w:p w14:paraId="457DA49B" w14:textId="77777777" w:rsidR="00815370" w:rsidRDefault="00180567" w:rsidP="00815370">
      <w:pPr>
        <w:keepNext/>
        <w:ind w:hanging="180"/>
        <w:jc w:val="center"/>
      </w:pPr>
      <w:r w:rsidRPr="00180567">
        <w:rPr>
          <w:noProof/>
        </w:rPr>
        <w:drawing>
          <wp:inline distT="0" distB="0" distL="0" distR="0" wp14:anchorId="40A7BABF" wp14:editId="2C2C9CEB">
            <wp:extent cx="5580380" cy="419989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4199890"/>
                    </a:xfrm>
                    <a:prstGeom prst="rect">
                      <a:avLst/>
                    </a:prstGeom>
                    <a:noFill/>
                    <a:ln>
                      <a:noFill/>
                    </a:ln>
                  </pic:spPr>
                </pic:pic>
              </a:graphicData>
            </a:graphic>
          </wp:inline>
        </w:drawing>
      </w:r>
    </w:p>
    <w:p w14:paraId="15438D45" w14:textId="14CDEE25" w:rsidR="00426327" w:rsidRPr="0098187F" w:rsidRDefault="00815370" w:rsidP="00815370">
      <w:pPr>
        <w:pStyle w:val="Caption"/>
      </w:pPr>
      <w:bookmarkStart w:id="112" w:name="_Toc72954949"/>
      <w:r w:rsidRPr="00815370">
        <w:rPr>
          <w:b/>
          <w:bCs w:val="0"/>
        </w:rPr>
        <w:t xml:space="preserve">Hình </w:t>
      </w:r>
      <w:r w:rsidRPr="00815370">
        <w:rPr>
          <w:b/>
          <w:bCs w:val="0"/>
        </w:rPr>
        <w:fldChar w:fldCharType="begin"/>
      </w:r>
      <w:r w:rsidRPr="00815370">
        <w:rPr>
          <w:b/>
          <w:bCs w:val="0"/>
        </w:rPr>
        <w:instrText xml:space="preserve"> SEQ Hình \* ARABIC </w:instrText>
      </w:r>
      <w:r w:rsidRPr="00815370">
        <w:rPr>
          <w:b/>
          <w:bCs w:val="0"/>
        </w:rPr>
        <w:fldChar w:fldCharType="separate"/>
      </w:r>
      <w:r w:rsidR="00F80D78">
        <w:rPr>
          <w:b/>
          <w:bCs w:val="0"/>
          <w:noProof/>
        </w:rPr>
        <w:t>23</w:t>
      </w:r>
      <w:r w:rsidRPr="00815370">
        <w:rPr>
          <w:b/>
          <w:bCs w:val="0"/>
        </w:rPr>
        <w:fldChar w:fldCharType="end"/>
      </w:r>
      <w:r w:rsidRPr="00815370">
        <w:rPr>
          <w:b/>
          <w:bCs w:val="0"/>
        </w:rPr>
        <w:t>:</w:t>
      </w:r>
      <w:r>
        <w:t xml:space="preserve"> Sơ đồ trình tự chức năng đăng ký</w:t>
      </w:r>
      <w:bookmarkEnd w:id="112"/>
      <w:r>
        <w:t xml:space="preserve"> </w:t>
      </w:r>
    </w:p>
    <w:p w14:paraId="0363CA06" w14:textId="76FE14B1" w:rsidR="00B14867" w:rsidRPr="00B14867" w:rsidRDefault="008C5013" w:rsidP="0098187F">
      <w:pPr>
        <w:pStyle w:val="Heading3"/>
      </w:pPr>
      <w:bookmarkStart w:id="113" w:name="_Toc72955246"/>
      <w:r>
        <w:t>UC009_</w:t>
      </w:r>
      <w:r w:rsidR="00AC7F5C">
        <w:t>Đăng Nhậ</w:t>
      </w:r>
      <w:r w:rsidR="0098187F">
        <w:t>p</w:t>
      </w:r>
      <w:bookmarkEnd w:id="113"/>
    </w:p>
    <w:p w14:paraId="550CCE7A" w14:textId="1A50C65C" w:rsidR="009C2755" w:rsidRDefault="009C2755" w:rsidP="009C2755">
      <w:pPr>
        <w:pStyle w:val="Heading4"/>
      </w:pPr>
      <w:r>
        <w:t>Đặc tả</w:t>
      </w:r>
    </w:p>
    <w:p w14:paraId="27D66880" w14:textId="42DC2F92" w:rsidR="00815370" w:rsidRPr="00815370" w:rsidRDefault="00815370" w:rsidP="00815370">
      <w:pPr>
        <w:pStyle w:val="Caption"/>
        <w:jc w:val="both"/>
      </w:pPr>
      <w:bookmarkStart w:id="114" w:name="_Toc72954760"/>
      <w:r w:rsidRPr="00815370">
        <w:rPr>
          <w:b/>
          <w:bCs w:val="0"/>
        </w:rPr>
        <w:t xml:space="preserve">Bảng </w:t>
      </w:r>
      <w:r w:rsidRPr="00815370">
        <w:rPr>
          <w:b/>
          <w:bCs w:val="0"/>
        </w:rPr>
        <w:fldChar w:fldCharType="begin"/>
      </w:r>
      <w:r w:rsidRPr="00815370">
        <w:rPr>
          <w:b/>
          <w:bCs w:val="0"/>
        </w:rPr>
        <w:instrText xml:space="preserve"> SEQ Bảng \* ARABIC </w:instrText>
      </w:r>
      <w:r w:rsidRPr="00815370">
        <w:rPr>
          <w:b/>
          <w:bCs w:val="0"/>
        </w:rPr>
        <w:fldChar w:fldCharType="separate"/>
      </w:r>
      <w:r w:rsidR="00F80D78">
        <w:rPr>
          <w:b/>
          <w:bCs w:val="0"/>
          <w:noProof/>
        </w:rPr>
        <w:t>16</w:t>
      </w:r>
      <w:r w:rsidRPr="00815370">
        <w:rPr>
          <w:b/>
          <w:bCs w:val="0"/>
        </w:rPr>
        <w:fldChar w:fldCharType="end"/>
      </w:r>
      <w:r w:rsidRPr="00815370">
        <w:rPr>
          <w:b/>
          <w:bCs w:val="0"/>
        </w:rPr>
        <w:t>:</w:t>
      </w:r>
      <w:r>
        <w:t xml:space="preserve"> Đặc tả Use case 009_Đăng nhập</w:t>
      </w:r>
      <w:bookmarkEnd w:id="114"/>
    </w:p>
    <w:tbl>
      <w:tblPr>
        <w:tblW w:w="9598" w:type="dxa"/>
        <w:tblInd w:w="-440" w:type="dxa"/>
        <w:tblBorders>
          <w:insideH w:val="nil"/>
          <w:insideV w:val="nil"/>
        </w:tblBorders>
        <w:tblLayout w:type="fixed"/>
        <w:tblLook w:val="0600" w:firstRow="0" w:lastRow="0" w:firstColumn="0" w:lastColumn="0" w:noHBand="1" w:noVBand="1"/>
      </w:tblPr>
      <w:tblGrid>
        <w:gridCol w:w="2250"/>
        <w:gridCol w:w="3315"/>
        <w:gridCol w:w="4033"/>
      </w:tblGrid>
      <w:tr w:rsidR="008C5013" w14:paraId="39F24DEC" w14:textId="77777777" w:rsidTr="00B373C2">
        <w:trPr>
          <w:trHeight w:val="620"/>
        </w:trPr>
        <w:tc>
          <w:tcPr>
            <w:tcW w:w="95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E83C6" w14:textId="42544332" w:rsidR="008C5013" w:rsidRPr="00577298" w:rsidRDefault="008C5013" w:rsidP="00B373C2">
            <w:pPr>
              <w:spacing w:before="240" w:after="120" w:line="276" w:lineRule="auto"/>
              <w:ind w:firstLine="0"/>
              <w:rPr>
                <w:b/>
                <w:szCs w:val="26"/>
              </w:rPr>
            </w:pPr>
            <w:r>
              <w:rPr>
                <w:b/>
                <w:szCs w:val="26"/>
              </w:rPr>
              <w:t>UC009_Đăng Nhập</w:t>
            </w:r>
          </w:p>
        </w:tc>
      </w:tr>
      <w:tr w:rsidR="008C5013" w14:paraId="7294A25A" w14:textId="77777777" w:rsidTr="00B373C2">
        <w:trPr>
          <w:trHeight w:val="500"/>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FA42E7A" w14:textId="77777777" w:rsidR="008C5013" w:rsidRPr="00577298" w:rsidRDefault="008C5013" w:rsidP="00B373C2">
            <w:pPr>
              <w:spacing w:after="240"/>
              <w:ind w:firstLine="0"/>
              <w:rPr>
                <w:b/>
                <w:szCs w:val="26"/>
              </w:rPr>
            </w:pPr>
            <w:r w:rsidRPr="00577298">
              <w:rPr>
                <w:b/>
                <w:szCs w:val="26"/>
              </w:rPr>
              <w:t>Mục đích:</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7897CCB1" w14:textId="0D3C655C" w:rsidR="008C5013" w:rsidRPr="00577298" w:rsidRDefault="008C5013" w:rsidP="00B373C2">
            <w:pPr>
              <w:spacing w:after="240" w:line="276" w:lineRule="auto"/>
              <w:ind w:firstLine="0"/>
              <w:jc w:val="left"/>
              <w:rPr>
                <w:bCs/>
                <w:szCs w:val="26"/>
              </w:rPr>
            </w:pPr>
            <w:r>
              <w:rPr>
                <w:bCs/>
                <w:szCs w:val="26"/>
              </w:rPr>
              <w:t>Giúp Khách hàng hệ thống và Admin có thể đăng nhập để thực hiện các chức năng trong hệ thống</w:t>
            </w:r>
          </w:p>
        </w:tc>
      </w:tr>
      <w:tr w:rsidR="008C5013" w14:paraId="160CD97A" w14:textId="77777777" w:rsidTr="00B373C2">
        <w:trPr>
          <w:trHeight w:val="1038"/>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B2540DE" w14:textId="77777777" w:rsidR="008C5013" w:rsidRPr="00577298" w:rsidRDefault="008C5013" w:rsidP="00B373C2">
            <w:pPr>
              <w:spacing w:after="240"/>
              <w:ind w:firstLine="0"/>
              <w:rPr>
                <w:b/>
                <w:szCs w:val="26"/>
              </w:rPr>
            </w:pPr>
            <w:r w:rsidRPr="00577298">
              <w:rPr>
                <w:b/>
                <w:szCs w:val="26"/>
              </w:rPr>
              <w:t>Mô tả:</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6F366D52" w14:textId="55645112" w:rsidR="008C5013" w:rsidRPr="00577298" w:rsidRDefault="008C5013" w:rsidP="00B373C2">
            <w:pPr>
              <w:spacing w:after="240" w:line="276" w:lineRule="auto"/>
              <w:ind w:firstLine="0"/>
              <w:jc w:val="left"/>
              <w:rPr>
                <w:bCs/>
                <w:szCs w:val="26"/>
              </w:rPr>
            </w:pPr>
            <w:r>
              <w:rPr>
                <w:color w:val="000000"/>
                <w:szCs w:val="26"/>
              </w:rPr>
              <w:t xml:space="preserve">Use case này giúp </w:t>
            </w:r>
            <w:r w:rsidR="0067458B">
              <w:rPr>
                <w:color w:val="000000"/>
                <w:szCs w:val="26"/>
              </w:rPr>
              <w:t>Người dùng</w:t>
            </w:r>
            <w:r>
              <w:rPr>
                <w:color w:val="000000"/>
                <w:szCs w:val="26"/>
              </w:rPr>
              <w:t xml:space="preserve"> tiến hành đăng nhập hệ thống.</w:t>
            </w:r>
            <w:r w:rsidR="0067458B">
              <w:rPr>
                <w:color w:val="000000"/>
                <w:szCs w:val="26"/>
              </w:rPr>
              <w:t>Người</w:t>
            </w:r>
            <w:r>
              <w:rPr>
                <w:color w:val="000000"/>
                <w:szCs w:val="26"/>
              </w:rPr>
              <w:t xml:space="preserve"> </w:t>
            </w:r>
            <w:r w:rsidR="0067458B">
              <w:rPr>
                <w:color w:val="000000"/>
                <w:szCs w:val="26"/>
              </w:rPr>
              <w:t>dùng</w:t>
            </w:r>
            <w:r>
              <w:rPr>
                <w:color w:val="000000"/>
                <w:szCs w:val="26"/>
              </w:rPr>
              <w:t xml:space="preserve"> chọn chức năng đặng nhập của hệ thống, sau đó nhập UseName và Password để tiến đăng nhập nếu đúng thì thông báo đăng nhập thành công, nếu sai thì thông báo và nhập lại</w:t>
            </w:r>
          </w:p>
        </w:tc>
      </w:tr>
      <w:tr w:rsidR="008C5013" w14:paraId="324250D0" w14:textId="77777777" w:rsidTr="00B373C2">
        <w:trPr>
          <w:trHeight w:val="500"/>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05FFEC60" w14:textId="77777777" w:rsidR="008C5013" w:rsidRPr="00577298" w:rsidRDefault="008C5013" w:rsidP="00B373C2">
            <w:pPr>
              <w:spacing w:after="240"/>
              <w:ind w:firstLine="0"/>
              <w:rPr>
                <w:b/>
                <w:szCs w:val="26"/>
              </w:rPr>
            </w:pPr>
            <w:r w:rsidRPr="00577298">
              <w:rPr>
                <w:b/>
                <w:szCs w:val="26"/>
              </w:rPr>
              <w:lastRenderedPageBreak/>
              <w:t>Tác nhân:</w:t>
            </w:r>
          </w:p>
        </w:tc>
        <w:tc>
          <w:tcPr>
            <w:tcW w:w="7348" w:type="dxa"/>
            <w:gridSpan w:val="2"/>
            <w:tcBorders>
              <w:top w:val="single" w:sz="4" w:space="0" w:color="auto"/>
              <w:left w:val="nil"/>
              <w:bottom w:val="single" w:sz="8" w:space="0" w:color="000000"/>
              <w:right w:val="single" w:sz="8" w:space="0" w:color="000000"/>
            </w:tcBorders>
            <w:tcMar>
              <w:top w:w="100" w:type="dxa"/>
              <w:left w:w="100" w:type="dxa"/>
              <w:bottom w:w="100" w:type="dxa"/>
              <w:right w:w="100" w:type="dxa"/>
            </w:tcMar>
            <w:hideMark/>
          </w:tcPr>
          <w:p w14:paraId="461BC430" w14:textId="5238FAA9" w:rsidR="008C5013" w:rsidRPr="00577298" w:rsidRDefault="0067458B" w:rsidP="00B373C2">
            <w:pPr>
              <w:spacing w:after="240" w:line="276" w:lineRule="auto"/>
              <w:ind w:firstLine="0"/>
              <w:rPr>
                <w:bCs/>
                <w:szCs w:val="26"/>
              </w:rPr>
            </w:pPr>
            <w:r>
              <w:rPr>
                <w:bCs/>
                <w:szCs w:val="26"/>
              </w:rPr>
              <w:t>Khách hàng hệ thống và Admin</w:t>
            </w:r>
          </w:p>
        </w:tc>
      </w:tr>
      <w:tr w:rsidR="008C5013" w14:paraId="122E3F70" w14:textId="77777777" w:rsidTr="00B373C2">
        <w:trPr>
          <w:trHeight w:val="1002"/>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522FA34" w14:textId="77777777" w:rsidR="008C5013" w:rsidRPr="00577298" w:rsidRDefault="008C5013" w:rsidP="00B373C2">
            <w:pPr>
              <w:spacing w:after="240"/>
              <w:ind w:firstLine="0"/>
              <w:rPr>
                <w:b/>
                <w:szCs w:val="26"/>
              </w:rPr>
            </w:pPr>
            <w:r w:rsidRPr="00577298">
              <w:rPr>
                <w:b/>
                <w:szCs w:val="26"/>
              </w:rPr>
              <w:t>Điều kiện trước:</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19E5710A" w14:textId="77777777" w:rsidR="008C5013" w:rsidRPr="008F5984" w:rsidRDefault="008C5013" w:rsidP="00B373C2">
            <w:pPr>
              <w:spacing w:after="240" w:line="276" w:lineRule="auto"/>
              <w:ind w:firstLine="0"/>
              <w:rPr>
                <w:szCs w:val="26"/>
              </w:rPr>
            </w:pPr>
            <w:r>
              <w:rPr>
                <w:szCs w:val="26"/>
              </w:rPr>
              <w:t>Có tài khoản trong hệ thống</w:t>
            </w:r>
          </w:p>
        </w:tc>
      </w:tr>
      <w:tr w:rsidR="008C5013" w14:paraId="5C8F8A52" w14:textId="77777777" w:rsidTr="00815370">
        <w:trPr>
          <w:trHeight w:val="1268"/>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3446503" w14:textId="77777777" w:rsidR="008C5013" w:rsidRPr="00577298" w:rsidRDefault="008C5013" w:rsidP="00B373C2">
            <w:pPr>
              <w:spacing w:after="240"/>
              <w:ind w:firstLine="0"/>
              <w:rPr>
                <w:b/>
                <w:szCs w:val="26"/>
              </w:rPr>
            </w:pPr>
            <w:r w:rsidRPr="00577298">
              <w:rPr>
                <w:b/>
                <w:szCs w:val="26"/>
              </w:rPr>
              <w:t>Điều kiện sau:</w:t>
            </w:r>
          </w:p>
        </w:tc>
        <w:tc>
          <w:tcPr>
            <w:tcW w:w="7348" w:type="dxa"/>
            <w:gridSpan w:val="2"/>
            <w:tcBorders>
              <w:top w:val="nil"/>
              <w:left w:val="nil"/>
              <w:bottom w:val="single" w:sz="8" w:space="0" w:color="000000"/>
              <w:right w:val="single" w:sz="8" w:space="0" w:color="000000"/>
            </w:tcBorders>
            <w:tcMar>
              <w:top w:w="100" w:type="dxa"/>
              <w:left w:w="100" w:type="dxa"/>
              <w:bottom w:w="100" w:type="dxa"/>
              <w:right w:w="100" w:type="dxa"/>
            </w:tcMar>
            <w:hideMark/>
          </w:tcPr>
          <w:p w14:paraId="41E3D5D8" w14:textId="77777777" w:rsidR="008C5013" w:rsidRPr="00577298" w:rsidRDefault="008C5013" w:rsidP="00B373C2">
            <w:pPr>
              <w:spacing w:after="240" w:line="276" w:lineRule="auto"/>
              <w:ind w:firstLine="0"/>
              <w:rPr>
                <w:bCs/>
                <w:szCs w:val="26"/>
              </w:rPr>
            </w:pPr>
            <w:r>
              <w:rPr>
                <w:bCs/>
                <w:szCs w:val="26"/>
              </w:rPr>
              <w:t>Đăng nhập thành công vào hệ thống</w:t>
            </w:r>
          </w:p>
        </w:tc>
      </w:tr>
      <w:tr w:rsidR="008C5013" w14:paraId="03F6FF66" w14:textId="77777777" w:rsidTr="00B373C2">
        <w:trPr>
          <w:trHeight w:val="640"/>
        </w:trPr>
        <w:tc>
          <w:tcPr>
            <w:tcW w:w="2250" w:type="dxa"/>
            <w:vMerge w:val="restart"/>
            <w:tcBorders>
              <w:top w:val="nil"/>
              <w:left w:val="single" w:sz="4" w:space="0" w:color="auto"/>
              <w:bottom w:val="single" w:sz="8" w:space="0" w:color="000000"/>
              <w:right w:val="single" w:sz="8" w:space="0" w:color="000000"/>
            </w:tcBorders>
            <w:tcMar>
              <w:top w:w="100" w:type="dxa"/>
              <w:left w:w="100" w:type="dxa"/>
              <w:bottom w:w="100" w:type="dxa"/>
              <w:right w:w="100" w:type="dxa"/>
            </w:tcMar>
            <w:hideMark/>
          </w:tcPr>
          <w:p w14:paraId="09BA573D" w14:textId="77777777" w:rsidR="008C5013" w:rsidRPr="00577298" w:rsidRDefault="008C5013" w:rsidP="00B373C2">
            <w:pPr>
              <w:spacing w:after="240"/>
              <w:ind w:firstLine="0"/>
              <w:jc w:val="left"/>
              <w:rPr>
                <w:b/>
                <w:szCs w:val="26"/>
              </w:rPr>
            </w:pPr>
            <w:r w:rsidRPr="00577298">
              <w:rPr>
                <w:b/>
                <w:szCs w:val="26"/>
              </w:rPr>
              <w:t>Luồng</w:t>
            </w:r>
            <w:r>
              <w:rPr>
                <w:b/>
                <w:szCs w:val="26"/>
              </w:rPr>
              <w:t xml:space="preserve"> </w:t>
            </w:r>
            <w:r w:rsidRPr="00577298">
              <w:rPr>
                <w:b/>
                <w:szCs w:val="26"/>
              </w:rPr>
              <w:t>sự kiện chính</w:t>
            </w:r>
            <w:r>
              <w:rPr>
                <w:b/>
                <w:szCs w:val="26"/>
              </w:rPr>
              <w:t xml:space="preserve"> </w:t>
            </w:r>
            <w:r w:rsidRPr="00577298">
              <w:rPr>
                <w:b/>
                <w:szCs w:val="26"/>
              </w:rPr>
              <w:t>(Basic flows)</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hideMark/>
          </w:tcPr>
          <w:p w14:paraId="4CB184C5" w14:textId="77777777" w:rsidR="008C5013" w:rsidRPr="00577298" w:rsidRDefault="008C5013" w:rsidP="00B373C2">
            <w:pPr>
              <w:spacing w:after="240" w:line="276" w:lineRule="auto"/>
              <w:rPr>
                <w:b/>
                <w:szCs w:val="26"/>
              </w:rPr>
            </w:pPr>
            <w:r w:rsidRPr="00577298">
              <w:rPr>
                <w:b/>
                <w:szCs w:val="26"/>
              </w:rPr>
              <w:t>Người dùng</w:t>
            </w:r>
          </w:p>
        </w:tc>
        <w:tc>
          <w:tcPr>
            <w:tcW w:w="4033" w:type="dxa"/>
            <w:tcBorders>
              <w:top w:val="nil"/>
              <w:left w:val="nil"/>
              <w:bottom w:val="single" w:sz="8" w:space="0" w:color="000000"/>
              <w:right w:val="single" w:sz="8" w:space="0" w:color="000000"/>
            </w:tcBorders>
            <w:tcMar>
              <w:top w:w="100" w:type="dxa"/>
              <w:left w:w="100" w:type="dxa"/>
              <w:bottom w:w="100" w:type="dxa"/>
              <w:right w:w="100" w:type="dxa"/>
            </w:tcMar>
            <w:hideMark/>
          </w:tcPr>
          <w:p w14:paraId="513F4997" w14:textId="77777777" w:rsidR="008C5013" w:rsidRPr="00577298" w:rsidRDefault="008C5013" w:rsidP="00B373C2">
            <w:pPr>
              <w:spacing w:after="240" w:line="276" w:lineRule="auto"/>
              <w:rPr>
                <w:b/>
                <w:szCs w:val="26"/>
              </w:rPr>
            </w:pPr>
            <w:r w:rsidRPr="00577298">
              <w:rPr>
                <w:b/>
                <w:szCs w:val="26"/>
              </w:rPr>
              <w:t>Hệ thống</w:t>
            </w:r>
          </w:p>
        </w:tc>
      </w:tr>
      <w:tr w:rsidR="008C5013" w14:paraId="6C1B64CD" w14:textId="77777777" w:rsidTr="00815370">
        <w:trPr>
          <w:trHeight w:val="4409"/>
        </w:trPr>
        <w:tc>
          <w:tcPr>
            <w:tcW w:w="2250" w:type="dxa"/>
            <w:vMerge/>
            <w:tcBorders>
              <w:top w:val="nil"/>
              <w:left w:val="single" w:sz="4" w:space="0" w:color="auto"/>
              <w:bottom w:val="single" w:sz="8" w:space="0" w:color="000000"/>
              <w:right w:val="single" w:sz="8" w:space="0" w:color="000000"/>
            </w:tcBorders>
            <w:vAlign w:val="center"/>
            <w:hideMark/>
          </w:tcPr>
          <w:p w14:paraId="35B0A1DB" w14:textId="77777777" w:rsidR="008C5013" w:rsidRPr="00577298" w:rsidRDefault="008C5013" w:rsidP="00B373C2">
            <w:pPr>
              <w:rPr>
                <w:b/>
                <w:szCs w:val="26"/>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43E1211" w14:textId="6CB8BC40" w:rsidR="008C5013" w:rsidRPr="00DE3075" w:rsidRDefault="008C5013" w:rsidP="00B373C2">
            <w:pPr>
              <w:spacing w:after="120" w:line="240" w:lineRule="auto"/>
              <w:ind w:firstLine="0"/>
              <w:jc w:val="left"/>
              <w:rPr>
                <w:szCs w:val="26"/>
              </w:rPr>
            </w:pPr>
            <w:r>
              <w:rPr>
                <w:szCs w:val="26"/>
              </w:rPr>
              <w:t>1.</w:t>
            </w:r>
            <w:r w:rsidR="0067458B">
              <w:rPr>
                <w:szCs w:val="26"/>
              </w:rPr>
              <w:t>Người dụng</w:t>
            </w:r>
            <w:r>
              <w:rPr>
                <w:szCs w:val="26"/>
              </w:rPr>
              <w:t xml:space="preserve"> chon chức năng đăng nhập trên hệ thống.</w:t>
            </w:r>
          </w:p>
          <w:p w14:paraId="6C480943" w14:textId="77777777" w:rsidR="008C5013" w:rsidRPr="00577298" w:rsidRDefault="008C5013" w:rsidP="00B373C2">
            <w:pPr>
              <w:spacing w:after="120" w:line="240" w:lineRule="auto"/>
              <w:jc w:val="left"/>
              <w:rPr>
                <w:szCs w:val="26"/>
              </w:rPr>
            </w:pPr>
          </w:p>
          <w:p w14:paraId="22984F8B" w14:textId="77777777" w:rsidR="008C5013" w:rsidRDefault="008C5013" w:rsidP="00B373C2">
            <w:pPr>
              <w:spacing w:after="120" w:line="240" w:lineRule="auto"/>
              <w:ind w:left="19" w:firstLine="0"/>
              <w:jc w:val="left"/>
              <w:rPr>
                <w:b/>
                <w:szCs w:val="26"/>
              </w:rPr>
            </w:pPr>
          </w:p>
          <w:p w14:paraId="4830593E" w14:textId="342DF9CC" w:rsidR="008C5013" w:rsidRPr="00C8297F" w:rsidRDefault="008C5013" w:rsidP="00B373C2">
            <w:pPr>
              <w:spacing w:after="120" w:line="240" w:lineRule="auto"/>
              <w:ind w:left="19" w:firstLine="0"/>
              <w:jc w:val="left"/>
              <w:rPr>
                <w:bCs/>
                <w:szCs w:val="26"/>
              </w:rPr>
            </w:pPr>
            <w:r>
              <w:rPr>
                <w:bCs/>
                <w:szCs w:val="26"/>
              </w:rPr>
              <w:t>3.</w:t>
            </w:r>
            <w:r w:rsidR="0067458B">
              <w:rPr>
                <w:bCs/>
                <w:szCs w:val="26"/>
              </w:rPr>
              <w:t>Người dùng</w:t>
            </w:r>
            <w:r>
              <w:rPr>
                <w:bCs/>
                <w:szCs w:val="26"/>
              </w:rPr>
              <w:t xml:space="preserve"> nhập UserName và Password vào giao diện</w:t>
            </w:r>
          </w:p>
        </w:tc>
        <w:tc>
          <w:tcPr>
            <w:tcW w:w="4033" w:type="dxa"/>
            <w:tcBorders>
              <w:top w:val="nil"/>
              <w:left w:val="nil"/>
              <w:bottom w:val="single" w:sz="8" w:space="0" w:color="000000"/>
              <w:right w:val="single" w:sz="8" w:space="0" w:color="000000"/>
            </w:tcBorders>
            <w:tcMar>
              <w:top w:w="100" w:type="dxa"/>
              <w:left w:w="100" w:type="dxa"/>
              <w:bottom w:w="100" w:type="dxa"/>
              <w:right w:w="100" w:type="dxa"/>
            </w:tcMar>
          </w:tcPr>
          <w:p w14:paraId="01DC7FE3" w14:textId="77777777" w:rsidR="008C5013" w:rsidRPr="00577298" w:rsidRDefault="008C5013" w:rsidP="00B373C2">
            <w:pPr>
              <w:spacing w:after="240" w:line="276" w:lineRule="auto"/>
              <w:jc w:val="left"/>
              <w:rPr>
                <w:b/>
                <w:szCs w:val="26"/>
              </w:rPr>
            </w:pPr>
            <w:r w:rsidRPr="00577298">
              <w:rPr>
                <w:b/>
                <w:szCs w:val="26"/>
              </w:rPr>
              <w:t xml:space="preserve"> </w:t>
            </w:r>
          </w:p>
          <w:p w14:paraId="0322CB36" w14:textId="26ADF65C" w:rsidR="008C5013" w:rsidRPr="00577298" w:rsidRDefault="008C5013" w:rsidP="00B373C2">
            <w:pPr>
              <w:spacing w:after="240" w:line="276" w:lineRule="auto"/>
              <w:ind w:firstLine="0"/>
              <w:jc w:val="left"/>
              <w:rPr>
                <w:szCs w:val="26"/>
              </w:rPr>
            </w:pPr>
            <w:r w:rsidRPr="00577298">
              <w:rPr>
                <w:szCs w:val="26"/>
              </w:rPr>
              <w:t>2</w:t>
            </w:r>
            <w:r>
              <w:rPr>
                <w:szCs w:val="26"/>
              </w:rPr>
              <w:t>. Hệ thống hiện ra giao diện đăng nhập cho</w:t>
            </w:r>
            <w:r w:rsidR="0067458B">
              <w:rPr>
                <w:szCs w:val="26"/>
              </w:rPr>
              <w:t xml:space="preserve"> Người dùng</w:t>
            </w:r>
            <w:r>
              <w:rPr>
                <w:szCs w:val="26"/>
              </w:rPr>
              <w:t>.</w:t>
            </w:r>
          </w:p>
          <w:p w14:paraId="68DA7C62" w14:textId="77777777" w:rsidR="008C5013" w:rsidRPr="00577298" w:rsidRDefault="008C5013" w:rsidP="00B373C2">
            <w:pPr>
              <w:spacing w:after="240" w:line="276" w:lineRule="auto"/>
              <w:ind w:firstLine="0"/>
              <w:jc w:val="left"/>
              <w:rPr>
                <w:szCs w:val="26"/>
              </w:rPr>
            </w:pPr>
          </w:p>
          <w:p w14:paraId="20E29B0F" w14:textId="704EE9E1" w:rsidR="008C5013" w:rsidRDefault="008C5013" w:rsidP="00B373C2">
            <w:pPr>
              <w:spacing w:after="240" w:line="276" w:lineRule="auto"/>
              <w:ind w:firstLine="0"/>
              <w:jc w:val="left"/>
              <w:rPr>
                <w:szCs w:val="26"/>
              </w:rPr>
            </w:pPr>
            <w:r>
              <w:rPr>
                <w:szCs w:val="26"/>
              </w:rPr>
              <w:t xml:space="preserve">4.Hệ thống kiểm tra thông tin nhập vào của </w:t>
            </w:r>
            <w:r w:rsidR="0067458B">
              <w:rPr>
                <w:szCs w:val="26"/>
              </w:rPr>
              <w:t>Người dùng</w:t>
            </w:r>
            <w:r>
              <w:rPr>
                <w:szCs w:val="26"/>
              </w:rPr>
              <w:t>.</w:t>
            </w:r>
          </w:p>
          <w:p w14:paraId="30634A05" w14:textId="77777777" w:rsidR="008C5013" w:rsidRPr="00C8297F" w:rsidRDefault="008C5013" w:rsidP="00B373C2">
            <w:pPr>
              <w:spacing w:after="240" w:line="276" w:lineRule="auto"/>
              <w:ind w:firstLine="0"/>
              <w:jc w:val="left"/>
              <w:rPr>
                <w:szCs w:val="26"/>
              </w:rPr>
            </w:pPr>
            <w:r>
              <w:rPr>
                <w:szCs w:val="26"/>
              </w:rPr>
              <w:t>4.1 Hệ thống thông báo đăng nhập thành công</w:t>
            </w:r>
          </w:p>
        </w:tc>
      </w:tr>
      <w:tr w:rsidR="008C5013" w14:paraId="7D1BD0ED" w14:textId="77777777" w:rsidTr="00B373C2">
        <w:trPr>
          <w:trHeight w:val="2646"/>
        </w:trPr>
        <w:tc>
          <w:tcPr>
            <w:tcW w:w="22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71F6F525" w14:textId="77777777" w:rsidR="008C5013" w:rsidRPr="00577298" w:rsidRDefault="008C5013" w:rsidP="00B373C2">
            <w:pPr>
              <w:spacing w:after="240"/>
              <w:ind w:firstLine="0"/>
              <w:jc w:val="left"/>
              <w:rPr>
                <w:b/>
                <w:szCs w:val="26"/>
              </w:rPr>
            </w:pPr>
            <w:r w:rsidRPr="00577298">
              <w:rPr>
                <w:b/>
                <w:szCs w:val="26"/>
              </w:rPr>
              <w:t>Luồng sự kiện phụ (Alternative Flows):</w:t>
            </w:r>
          </w:p>
        </w:tc>
        <w:tc>
          <w:tcPr>
            <w:tcW w:w="331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A278334" w14:textId="77777777" w:rsidR="008C5013" w:rsidRPr="00577298" w:rsidRDefault="008C5013" w:rsidP="00B373C2">
            <w:pPr>
              <w:spacing w:line="240" w:lineRule="auto"/>
              <w:rPr>
                <w:szCs w:val="26"/>
              </w:rPr>
            </w:pPr>
          </w:p>
          <w:p w14:paraId="48E137FC" w14:textId="77777777" w:rsidR="008C5013" w:rsidRPr="00577298" w:rsidRDefault="008C5013" w:rsidP="00B373C2">
            <w:pPr>
              <w:spacing w:line="240" w:lineRule="auto"/>
              <w:rPr>
                <w:szCs w:val="26"/>
              </w:rPr>
            </w:pPr>
          </w:p>
          <w:p w14:paraId="032D8D13" w14:textId="30D78483" w:rsidR="008C5013" w:rsidRPr="00C8297F" w:rsidRDefault="008C5013" w:rsidP="00B373C2">
            <w:pPr>
              <w:spacing w:line="240" w:lineRule="auto"/>
              <w:ind w:firstLine="0"/>
              <w:rPr>
                <w:bCs/>
                <w:szCs w:val="26"/>
              </w:rPr>
            </w:pPr>
            <w:r>
              <w:rPr>
                <w:bCs/>
                <w:szCs w:val="26"/>
              </w:rPr>
              <w:t>5.</w:t>
            </w:r>
            <w:r w:rsidR="0067458B">
              <w:rPr>
                <w:bCs/>
                <w:szCs w:val="26"/>
              </w:rPr>
              <w:t>Người dùng</w:t>
            </w:r>
            <w:r>
              <w:rPr>
                <w:bCs/>
                <w:szCs w:val="26"/>
              </w:rPr>
              <w:t xml:space="preserve"> nhập lại UserName và Password theo yêu cầu </w:t>
            </w:r>
          </w:p>
        </w:tc>
        <w:tc>
          <w:tcPr>
            <w:tcW w:w="403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589D32B" w14:textId="77777777" w:rsidR="008C5013" w:rsidRDefault="008C5013" w:rsidP="00B373C2">
            <w:pPr>
              <w:spacing w:after="240" w:line="276" w:lineRule="auto"/>
              <w:ind w:firstLine="0"/>
              <w:rPr>
                <w:szCs w:val="26"/>
              </w:rPr>
            </w:pPr>
            <w:r>
              <w:rPr>
                <w:szCs w:val="26"/>
              </w:rPr>
              <w:t>4.2 Hệ thống thông báo Nhập sai UserName hoặc Password mời nhập lại.</w:t>
            </w:r>
          </w:p>
          <w:p w14:paraId="1376D41F" w14:textId="77777777" w:rsidR="008C5013" w:rsidRPr="00577298" w:rsidRDefault="008C5013" w:rsidP="00B373C2">
            <w:pPr>
              <w:spacing w:after="240" w:line="276" w:lineRule="auto"/>
              <w:ind w:firstLine="0"/>
              <w:rPr>
                <w:szCs w:val="26"/>
              </w:rPr>
            </w:pPr>
            <w:r>
              <w:rPr>
                <w:szCs w:val="26"/>
              </w:rPr>
              <w:t>5.1 Hê thống quay lai bước 4.</w:t>
            </w:r>
          </w:p>
          <w:p w14:paraId="50B455E9" w14:textId="77777777" w:rsidR="008C5013" w:rsidRPr="00577298" w:rsidRDefault="008C5013" w:rsidP="00B373C2">
            <w:pPr>
              <w:spacing w:line="240" w:lineRule="auto"/>
              <w:rPr>
                <w:szCs w:val="26"/>
              </w:rPr>
            </w:pPr>
          </w:p>
          <w:p w14:paraId="3150A021" w14:textId="77777777" w:rsidR="008C5013" w:rsidRPr="00577298" w:rsidRDefault="008C5013" w:rsidP="00B373C2">
            <w:pPr>
              <w:spacing w:line="240" w:lineRule="auto"/>
              <w:rPr>
                <w:b/>
                <w:szCs w:val="26"/>
              </w:rPr>
            </w:pPr>
          </w:p>
        </w:tc>
      </w:tr>
    </w:tbl>
    <w:p w14:paraId="303EEEDE" w14:textId="77777777" w:rsidR="008C5013" w:rsidRPr="008C5013" w:rsidRDefault="008C5013" w:rsidP="007F556D">
      <w:pPr>
        <w:ind w:firstLine="0"/>
      </w:pPr>
    </w:p>
    <w:p w14:paraId="19F9BB94" w14:textId="6C0F66D0" w:rsidR="009C2755" w:rsidRDefault="004A66E1" w:rsidP="009C2755">
      <w:pPr>
        <w:pStyle w:val="Heading4"/>
      </w:pPr>
      <w:r w:rsidRPr="00E46D8E">
        <w:rPr>
          <w:noProof/>
        </w:rPr>
        <w:lastRenderedPageBreak/>
        <w:drawing>
          <wp:anchor distT="0" distB="0" distL="114300" distR="114300" simplePos="0" relativeHeight="251671552" behindDoc="0" locked="0" layoutInCell="1" allowOverlap="1" wp14:anchorId="77F157EB" wp14:editId="10A57C0B">
            <wp:simplePos x="0" y="0"/>
            <wp:positionH relativeFrom="column">
              <wp:posOffset>-3175</wp:posOffset>
            </wp:positionH>
            <wp:positionV relativeFrom="paragraph">
              <wp:posOffset>469900</wp:posOffset>
            </wp:positionV>
            <wp:extent cx="5580380" cy="5067300"/>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2A3">
        <w:rPr>
          <w:noProof/>
        </w:rPr>
        <mc:AlternateContent>
          <mc:Choice Requires="wps">
            <w:drawing>
              <wp:anchor distT="0" distB="0" distL="114300" distR="114300" simplePos="0" relativeHeight="251701248" behindDoc="0" locked="0" layoutInCell="1" allowOverlap="1" wp14:anchorId="252BD9BB" wp14:editId="468CA635">
                <wp:simplePos x="0" y="0"/>
                <wp:positionH relativeFrom="column">
                  <wp:posOffset>-3175</wp:posOffset>
                </wp:positionH>
                <wp:positionV relativeFrom="paragraph">
                  <wp:posOffset>5692140</wp:posOffset>
                </wp:positionV>
                <wp:extent cx="5580380" cy="635"/>
                <wp:effectExtent l="0" t="0" r="0" b="0"/>
                <wp:wrapSquare wrapText="bothSides"/>
                <wp:docPr id="47" name="Hộp Văn bản 4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9AF65E" w14:textId="55F8306E" w:rsidR="003C7F4D" w:rsidRPr="003B4505" w:rsidRDefault="003C7F4D" w:rsidP="006B02A3">
                            <w:pPr>
                              <w:pStyle w:val="Caption"/>
                              <w:rPr>
                                <w:b/>
                                <w:noProof/>
                                <w:szCs w:val="28"/>
                              </w:rPr>
                            </w:pPr>
                            <w:bookmarkStart w:id="115" w:name="_Toc72948775"/>
                            <w:bookmarkStart w:id="116" w:name="_Toc72954950"/>
                            <w:r w:rsidRPr="004A66E1">
                              <w:rPr>
                                <w:b/>
                                <w:bCs w:val="0"/>
                              </w:rPr>
                              <w:t xml:space="preserve">Hình </w:t>
                            </w:r>
                            <w:r w:rsidRPr="004A66E1">
                              <w:rPr>
                                <w:b/>
                                <w:bCs w:val="0"/>
                              </w:rPr>
                              <w:fldChar w:fldCharType="begin"/>
                            </w:r>
                            <w:r w:rsidRPr="004A66E1">
                              <w:rPr>
                                <w:b/>
                                <w:bCs w:val="0"/>
                              </w:rPr>
                              <w:instrText xml:space="preserve"> SEQ Hình \* ARABIC </w:instrText>
                            </w:r>
                            <w:r w:rsidRPr="004A66E1">
                              <w:rPr>
                                <w:b/>
                                <w:bCs w:val="0"/>
                              </w:rPr>
                              <w:fldChar w:fldCharType="separate"/>
                            </w:r>
                            <w:r w:rsidRPr="004A66E1">
                              <w:rPr>
                                <w:b/>
                                <w:bCs w:val="0"/>
                                <w:noProof/>
                              </w:rPr>
                              <w:t>24</w:t>
                            </w:r>
                            <w:r w:rsidRPr="004A66E1">
                              <w:rPr>
                                <w:b/>
                                <w:bCs w:val="0"/>
                              </w:rPr>
                              <w:fldChar w:fldCharType="end"/>
                            </w:r>
                            <w:r w:rsidRPr="004A66E1">
                              <w:rPr>
                                <w:b/>
                                <w:bCs w:val="0"/>
                              </w:rPr>
                              <w:t>:</w:t>
                            </w:r>
                            <w:r>
                              <w:t xml:space="preserve"> Sơ đồ hoạt động chức năng đăng nhập</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BD9BB" id="Hộp Văn bản 47" o:spid="_x0000_s1030" type="#_x0000_t202" style="position:absolute;left:0;text-align:left;margin-left:-.25pt;margin-top:448.2pt;width:439.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" stroked="f">
                <v:textbox style="mso-fit-shape-to-text:t" inset="0,0,0,0">
                  <w:txbxContent>
                    <w:p w14:paraId="179AF65E" w14:textId="55F8306E" w:rsidR="003C7F4D" w:rsidRPr="003B4505" w:rsidRDefault="003C7F4D" w:rsidP="006B02A3">
                      <w:pPr>
                        <w:pStyle w:val="Caption"/>
                        <w:rPr>
                          <w:b/>
                          <w:noProof/>
                          <w:szCs w:val="28"/>
                        </w:rPr>
                      </w:pPr>
                      <w:bookmarkStart w:id="117" w:name="_Toc72948775"/>
                      <w:bookmarkStart w:id="118" w:name="_Toc72954950"/>
                      <w:r w:rsidRPr="004A66E1">
                        <w:rPr>
                          <w:b/>
                          <w:bCs w:val="0"/>
                        </w:rPr>
                        <w:t xml:space="preserve">Hình </w:t>
                      </w:r>
                      <w:r w:rsidRPr="004A66E1">
                        <w:rPr>
                          <w:b/>
                          <w:bCs w:val="0"/>
                        </w:rPr>
                        <w:fldChar w:fldCharType="begin"/>
                      </w:r>
                      <w:r w:rsidRPr="004A66E1">
                        <w:rPr>
                          <w:b/>
                          <w:bCs w:val="0"/>
                        </w:rPr>
                        <w:instrText xml:space="preserve"> SEQ Hình \* ARABIC </w:instrText>
                      </w:r>
                      <w:r w:rsidRPr="004A66E1">
                        <w:rPr>
                          <w:b/>
                          <w:bCs w:val="0"/>
                        </w:rPr>
                        <w:fldChar w:fldCharType="separate"/>
                      </w:r>
                      <w:r w:rsidRPr="004A66E1">
                        <w:rPr>
                          <w:b/>
                          <w:bCs w:val="0"/>
                          <w:noProof/>
                        </w:rPr>
                        <w:t>24</w:t>
                      </w:r>
                      <w:r w:rsidRPr="004A66E1">
                        <w:rPr>
                          <w:b/>
                          <w:bCs w:val="0"/>
                        </w:rPr>
                        <w:fldChar w:fldCharType="end"/>
                      </w:r>
                      <w:r w:rsidRPr="004A66E1">
                        <w:rPr>
                          <w:b/>
                          <w:bCs w:val="0"/>
                        </w:rPr>
                        <w:t>:</w:t>
                      </w:r>
                      <w:r>
                        <w:t xml:space="preserve"> Sơ đồ hoạt động chức năng đăng nhập</w:t>
                      </w:r>
                      <w:bookmarkEnd w:id="117"/>
                      <w:bookmarkEnd w:id="118"/>
                    </w:p>
                  </w:txbxContent>
                </v:textbox>
                <w10:wrap type="square"/>
              </v:shape>
            </w:pict>
          </mc:Fallback>
        </mc:AlternateContent>
      </w:r>
      <w:r w:rsidR="00815370">
        <w:rPr>
          <w:noProof/>
        </w:rPr>
        <mc:AlternateContent>
          <mc:Choice Requires="wps">
            <w:drawing>
              <wp:anchor distT="0" distB="0" distL="114300" distR="114300" simplePos="0" relativeHeight="251683840" behindDoc="0" locked="0" layoutInCell="1" allowOverlap="1" wp14:anchorId="2F051AB0" wp14:editId="6E98C598">
                <wp:simplePos x="0" y="0"/>
                <wp:positionH relativeFrom="column">
                  <wp:posOffset>-3175</wp:posOffset>
                </wp:positionH>
                <wp:positionV relativeFrom="paragraph">
                  <wp:posOffset>5445125</wp:posOffset>
                </wp:positionV>
                <wp:extent cx="5580380" cy="635"/>
                <wp:effectExtent l="0" t="0" r="0" b="0"/>
                <wp:wrapSquare wrapText="bothSides"/>
                <wp:docPr id="46" name="Hộp Văn bản 4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4ABB750" w14:textId="6014C673" w:rsidR="003C7F4D" w:rsidRPr="00C07F91" w:rsidRDefault="003C7F4D" w:rsidP="00815370">
                            <w:pPr>
                              <w:pStyle w:val="Caption"/>
                              <w:rPr>
                                <w:b/>
                                <w:noProof/>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51AB0" id="Hộp Văn bản 46" o:spid="_x0000_s1031" type="#_x0000_t202" style="position:absolute;left:0;text-align:left;margin-left:-.25pt;margin-top:428.75pt;width:43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" stroked="f">
                <v:textbox style="mso-fit-shape-to-text:t" inset="0,0,0,0">
                  <w:txbxContent>
                    <w:p w14:paraId="04ABB750" w14:textId="6014C673" w:rsidR="003C7F4D" w:rsidRPr="00C07F91" w:rsidRDefault="003C7F4D" w:rsidP="00815370">
                      <w:pPr>
                        <w:pStyle w:val="Caption"/>
                        <w:rPr>
                          <w:b/>
                          <w:noProof/>
                          <w:szCs w:val="28"/>
                        </w:rPr>
                      </w:pPr>
                    </w:p>
                  </w:txbxContent>
                </v:textbox>
                <w10:wrap type="square"/>
              </v:shape>
            </w:pict>
          </mc:Fallback>
        </mc:AlternateContent>
      </w:r>
      <w:r w:rsidR="009C2755">
        <w:t>Sơ đồ hoạt động</w:t>
      </w:r>
    </w:p>
    <w:p w14:paraId="62534822" w14:textId="77777777" w:rsidR="00733B2E" w:rsidRDefault="00733B2E" w:rsidP="007F556D">
      <w:pPr>
        <w:ind w:firstLine="0"/>
      </w:pPr>
    </w:p>
    <w:p w14:paraId="11B18EF3" w14:textId="5DAB1CFB" w:rsidR="00180567" w:rsidRDefault="00180567" w:rsidP="00180567">
      <w:pPr>
        <w:pStyle w:val="Heading4"/>
      </w:pPr>
      <w:r>
        <w:lastRenderedPageBreak/>
        <w:t>Sơ đồ Sequence</w:t>
      </w:r>
    </w:p>
    <w:p w14:paraId="60D61238" w14:textId="77777777" w:rsidR="006B02A3" w:rsidRDefault="00180567" w:rsidP="006B02A3">
      <w:pPr>
        <w:keepNext/>
        <w:ind w:firstLine="0"/>
      </w:pPr>
      <w:r w:rsidRPr="00180567">
        <w:rPr>
          <w:noProof/>
        </w:rPr>
        <w:drawing>
          <wp:inline distT="0" distB="0" distL="0" distR="0" wp14:anchorId="60106A22" wp14:editId="52C4EF60">
            <wp:extent cx="5580380" cy="49225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922520"/>
                    </a:xfrm>
                    <a:prstGeom prst="rect">
                      <a:avLst/>
                    </a:prstGeom>
                    <a:noFill/>
                    <a:ln>
                      <a:noFill/>
                    </a:ln>
                  </pic:spPr>
                </pic:pic>
              </a:graphicData>
            </a:graphic>
          </wp:inline>
        </w:drawing>
      </w:r>
    </w:p>
    <w:p w14:paraId="6A01AF33" w14:textId="5F1F5C24" w:rsidR="00180567" w:rsidRDefault="006B02A3" w:rsidP="006B02A3">
      <w:pPr>
        <w:pStyle w:val="Caption"/>
      </w:pPr>
      <w:bookmarkStart w:id="119" w:name="_Toc72954951"/>
      <w:r w:rsidRPr="006B02A3">
        <w:rPr>
          <w:b/>
          <w:bCs w:val="0"/>
        </w:rPr>
        <w:t xml:space="preserve">Hình </w:t>
      </w:r>
      <w:r w:rsidRPr="006B02A3">
        <w:rPr>
          <w:b/>
          <w:bCs w:val="0"/>
        </w:rPr>
        <w:fldChar w:fldCharType="begin"/>
      </w:r>
      <w:r w:rsidRPr="006B02A3">
        <w:rPr>
          <w:b/>
          <w:bCs w:val="0"/>
        </w:rPr>
        <w:instrText xml:space="preserve"> SEQ Hình \* ARABIC </w:instrText>
      </w:r>
      <w:r w:rsidRPr="006B02A3">
        <w:rPr>
          <w:b/>
          <w:bCs w:val="0"/>
        </w:rPr>
        <w:fldChar w:fldCharType="separate"/>
      </w:r>
      <w:r w:rsidR="00F80D78">
        <w:rPr>
          <w:b/>
          <w:bCs w:val="0"/>
          <w:noProof/>
        </w:rPr>
        <w:t>25</w:t>
      </w:r>
      <w:r w:rsidRPr="006B02A3">
        <w:rPr>
          <w:b/>
          <w:bCs w:val="0"/>
        </w:rPr>
        <w:fldChar w:fldCharType="end"/>
      </w:r>
      <w:r w:rsidRPr="006B02A3">
        <w:rPr>
          <w:b/>
          <w:bCs w:val="0"/>
        </w:rPr>
        <w:t>:</w:t>
      </w:r>
      <w:r>
        <w:t xml:space="preserve"> Sơ đồ hoạt động chức năng đăng nhập</w:t>
      </w:r>
      <w:bookmarkEnd w:id="119"/>
    </w:p>
    <w:p w14:paraId="31E42C6B" w14:textId="77777777" w:rsidR="00180567" w:rsidRDefault="00180567" w:rsidP="007F556D">
      <w:pPr>
        <w:ind w:firstLine="0"/>
      </w:pPr>
    </w:p>
    <w:p w14:paraId="730D5291" w14:textId="63C5AF55" w:rsidR="00180567" w:rsidRDefault="00180567" w:rsidP="007F556D">
      <w:pPr>
        <w:ind w:firstLine="0"/>
        <w:sectPr w:rsidR="00180567" w:rsidSect="009165B5">
          <w:pgSz w:w="11907" w:h="16840" w:code="9"/>
          <w:pgMar w:top="1701" w:right="1134" w:bottom="1701" w:left="1985" w:header="709" w:footer="709" w:gutter="0"/>
          <w:cols w:space="708"/>
          <w:docGrid w:linePitch="360"/>
        </w:sectPr>
      </w:pPr>
    </w:p>
    <w:p w14:paraId="61257E82" w14:textId="77777777" w:rsidR="00BB71A4" w:rsidRDefault="008D201A" w:rsidP="00461FA2">
      <w:pPr>
        <w:pStyle w:val="Heading1"/>
        <w:ind w:hanging="2681"/>
      </w:pPr>
      <w:bookmarkStart w:id="120" w:name="_Toc72955247"/>
      <w:r>
        <w:lastRenderedPageBreak/>
        <w:t>:</w:t>
      </w:r>
      <w:bookmarkStart w:id="121" w:name="_Toc169424250"/>
      <w:r>
        <w:t xml:space="preserve"> </w:t>
      </w:r>
      <w:r w:rsidR="0007352A">
        <w:t xml:space="preserve">THIẾT KẾ VÀ </w:t>
      </w:r>
      <w:bookmarkEnd w:id="121"/>
      <w:r>
        <w:t>HIỆN THỰC</w:t>
      </w:r>
      <w:bookmarkEnd w:id="120"/>
    </w:p>
    <w:p w14:paraId="3AE79592" w14:textId="54F09AB0" w:rsidR="001A08FA" w:rsidRPr="00A16910" w:rsidRDefault="00F2541A" w:rsidP="002D6ECA">
      <w:pPr>
        <w:pStyle w:val="Heading2"/>
      </w:pPr>
      <w:bookmarkStart w:id="122" w:name="_Toc72955248"/>
      <w:r>
        <w:t>Class Diagram</w:t>
      </w:r>
      <w:bookmarkEnd w:id="122"/>
    </w:p>
    <w:p w14:paraId="76BC55D4" w14:textId="2D21984B" w:rsidR="001A08FA" w:rsidRDefault="00F2541A" w:rsidP="001A08FA">
      <w:pPr>
        <w:pStyle w:val="Heading2"/>
      </w:pPr>
      <w:bookmarkStart w:id="123" w:name="_Toc72955249"/>
      <w:r>
        <w:t>Database Diagram</w:t>
      </w:r>
      <w:bookmarkEnd w:id="123"/>
    </w:p>
    <w:p w14:paraId="29714093" w14:textId="77777777" w:rsidR="00BB71A4" w:rsidRDefault="00BB71A4" w:rsidP="00585F4E"/>
    <w:p w14:paraId="1DCFC480" w14:textId="77777777" w:rsidR="006B02A3" w:rsidRDefault="00F2541A" w:rsidP="006B02A3">
      <w:pPr>
        <w:keepNext/>
        <w:ind w:hanging="270"/>
        <w:jc w:val="center"/>
      </w:pPr>
      <w:r>
        <w:rPr>
          <w:noProof/>
        </w:rPr>
        <w:drawing>
          <wp:inline distT="0" distB="0" distL="0" distR="0" wp14:anchorId="138431E5" wp14:editId="0EC5CD0C">
            <wp:extent cx="5580380" cy="4392930"/>
            <wp:effectExtent l="19050" t="19050" r="2032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4392930"/>
                    </a:xfrm>
                    <a:prstGeom prst="rect">
                      <a:avLst/>
                    </a:prstGeom>
                    <a:ln>
                      <a:solidFill>
                        <a:schemeClr val="tx1"/>
                      </a:solidFill>
                    </a:ln>
                  </pic:spPr>
                </pic:pic>
              </a:graphicData>
            </a:graphic>
          </wp:inline>
        </w:drawing>
      </w:r>
    </w:p>
    <w:p w14:paraId="74952C9A" w14:textId="19286E52" w:rsidR="00F2541A" w:rsidRDefault="006B02A3" w:rsidP="006B02A3">
      <w:pPr>
        <w:pStyle w:val="Caption"/>
      </w:pPr>
      <w:bookmarkStart w:id="124" w:name="_Toc72954952"/>
      <w:r w:rsidRPr="004A66E1">
        <w:rPr>
          <w:b/>
          <w:bCs w:val="0"/>
        </w:rPr>
        <w:t xml:space="preserve">Hình </w:t>
      </w:r>
      <w:r w:rsidRPr="004A66E1">
        <w:rPr>
          <w:b/>
          <w:bCs w:val="0"/>
        </w:rPr>
        <w:fldChar w:fldCharType="begin"/>
      </w:r>
      <w:r w:rsidRPr="004A66E1">
        <w:rPr>
          <w:b/>
          <w:bCs w:val="0"/>
        </w:rPr>
        <w:instrText xml:space="preserve"> SEQ Hình \* ARABIC </w:instrText>
      </w:r>
      <w:r w:rsidRPr="004A66E1">
        <w:rPr>
          <w:b/>
          <w:bCs w:val="0"/>
        </w:rPr>
        <w:fldChar w:fldCharType="separate"/>
      </w:r>
      <w:r w:rsidR="00F80D78" w:rsidRPr="004A66E1">
        <w:rPr>
          <w:b/>
          <w:bCs w:val="0"/>
          <w:noProof/>
        </w:rPr>
        <w:t>26</w:t>
      </w:r>
      <w:r w:rsidRPr="004A66E1">
        <w:rPr>
          <w:b/>
          <w:bCs w:val="0"/>
        </w:rPr>
        <w:fldChar w:fldCharType="end"/>
      </w:r>
      <w:r w:rsidRPr="004A66E1">
        <w:rPr>
          <w:b/>
          <w:bCs w:val="0"/>
        </w:rPr>
        <w:t>:</w:t>
      </w:r>
      <w:r>
        <w:t xml:space="preserve"> Sơ đồ Database thiết kế bằng SQL Server</w:t>
      </w:r>
      <w:bookmarkEnd w:id="124"/>
    </w:p>
    <w:p w14:paraId="7DE52B48" w14:textId="77777777" w:rsidR="004046E9" w:rsidRDefault="004046E9" w:rsidP="00585F4E"/>
    <w:p w14:paraId="224F05C3" w14:textId="390CEBF7" w:rsidR="004046E9" w:rsidRDefault="004046E9" w:rsidP="004046E9">
      <w:pPr>
        <w:pStyle w:val="Heading2"/>
      </w:pPr>
      <w:bookmarkStart w:id="125" w:name="_Toc72955250"/>
      <w:r>
        <w:lastRenderedPageBreak/>
        <w:t>Giao diện hệ thống</w:t>
      </w:r>
      <w:bookmarkEnd w:id="125"/>
    </w:p>
    <w:p w14:paraId="6292E94C" w14:textId="5A50DE45" w:rsidR="004046E9" w:rsidRDefault="004046E9" w:rsidP="004046E9">
      <w:pPr>
        <w:pStyle w:val="Heading3"/>
      </w:pPr>
      <w:bookmarkStart w:id="126" w:name="_Toc72955251"/>
      <w:r>
        <w:t>Giao diện Trang Chủ</w:t>
      </w:r>
      <w:bookmarkEnd w:id="126"/>
    </w:p>
    <w:p w14:paraId="2106265E" w14:textId="77777777" w:rsidR="00966C57" w:rsidRDefault="008B345C" w:rsidP="00966C57">
      <w:pPr>
        <w:keepNext/>
        <w:ind w:firstLine="180"/>
      </w:pPr>
      <w:r>
        <w:rPr>
          <w:noProof/>
        </w:rPr>
        <w:drawing>
          <wp:inline distT="0" distB="0" distL="0" distR="0" wp14:anchorId="40F1D1AF" wp14:editId="128E0BA1">
            <wp:extent cx="5238750" cy="288405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6822" cy="2888499"/>
                    </a:xfrm>
                    <a:prstGeom prst="rect">
                      <a:avLst/>
                    </a:prstGeom>
                    <a:ln>
                      <a:solidFill>
                        <a:schemeClr val="tx1"/>
                      </a:solidFill>
                    </a:ln>
                  </pic:spPr>
                </pic:pic>
              </a:graphicData>
            </a:graphic>
          </wp:inline>
        </w:drawing>
      </w:r>
    </w:p>
    <w:p w14:paraId="28337D0B" w14:textId="1545ADD9" w:rsidR="004046E9" w:rsidRDefault="00966C57" w:rsidP="00966C57">
      <w:pPr>
        <w:pStyle w:val="Caption"/>
      </w:pPr>
      <w:bookmarkStart w:id="127" w:name="_Toc72954953"/>
      <w:r w:rsidRPr="00966C57">
        <w:rPr>
          <w:b/>
          <w:bCs w:val="0"/>
        </w:rPr>
        <w:t xml:space="preserve">Hình </w:t>
      </w:r>
      <w:r w:rsidRPr="00966C57">
        <w:rPr>
          <w:b/>
          <w:bCs w:val="0"/>
        </w:rPr>
        <w:fldChar w:fldCharType="begin"/>
      </w:r>
      <w:r w:rsidRPr="00966C57">
        <w:rPr>
          <w:b/>
          <w:bCs w:val="0"/>
        </w:rPr>
        <w:instrText xml:space="preserve"> SEQ Hình \* ARABIC </w:instrText>
      </w:r>
      <w:r w:rsidRPr="00966C57">
        <w:rPr>
          <w:b/>
          <w:bCs w:val="0"/>
        </w:rPr>
        <w:fldChar w:fldCharType="separate"/>
      </w:r>
      <w:r w:rsidR="00F80D78">
        <w:rPr>
          <w:b/>
          <w:bCs w:val="0"/>
          <w:noProof/>
        </w:rPr>
        <w:t>27</w:t>
      </w:r>
      <w:r w:rsidRPr="00966C57">
        <w:rPr>
          <w:b/>
          <w:bCs w:val="0"/>
        </w:rPr>
        <w:fldChar w:fldCharType="end"/>
      </w:r>
      <w:r w:rsidRPr="00966C57">
        <w:rPr>
          <w:b/>
          <w:bCs w:val="0"/>
        </w:rPr>
        <w:t>:</w:t>
      </w:r>
      <w:r>
        <w:t xml:space="preserve"> Giao diện trang chủ của web site</w:t>
      </w:r>
      <w:bookmarkEnd w:id="127"/>
    </w:p>
    <w:p w14:paraId="7094ED60" w14:textId="08BEB3AD" w:rsidR="008B345C" w:rsidRDefault="008B345C" w:rsidP="008B345C">
      <w:pPr>
        <w:pStyle w:val="Heading3"/>
      </w:pPr>
      <w:bookmarkStart w:id="128" w:name="_Toc72955252"/>
      <w:r>
        <w:t>Giao diện Đăng ký</w:t>
      </w:r>
      <w:bookmarkEnd w:id="128"/>
    </w:p>
    <w:p w14:paraId="6A7B38F4" w14:textId="77777777" w:rsidR="00F80D78" w:rsidRDefault="008B345C" w:rsidP="00F80D78">
      <w:pPr>
        <w:keepNext/>
        <w:jc w:val="center"/>
      </w:pPr>
      <w:r>
        <w:rPr>
          <w:noProof/>
        </w:rPr>
        <w:drawing>
          <wp:inline distT="0" distB="0" distL="0" distR="0" wp14:anchorId="0C592986" wp14:editId="2C3D9344">
            <wp:extent cx="3025140" cy="384154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1636" cy="3862497"/>
                    </a:xfrm>
                    <a:prstGeom prst="rect">
                      <a:avLst/>
                    </a:prstGeom>
                  </pic:spPr>
                </pic:pic>
              </a:graphicData>
            </a:graphic>
          </wp:inline>
        </w:drawing>
      </w:r>
    </w:p>
    <w:p w14:paraId="0D296970" w14:textId="711F02FD" w:rsidR="008B345C" w:rsidRDefault="00F80D78" w:rsidP="00F80D78">
      <w:pPr>
        <w:pStyle w:val="Caption"/>
      </w:pPr>
      <w:bookmarkStart w:id="129" w:name="_Toc72954954"/>
      <w:r w:rsidRPr="00F80D78">
        <w:rPr>
          <w:b/>
          <w:bCs w:val="0"/>
        </w:rPr>
        <w:t xml:space="preserve">Hình </w:t>
      </w:r>
      <w:r w:rsidRPr="00F80D78">
        <w:rPr>
          <w:b/>
          <w:bCs w:val="0"/>
        </w:rPr>
        <w:fldChar w:fldCharType="begin"/>
      </w:r>
      <w:r w:rsidRPr="00F80D78">
        <w:rPr>
          <w:b/>
          <w:bCs w:val="0"/>
        </w:rPr>
        <w:instrText xml:space="preserve"> SEQ Hình \* ARABIC </w:instrText>
      </w:r>
      <w:r w:rsidRPr="00F80D78">
        <w:rPr>
          <w:b/>
          <w:bCs w:val="0"/>
        </w:rPr>
        <w:fldChar w:fldCharType="separate"/>
      </w:r>
      <w:r>
        <w:rPr>
          <w:b/>
          <w:bCs w:val="0"/>
          <w:noProof/>
        </w:rPr>
        <w:t>28</w:t>
      </w:r>
      <w:r w:rsidRPr="00F80D78">
        <w:rPr>
          <w:b/>
          <w:bCs w:val="0"/>
        </w:rPr>
        <w:fldChar w:fldCharType="end"/>
      </w:r>
      <w:r w:rsidRPr="00F80D78">
        <w:rPr>
          <w:b/>
          <w:bCs w:val="0"/>
        </w:rPr>
        <w:t>:</w:t>
      </w:r>
      <w:r>
        <w:t xml:space="preserve"> Giao diện đăng ký thành viên</w:t>
      </w:r>
      <w:bookmarkEnd w:id="129"/>
      <w:r>
        <w:t xml:space="preserve"> </w:t>
      </w:r>
    </w:p>
    <w:p w14:paraId="67261EDB" w14:textId="6182DD50" w:rsidR="008B345C" w:rsidRDefault="008B345C" w:rsidP="008B345C">
      <w:pPr>
        <w:pStyle w:val="Heading3"/>
      </w:pPr>
      <w:bookmarkStart w:id="130" w:name="_Toc72955253"/>
      <w:r>
        <w:lastRenderedPageBreak/>
        <w:t>Giao diện Đăng Nhập</w:t>
      </w:r>
      <w:bookmarkEnd w:id="130"/>
    </w:p>
    <w:p w14:paraId="6E7106E4" w14:textId="77777777" w:rsidR="00F80D78" w:rsidRDefault="008B345C" w:rsidP="00F80D78">
      <w:pPr>
        <w:keepNext/>
        <w:jc w:val="center"/>
      </w:pPr>
      <w:r>
        <w:rPr>
          <w:noProof/>
        </w:rPr>
        <w:drawing>
          <wp:inline distT="0" distB="0" distL="0" distR="0" wp14:anchorId="2E9039C4" wp14:editId="7FA28F85">
            <wp:extent cx="3968702" cy="3018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0780" cy="3027977"/>
                    </a:xfrm>
                    <a:prstGeom prst="rect">
                      <a:avLst/>
                    </a:prstGeom>
                  </pic:spPr>
                </pic:pic>
              </a:graphicData>
            </a:graphic>
          </wp:inline>
        </w:drawing>
      </w:r>
    </w:p>
    <w:p w14:paraId="3B5C5DAF" w14:textId="4715F3B9" w:rsidR="008B345C" w:rsidRDefault="00F80D78" w:rsidP="00F80D78">
      <w:pPr>
        <w:pStyle w:val="Caption"/>
      </w:pPr>
      <w:bookmarkStart w:id="131" w:name="_Toc72954955"/>
      <w:r w:rsidRPr="00F80D78">
        <w:rPr>
          <w:b/>
          <w:bCs w:val="0"/>
        </w:rPr>
        <w:t xml:space="preserve">Hình </w:t>
      </w:r>
      <w:r w:rsidRPr="00F80D78">
        <w:rPr>
          <w:b/>
          <w:bCs w:val="0"/>
        </w:rPr>
        <w:fldChar w:fldCharType="begin"/>
      </w:r>
      <w:r w:rsidRPr="00F80D78">
        <w:rPr>
          <w:b/>
          <w:bCs w:val="0"/>
        </w:rPr>
        <w:instrText xml:space="preserve"> SEQ Hình \* ARABIC </w:instrText>
      </w:r>
      <w:r w:rsidRPr="00F80D78">
        <w:rPr>
          <w:b/>
          <w:bCs w:val="0"/>
        </w:rPr>
        <w:fldChar w:fldCharType="separate"/>
      </w:r>
      <w:r>
        <w:rPr>
          <w:b/>
          <w:bCs w:val="0"/>
          <w:noProof/>
        </w:rPr>
        <w:t>29</w:t>
      </w:r>
      <w:r w:rsidRPr="00F80D78">
        <w:rPr>
          <w:b/>
          <w:bCs w:val="0"/>
        </w:rPr>
        <w:fldChar w:fldCharType="end"/>
      </w:r>
      <w:r w:rsidRPr="00F80D78">
        <w:rPr>
          <w:b/>
          <w:bCs w:val="0"/>
        </w:rPr>
        <w:t>:</w:t>
      </w:r>
      <w:r>
        <w:t xml:space="preserve"> Giao diện đăng nhập</w:t>
      </w:r>
      <w:bookmarkEnd w:id="131"/>
    </w:p>
    <w:p w14:paraId="19CCD9D9" w14:textId="3BF32AEB" w:rsidR="008B345C" w:rsidRDefault="008B345C" w:rsidP="008B345C">
      <w:pPr>
        <w:pStyle w:val="Heading3"/>
      </w:pPr>
      <w:bookmarkStart w:id="132" w:name="_Toc72955254"/>
      <w:r>
        <w:t>Giao diện Đăng Tin</w:t>
      </w:r>
      <w:bookmarkEnd w:id="132"/>
    </w:p>
    <w:p w14:paraId="76F5DEBB" w14:textId="77777777" w:rsidR="00F80D78" w:rsidRDefault="008B345C" w:rsidP="00F80D78">
      <w:pPr>
        <w:keepNext/>
        <w:ind w:firstLine="180"/>
        <w:jc w:val="center"/>
      </w:pPr>
      <w:r>
        <w:rPr>
          <w:noProof/>
        </w:rPr>
        <w:drawing>
          <wp:inline distT="0" distB="0" distL="0" distR="0" wp14:anchorId="7A40D347" wp14:editId="64D5376A">
            <wp:extent cx="5580380" cy="3002280"/>
            <wp:effectExtent l="19050" t="19050" r="20320"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002280"/>
                    </a:xfrm>
                    <a:prstGeom prst="rect">
                      <a:avLst/>
                    </a:prstGeom>
                    <a:ln>
                      <a:solidFill>
                        <a:schemeClr val="tx1"/>
                      </a:solidFill>
                    </a:ln>
                  </pic:spPr>
                </pic:pic>
              </a:graphicData>
            </a:graphic>
          </wp:inline>
        </w:drawing>
      </w:r>
    </w:p>
    <w:p w14:paraId="64F5921C" w14:textId="358A1767" w:rsidR="008B345C" w:rsidRDefault="00F80D78" w:rsidP="00F80D78">
      <w:pPr>
        <w:pStyle w:val="Caption"/>
      </w:pPr>
      <w:bookmarkStart w:id="133" w:name="_Toc72954956"/>
      <w:r w:rsidRPr="00F80D78">
        <w:rPr>
          <w:b/>
          <w:bCs w:val="0"/>
        </w:rPr>
        <w:t xml:space="preserve">Hình </w:t>
      </w:r>
      <w:r w:rsidRPr="00F80D78">
        <w:rPr>
          <w:b/>
          <w:bCs w:val="0"/>
        </w:rPr>
        <w:fldChar w:fldCharType="begin"/>
      </w:r>
      <w:r w:rsidRPr="00F80D78">
        <w:rPr>
          <w:b/>
          <w:bCs w:val="0"/>
        </w:rPr>
        <w:instrText xml:space="preserve"> SEQ Hình \* ARABIC </w:instrText>
      </w:r>
      <w:r w:rsidRPr="00F80D78">
        <w:rPr>
          <w:b/>
          <w:bCs w:val="0"/>
        </w:rPr>
        <w:fldChar w:fldCharType="separate"/>
      </w:r>
      <w:r>
        <w:rPr>
          <w:b/>
          <w:bCs w:val="0"/>
          <w:noProof/>
        </w:rPr>
        <w:t>30</w:t>
      </w:r>
      <w:r w:rsidRPr="00F80D78">
        <w:rPr>
          <w:b/>
          <w:bCs w:val="0"/>
        </w:rPr>
        <w:fldChar w:fldCharType="end"/>
      </w:r>
      <w:r w:rsidRPr="00F80D78">
        <w:rPr>
          <w:b/>
          <w:bCs w:val="0"/>
        </w:rPr>
        <w:t>:</w:t>
      </w:r>
      <w:r>
        <w:t xml:space="preserve"> Giao diện đăng tin</w:t>
      </w:r>
      <w:bookmarkEnd w:id="133"/>
    </w:p>
    <w:p w14:paraId="34E348E6" w14:textId="77777777" w:rsidR="00F80D78" w:rsidRDefault="00BD70BE" w:rsidP="00F80D78">
      <w:pPr>
        <w:keepNext/>
        <w:ind w:hanging="90"/>
      </w:pPr>
      <w:r>
        <w:rPr>
          <w:noProof/>
        </w:rPr>
        <w:lastRenderedPageBreak/>
        <w:drawing>
          <wp:inline distT="0" distB="0" distL="0" distR="0" wp14:anchorId="2CFE19F3" wp14:editId="3ED30368">
            <wp:extent cx="5580380" cy="5414010"/>
            <wp:effectExtent l="19050" t="19050" r="2032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5414010"/>
                    </a:xfrm>
                    <a:prstGeom prst="rect">
                      <a:avLst/>
                    </a:prstGeom>
                    <a:ln>
                      <a:solidFill>
                        <a:schemeClr val="tx1"/>
                      </a:solidFill>
                    </a:ln>
                  </pic:spPr>
                </pic:pic>
              </a:graphicData>
            </a:graphic>
          </wp:inline>
        </w:drawing>
      </w:r>
    </w:p>
    <w:p w14:paraId="0C93A4C0" w14:textId="5C083DA0" w:rsidR="00BD70BE" w:rsidRDefault="00F80D78" w:rsidP="00F80D78">
      <w:pPr>
        <w:pStyle w:val="Caption"/>
      </w:pPr>
      <w:bookmarkStart w:id="134" w:name="_Toc72954957"/>
      <w:r w:rsidRPr="00F80D78">
        <w:rPr>
          <w:b/>
          <w:bCs w:val="0"/>
        </w:rPr>
        <w:t xml:space="preserve">Hình </w:t>
      </w:r>
      <w:r w:rsidRPr="00F80D78">
        <w:rPr>
          <w:b/>
          <w:bCs w:val="0"/>
        </w:rPr>
        <w:fldChar w:fldCharType="begin"/>
      </w:r>
      <w:r w:rsidRPr="00F80D78">
        <w:rPr>
          <w:b/>
          <w:bCs w:val="0"/>
        </w:rPr>
        <w:instrText xml:space="preserve"> SEQ Hình \* ARABIC </w:instrText>
      </w:r>
      <w:r w:rsidRPr="00F80D78">
        <w:rPr>
          <w:b/>
          <w:bCs w:val="0"/>
        </w:rPr>
        <w:fldChar w:fldCharType="separate"/>
      </w:r>
      <w:r>
        <w:rPr>
          <w:b/>
          <w:bCs w:val="0"/>
          <w:noProof/>
        </w:rPr>
        <w:t>31</w:t>
      </w:r>
      <w:r w:rsidRPr="00F80D78">
        <w:rPr>
          <w:b/>
          <w:bCs w:val="0"/>
        </w:rPr>
        <w:fldChar w:fldCharType="end"/>
      </w:r>
      <w:r w:rsidRPr="00F80D78">
        <w:rPr>
          <w:b/>
          <w:bCs w:val="0"/>
        </w:rPr>
        <w:t>:</w:t>
      </w:r>
      <w:r>
        <w:t xml:space="preserve"> Giao diện thêm thông tin cho bài đăng và đăng bài</w:t>
      </w:r>
      <w:bookmarkEnd w:id="134"/>
    </w:p>
    <w:p w14:paraId="216AF305" w14:textId="512A46BF" w:rsidR="008B345C" w:rsidRDefault="008B345C" w:rsidP="008B345C">
      <w:pPr>
        <w:pStyle w:val="Heading3"/>
      </w:pPr>
      <w:bookmarkStart w:id="135" w:name="_Toc72955255"/>
      <w:r>
        <w:lastRenderedPageBreak/>
        <w:t>Giao diện Thông tin cá nhân</w:t>
      </w:r>
      <w:bookmarkEnd w:id="135"/>
    </w:p>
    <w:p w14:paraId="41E6B8B8" w14:textId="77777777" w:rsidR="00F80D78" w:rsidRDefault="008B345C" w:rsidP="00F80D78">
      <w:pPr>
        <w:keepNext/>
        <w:ind w:hanging="90"/>
      </w:pPr>
      <w:r>
        <w:rPr>
          <w:noProof/>
        </w:rPr>
        <w:drawing>
          <wp:inline distT="0" distB="0" distL="0" distR="0" wp14:anchorId="3F4AF2B7" wp14:editId="6B12EDDD">
            <wp:extent cx="5580380" cy="3021965"/>
            <wp:effectExtent l="19050" t="19050" r="2032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21965"/>
                    </a:xfrm>
                    <a:prstGeom prst="rect">
                      <a:avLst/>
                    </a:prstGeom>
                    <a:ln>
                      <a:solidFill>
                        <a:schemeClr val="tx1"/>
                      </a:solidFill>
                    </a:ln>
                  </pic:spPr>
                </pic:pic>
              </a:graphicData>
            </a:graphic>
          </wp:inline>
        </w:drawing>
      </w:r>
    </w:p>
    <w:p w14:paraId="42CD184E" w14:textId="544CD920" w:rsidR="008B345C" w:rsidRDefault="00F80D78" w:rsidP="00F80D78">
      <w:pPr>
        <w:pStyle w:val="Caption"/>
      </w:pPr>
      <w:bookmarkStart w:id="136" w:name="_Toc72954958"/>
      <w:r w:rsidRPr="00F80D78">
        <w:rPr>
          <w:b/>
          <w:bCs w:val="0"/>
        </w:rPr>
        <w:t xml:space="preserve">Hình </w:t>
      </w:r>
      <w:r w:rsidRPr="00F80D78">
        <w:rPr>
          <w:b/>
          <w:bCs w:val="0"/>
        </w:rPr>
        <w:fldChar w:fldCharType="begin"/>
      </w:r>
      <w:r w:rsidRPr="00F80D78">
        <w:rPr>
          <w:b/>
          <w:bCs w:val="0"/>
        </w:rPr>
        <w:instrText xml:space="preserve"> SEQ Hình \* ARABIC </w:instrText>
      </w:r>
      <w:r w:rsidRPr="00F80D78">
        <w:rPr>
          <w:b/>
          <w:bCs w:val="0"/>
        </w:rPr>
        <w:fldChar w:fldCharType="separate"/>
      </w:r>
      <w:r>
        <w:rPr>
          <w:b/>
          <w:bCs w:val="0"/>
          <w:noProof/>
        </w:rPr>
        <w:t>32</w:t>
      </w:r>
      <w:r w:rsidRPr="00F80D78">
        <w:rPr>
          <w:b/>
          <w:bCs w:val="0"/>
        </w:rPr>
        <w:fldChar w:fldCharType="end"/>
      </w:r>
      <w:r w:rsidRPr="00F80D78">
        <w:rPr>
          <w:b/>
          <w:bCs w:val="0"/>
        </w:rPr>
        <w:t>:</w:t>
      </w:r>
      <w:r>
        <w:t xml:space="preserve"> Giao diện thông tin cá nhân</w:t>
      </w:r>
      <w:bookmarkEnd w:id="136"/>
    </w:p>
    <w:p w14:paraId="01F51185" w14:textId="39608E01" w:rsidR="008B345C" w:rsidRDefault="008B345C" w:rsidP="008B345C">
      <w:pPr>
        <w:pStyle w:val="Heading3"/>
      </w:pPr>
      <w:bookmarkStart w:id="137" w:name="_Toc72955256"/>
      <w:r>
        <w:t>Giao diện Bất động sản</w:t>
      </w:r>
      <w:bookmarkEnd w:id="137"/>
    </w:p>
    <w:p w14:paraId="5FA433B5" w14:textId="091C225B" w:rsidR="008B345C" w:rsidRDefault="008B345C" w:rsidP="008B345C">
      <w:pPr>
        <w:pStyle w:val="Heading4"/>
      </w:pPr>
      <w:r>
        <w:t>Giao diện Nhà đất bán</w:t>
      </w:r>
    </w:p>
    <w:p w14:paraId="4B43F508" w14:textId="47510686" w:rsidR="008B345C" w:rsidRDefault="008B345C" w:rsidP="00585F4E">
      <w:r>
        <w:rPr>
          <w:noProof/>
        </w:rPr>
        <w:drawing>
          <wp:inline distT="0" distB="0" distL="0" distR="0" wp14:anchorId="13126E96" wp14:editId="78A40497">
            <wp:extent cx="5580380" cy="301879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18790"/>
                    </a:xfrm>
                    <a:prstGeom prst="rect">
                      <a:avLst/>
                    </a:prstGeom>
                  </pic:spPr>
                </pic:pic>
              </a:graphicData>
            </a:graphic>
          </wp:inline>
        </w:drawing>
      </w:r>
    </w:p>
    <w:p w14:paraId="0A740B4A" w14:textId="77699628" w:rsidR="008B345C" w:rsidRDefault="00471801" w:rsidP="00471801">
      <w:pPr>
        <w:pStyle w:val="Heading4"/>
      </w:pPr>
      <w:r>
        <w:lastRenderedPageBreak/>
        <w:t>Giao diện Nhà Đất Thuê</w:t>
      </w:r>
    </w:p>
    <w:p w14:paraId="176E240C" w14:textId="45C6425C" w:rsidR="00471801" w:rsidRDefault="00471801" w:rsidP="00585F4E">
      <w:r>
        <w:rPr>
          <w:noProof/>
        </w:rPr>
        <w:drawing>
          <wp:inline distT="0" distB="0" distL="0" distR="0" wp14:anchorId="47DC9D4D" wp14:editId="390D1408">
            <wp:extent cx="5580380" cy="3027680"/>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027680"/>
                    </a:xfrm>
                    <a:prstGeom prst="rect">
                      <a:avLst/>
                    </a:prstGeom>
                  </pic:spPr>
                </pic:pic>
              </a:graphicData>
            </a:graphic>
          </wp:inline>
        </w:drawing>
      </w:r>
    </w:p>
    <w:p w14:paraId="61EC99E3" w14:textId="752DCC42" w:rsidR="00471801" w:rsidRDefault="00BD70BE" w:rsidP="00BD70BE">
      <w:pPr>
        <w:pStyle w:val="Heading3"/>
      </w:pPr>
      <w:bookmarkStart w:id="138" w:name="_Toc72955257"/>
      <w:r>
        <w:t>Giao diện Đổi mật khẩu</w:t>
      </w:r>
      <w:bookmarkEnd w:id="138"/>
    </w:p>
    <w:p w14:paraId="655DD37A" w14:textId="77777777" w:rsidR="00F80D78" w:rsidRDefault="00BD70BE" w:rsidP="00F80D78">
      <w:pPr>
        <w:keepNext/>
        <w:ind w:hanging="90"/>
      </w:pPr>
      <w:r>
        <w:rPr>
          <w:noProof/>
        </w:rPr>
        <w:drawing>
          <wp:inline distT="0" distB="0" distL="0" distR="0" wp14:anchorId="11C3CF88" wp14:editId="46543055">
            <wp:extent cx="5580380" cy="2978785"/>
            <wp:effectExtent l="19050" t="19050" r="2032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978785"/>
                    </a:xfrm>
                    <a:prstGeom prst="rect">
                      <a:avLst/>
                    </a:prstGeom>
                    <a:ln>
                      <a:solidFill>
                        <a:schemeClr val="tx1"/>
                      </a:solidFill>
                    </a:ln>
                  </pic:spPr>
                </pic:pic>
              </a:graphicData>
            </a:graphic>
          </wp:inline>
        </w:drawing>
      </w:r>
    </w:p>
    <w:p w14:paraId="2BB1E118" w14:textId="4AEAA52B" w:rsidR="00471801" w:rsidRDefault="00F80D78" w:rsidP="00F80D78">
      <w:pPr>
        <w:pStyle w:val="Caption"/>
      </w:pPr>
      <w:bookmarkStart w:id="139" w:name="_Toc72954959"/>
      <w:r w:rsidRPr="00F80D78">
        <w:rPr>
          <w:b/>
          <w:bCs w:val="0"/>
        </w:rPr>
        <w:t xml:space="preserve">Hình </w:t>
      </w:r>
      <w:r w:rsidRPr="00F80D78">
        <w:rPr>
          <w:b/>
          <w:bCs w:val="0"/>
        </w:rPr>
        <w:fldChar w:fldCharType="begin"/>
      </w:r>
      <w:r w:rsidRPr="00F80D78">
        <w:rPr>
          <w:b/>
          <w:bCs w:val="0"/>
        </w:rPr>
        <w:instrText xml:space="preserve"> SEQ Hình \* ARABIC </w:instrText>
      </w:r>
      <w:r w:rsidRPr="00F80D78">
        <w:rPr>
          <w:b/>
          <w:bCs w:val="0"/>
        </w:rPr>
        <w:fldChar w:fldCharType="separate"/>
      </w:r>
      <w:r w:rsidRPr="00F80D78">
        <w:rPr>
          <w:b/>
          <w:bCs w:val="0"/>
          <w:noProof/>
        </w:rPr>
        <w:t>33</w:t>
      </w:r>
      <w:r w:rsidRPr="00F80D78">
        <w:rPr>
          <w:b/>
          <w:bCs w:val="0"/>
        </w:rPr>
        <w:fldChar w:fldCharType="end"/>
      </w:r>
      <w:r w:rsidRPr="00F80D78">
        <w:rPr>
          <w:b/>
          <w:bCs w:val="0"/>
        </w:rPr>
        <w:t>:</w:t>
      </w:r>
      <w:r>
        <w:t xml:space="preserve"> Giao diện đổi mật khẩu</w:t>
      </w:r>
      <w:bookmarkEnd w:id="139"/>
    </w:p>
    <w:p w14:paraId="37CF134B" w14:textId="77777777" w:rsidR="004046E9" w:rsidRDefault="004046E9" w:rsidP="00585F4E"/>
    <w:p w14:paraId="3128E3A6" w14:textId="26CF4634" w:rsidR="004046E9" w:rsidRDefault="002564C1" w:rsidP="002564C1">
      <w:pPr>
        <w:pStyle w:val="Heading2"/>
      </w:pPr>
      <w:bookmarkStart w:id="140" w:name="_Toc72955258"/>
      <w:r>
        <w:t>TestCase</w:t>
      </w:r>
      <w:bookmarkEnd w:id="140"/>
    </w:p>
    <w:p w14:paraId="78C4FBB9" w14:textId="5B347E03" w:rsidR="00F80D78" w:rsidRPr="00F80D78" w:rsidRDefault="00F80D78" w:rsidP="007058D1">
      <w:pPr>
        <w:pStyle w:val="Caption"/>
        <w:jc w:val="both"/>
      </w:pPr>
      <w:bookmarkStart w:id="141" w:name="_Toc72954761"/>
      <w:r w:rsidRPr="007058D1">
        <w:rPr>
          <w:b/>
          <w:bCs w:val="0"/>
        </w:rPr>
        <w:t xml:space="preserve">Bảng </w:t>
      </w:r>
      <w:r w:rsidRPr="007058D1">
        <w:rPr>
          <w:b/>
          <w:bCs w:val="0"/>
        </w:rPr>
        <w:fldChar w:fldCharType="begin"/>
      </w:r>
      <w:r w:rsidRPr="007058D1">
        <w:rPr>
          <w:b/>
          <w:bCs w:val="0"/>
        </w:rPr>
        <w:instrText xml:space="preserve"> SEQ Bảng \* ARABIC </w:instrText>
      </w:r>
      <w:r w:rsidRPr="007058D1">
        <w:rPr>
          <w:b/>
          <w:bCs w:val="0"/>
        </w:rPr>
        <w:fldChar w:fldCharType="separate"/>
      </w:r>
      <w:r w:rsidRPr="007058D1">
        <w:rPr>
          <w:b/>
          <w:bCs w:val="0"/>
          <w:noProof/>
        </w:rPr>
        <w:t>17</w:t>
      </w:r>
      <w:r w:rsidRPr="007058D1">
        <w:rPr>
          <w:b/>
          <w:bCs w:val="0"/>
        </w:rPr>
        <w:fldChar w:fldCharType="end"/>
      </w:r>
      <w:r w:rsidRPr="007058D1">
        <w:rPr>
          <w:b/>
          <w:bCs w:val="0"/>
        </w:rPr>
        <w:t>:</w:t>
      </w:r>
      <w:r>
        <w:t xml:space="preserve"> Test Case</w:t>
      </w:r>
      <w:r w:rsidR="007058D1">
        <w:t xml:space="preserve"> các chức năng của hệ thống</w:t>
      </w:r>
      <w:bookmarkEnd w:id="141"/>
    </w:p>
    <w:tbl>
      <w:tblPr>
        <w:tblStyle w:val="TableGrid"/>
        <w:tblW w:w="0" w:type="auto"/>
        <w:tblLook w:val="04A0" w:firstRow="1" w:lastRow="0" w:firstColumn="1" w:lastColumn="0" w:noHBand="0" w:noVBand="1"/>
      </w:tblPr>
      <w:tblGrid>
        <w:gridCol w:w="1088"/>
        <w:gridCol w:w="692"/>
        <w:gridCol w:w="1172"/>
        <w:gridCol w:w="946"/>
        <w:gridCol w:w="3546"/>
        <w:gridCol w:w="2252"/>
      </w:tblGrid>
      <w:tr w:rsidR="003C7F4D" w14:paraId="7B10520D" w14:textId="77777777" w:rsidTr="003C7F4D">
        <w:tc>
          <w:tcPr>
            <w:tcW w:w="1088" w:type="dxa"/>
          </w:tcPr>
          <w:p w14:paraId="0C3B9A33" w14:textId="359EE0B5" w:rsidR="002564C1" w:rsidRDefault="002564C1" w:rsidP="00585F4E">
            <w:pPr>
              <w:ind w:firstLine="0"/>
            </w:pPr>
            <w:r>
              <w:t>Test ID</w:t>
            </w:r>
          </w:p>
        </w:tc>
        <w:tc>
          <w:tcPr>
            <w:tcW w:w="692" w:type="dxa"/>
          </w:tcPr>
          <w:p w14:paraId="659751F2" w14:textId="42B91803" w:rsidR="002564C1" w:rsidRDefault="002564C1" w:rsidP="00585F4E">
            <w:pPr>
              <w:ind w:firstLine="0"/>
            </w:pPr>
            <w:r>
              <w:t>Chức năng</w:t>
            </w:r>
          </w:p>
        </w:tc>
        <w:tc>
          <w:tcPr>
            <w:tcW w:w="1172" w:type="dxa"/>
          </w:tcPr>
          <w:p w14:paraId="792F8C53" w14:textId="659F3895" w:rsidR="002564C1" w:rsidRDefault="002564C1" w:rsidP="00585F4E">
            <w:pPr>
              <w:ind w:firstLine="0"/>
            </w:pPr>
            <w:r>
              <w:t>Mô tả</w:t>
            </w:r>
          </w:p>
        </w:tc>
        <w:tc>
          <w:tcPr>
            <w:tcW w:w="946" w:type="dxa"/>
          </w:tcPr>
          <w:p w14:paraId="30273D12" w14:textId="59D0BD7E" w:rsidR="002564C1" w:rsidRDefault="002564C1" w:rsidP="00585F4E">
            <w:pPr>
              <w:ind w:firstLine="0"/>
            </w:pPr>
            <w:r>
              <w:t xml:space="preserve">Điều kiện </w:t>
            </w:r>
            <w:r>
              <w:lastRenderedPageBreak/>
              <w:t>trước</w:t>
            </w:r>
          </w:p>
        </w:tc>
        <w:tc>
          <w:tcPr>
            <w:tcW w:w="3546" w:type="dxa"/>
          </w:tcPr>
          <w:p w14:paraId="6C5EAB2F" w14:textId="7B3BDC55" w:rsidR="002564C1" w:rsidRDefault="002564C1" w:rsidP="00585F4E">
            <w:pPr>
              <w:ind w:firstLine="0"/>
            </w:pPr>
            <w:r>
              <w:lastRenderedPageBreak/>
              <w:t>Dữ liệu test</w:t>
            </w:r>
          </w:p>
        </w:tc>
        <w:tc>
          <w:tcPr>
            <w:tcW w:w="2252" w:type="dxa"/>
          </w:tcPr>
          <w:p w14:paraId="06DA2D81" w14:textId="0285F60C" w:rsidR="002564C1" w:rsidRDefault="002564C1" w:rsidP="00585F4E">
            <w:pPr>
              <w:ind w:firstLine="0"/>
            </w:pPr>
            <w:r>
              <w:t>Kết quả mong muốn</w:t>
            </w:r>
          </w:p>
        </w:tc>
      </w:tr>
      <w:tr w:rsidR="003C7F4D" w14:paraId="16309EC3" w14:textId="77777777" w:rsidTr="003C7F4D">
        <w:tc>
          <w:tcPr>
            <w:tcW w:w="1088" w:type="dxa"/>
          </w:tcPr>
          <w:p w14:paraId="0B16ECA0" w14:textId="0A9310FD" w:rsidR="002564C1" w:rsidRDefault="001C7BCB" w:rsidP="00585F4E">
            <w:pPr>
              <w:ind w:firstLine="0"/>
            </w:pPr>
            <w:r>
              <w:lastRenderedPageBreak/>
              <w:t>DK_01</w:t>
            </w:r>
          </w:p>
        </w:tc>
        <w:tc>
          <w:tcPr>
            <w:tcW w:w="692" w:type="dxa"/>
          </w:tcPr>
          <w:p w14:paraId="098073DF" w14:textId="41D822C1" w:rsidR="002564C1" w:rsidRDefault="0099107A" w:rsidP="00585F4E">
            <w:pPr>
              <w:ind w:firstLine="0"/>
            </w:pPr>
            <w:r>
              <w:t>Đăng ký</w:t>
            </w:r>
          </w:p>
        </w:tc>
        <w:tc>
          <w:tcPr>
            <w:tcW w:w="1172" w:type="dxa"/>
          </w:tcPr>
          <w:p w14:paraId="1FE9D8E7" w14:textId="7A0591C7" w:rsidR="002564C1" w:rsidRDefault="0064613B" w:rsidP="00585F4E">
            <w:pPr>
              <w:ind w:firstLine="0"/>
            </w:pPr>
            <w:r>
              <w:t>Bấm nút “Đăng kí ” hiển thị trên Header trang chủ</w:t>
            </w:r>
          </w:p>
        </w:tc>
        <w:tc>
          <w:tcPr>
            <w:tcW w:w="946" w:type="dxa"/>
          </w:tcPr>
          <w:p w14:paraId="6932D3CE" w14:textId="6D6E6681" w:rsidR="002564C1" w:rsidRDefault="00D238BD" w:rsidP="0064613B">
            <w:pPr>
              <w:ind w:firstLine="0"/>
            </w:pPr>
            <w:r>
              <w:t xml:space="preserve">Truy cập thành công vào </w:t>
            </w:r>
            <w:r w:rsidR="0064613B">
              <w:t>Website</w:t>
            </w:r>
          </w:p>
        </w:tc>
        <w:tc>
          <w:tcPr>
            <w:tcW w:w="3546" w:type="dxa"/>
          </w:tcPr>
          <w:p w14:paraId="5DF48763" w14:textId="3F5F64CA" w:rsidR="00B373C2" w:rsidRDefault="00B373C2" w:rsidP="00585F4E">
            <w:pPr>
              <w:ind w:firstLine="0"/>
            </w:pPr>
          </w:p>
        </w:tc>
        <w:tc>
          <w:tcPr>
            <w:tcW w:w="2252" w:type="dxa"/>
          </w:tcPr>
          <w:p w14:paraId="00204E46" w14:textId="77777777" w:rsidR="0064613B" w:rsidRDefault="0064613B" w:rsidP="0064613B">
            <w:pPr>
              <w:ind w:firstLine="0"/>
            </w:pPr>
            <w:r>
              <w:t xml:space="preserve">Hiển thị popup đăng kí gồm: </w:t>
            </w:r>
          </w:p>
          <w:p w14:paraId="7122DE4E" w14:textId="60453831" w:rsidR="0064613B" w:rsidRDefault="0064613B" w:rsidP="0064613B">
            <w:pPr>
              <w:ind w:firstLine="0"/>
            </w:pPr>
            <w:r>
              <w:t>+1 Title “SIGN UP”: màu xanh dương</w:t>
            </w:r>
          </w:p>
          <w:p w14:paraId="2D758418" w14:textId="7894499F" w:rsidR="0064613B" w:rsidRDefault="0064613B" w:rsidP="0064613B">
            <w:pPr>
              <w:ind w:firstLine="0"/>
            </w:pPr>
            <w:r>
              <w:t xml:space="preserve">+1 Textbox nhập Email </w:t>
            </w:r>
          </w:p>
          <w:p w14:paraId="37AD6BFE" w14:textId="6BD9536B" w:rsidR="002564C1" w:rsidRDefault="0064613B" w:rsidP="0064613B">
            <w:pPr>
              <w:ind w:firstLine="0"/>
            </w:pPr>
            <w:r>
              <w:t>+1 Textbox nhập Password</w:t>
            </w:r>
          </w:p>
          <w:p w14:paraId="1E68DB3D" w14:textId="0B62170D" w:rsidR="0064613B" w:rsidRDefault="0064613B" w:rsidP="0064613B">
            <w:pPr>
              <w:ind w:firstLine="0"/>
            </w:pPr>
            <w:r>
              <w:t>+1 Textbox nhập lại Password</w:t>
            </w:r>
          </w:p>
          <w:p w14:paraId="12E8ED0F" w14:textId="4D1B05D8" w:rsidR="0064613B" w:rsidRDefault="0064613B" w:rsidP="0064613B">
            <w:pPr>
              <w:ind w:firstLine="0"/>
            </w:pPr>
            <w:r>
              <w:t>+1 Textbox nhập Tên</w:t>
            </w:r>
          </w:p>
          <w:p w14:paraId="74D1E4D2" w14:textId="77777777" w:rsidR="0064613B" w:rsidRDefault="0064613B" w:rsidP="0064613B">
            <w:pPr>
              <w:ind w:firstLine="0"/>
            </w:pPr>
            <w:r>
              <w:t>+ 1 Textbox nhập SĐT</w:t>
            </w:r>
          </w:p>
          <w:p w14:paraId="4894A001" w14:textId="77777777" w:rsidR="0064613B" w:rsidRDefault="0064613B" w:rsidP="0064613B">
            <w:pPr>
              <w:ind w:firstLine="0"/>
            </w:pPr>
            <w:r>
              <w:t>+1 Textbox nhập địa chỉ</w:t>
            </w:r>
          </w:p>
          <w:p w14:paraId="7DBB69F5" w14:textId="77777777" w:rsidR="0064613B" w:rsidRDefault="0064613B" w:rsidP="0064613B">
            <w:pPr>
              <w:ind w:firstLine="0"/>
            </w:pPr>
            <w:r>
              <w:t>+1 BtnDangKi: Nền xanh dương, chữ trắng</w:t>
            </w:r>
          </w:p>
          <w:p w14:paraId="08FABCFB" w14:textId="6F972719" w:rsidR="0064613B" w:rsidRDefault="0064613B" w:rsidP="0064613B">
            <w:pPr>
              <w:ind w:firstLine="0"/>
            </w:pPr>
            <w:r>
              <w:t>+1 BtnLoginWithFB : Nền xanh dương đậm, chữu trắng</w:t>
            </w:r>
          </w:p>
        </w:tc>
      </w:tr>
      <w:tr w:rsidR="003C7F4D" w14:paraId="104223CA" w14:textId="77777777" w:rsidTr="003C7F4D">
        <w:tc>
          <w:tcPr>
            <w:tcW w:w="1088" w:type="dxa"/>
          </w:tcPr>
          <w:p w14:paraId="5D076BED" w14:textId="6D6BBC77" w:rsidR="0064613B" w:rsidRDefault="0064613B" w:rsidP="003C7F4D">
            <w:pPr>
              <w:ind w:firstLine="0"/>
            </w:pPr>
            <w:r>
              <w:t>DK_02</w:t>
            </w:r>
          </w:p>
        </w:tc>
        <w:tc>
          <w:tcPr>
            <w:tcW w:w="692" w:type="dxa"/>
          </w:tcPr>
          <w:p w14:paraId="00C452D2" w14:textId="77777777" w:rsidR="0064613B" w:rsidRDefault="0064613B" w:rsidP="003C7F4D">
            <w:pPr>
              <w:ind w:firstLine="0"/>
            </w:pPr>
            <w:r>
              <w:t>Đăng ký</w:t>
            </w:r>
          </w:p>
        </w:tc>
        <w:tc>
          <w:tcPr>
            <w:tcW w:w="1172" w:type="dxa"/>
          </w:tcPr>
          <w:p w14:paraId="06A9EF1A" w14:textId="77777777" w:rsidR="0064613B" w:rsidRDefault="0064613B" w:rsidP="003C7F4D">
            <w:pPr>
              <w:ind w:firstLine="0"/>
            </w:pPr>
            <w:r>
              <w:t xml:space="preserve">Nhập đầy đủ các </w:t>
            </w:r>
            <w:r>
              <w:lastRenderedPageBreak/>
              <w:t>thông tin gồm: Email, mật khẩu, họ tên, SĐT, địa chỉ hợp lệ vào các trường dữ liệu và bấm nút “Đăng kí”</w:t>
            </w:r>
          </w:p>
        </w:tc>
        <w:tc>
          <w:tcPr>
            <w:tcW w:w="946" w:type="dxa"/>
          </w:tcPr>
          <w:p w14:paraId="40465D63" w14:textId="77777777" w:rsidR="0064613B" w:rsidRDefault="0064613B" w:rsidP="003C7F4D">
            <w:pPr>
              <w:ind w:firstLine="0"/>
            </w:pPr>
            <w:r>
              <w:lastRenderedPageBreak/>
              <w:t xml:space="preserve">Truy cập </w:t>
            </w:r>
            <w:r>
              <w:lastRenderedPageBreak/>
              <w:t>thành công vào giao diện đăng kí</w:t>
            </w:r>
          </w:p>
        </w:tc>
        <w:tc>
          <w:tcPr>
            <w:tcW w:w="3546" w:type="dxa"/>
          </w:tcPr>
          <w:p w14:paraId="667972FD" w14:textId="77777777" w:rsidR="0064613B" w:rsidRDefault="0064613B" w:rsidP="003C7F4D">
            <w:pPr>
              <w:ind w:firstLine="0"/>
            </w:pPr>
            <w:r>
              <w:lastRenderedPageBreak/>
              <w:t>+Email:</w:t>
            </w:r>
            <w:hyperlink r:id="rId54" w:history="1">
              <w:r w:rsidRPr="00C45F56">
                <w:rPr>
                  <w:rStyle w:val="Hyperlink"/>
                </w:rPr>
                <w:t>Lanlan99@gmail.com</w:t>
              </w:r>
            </w:hyperlink>
          </w:p>
          <w:p w14:paraId="5C3D5490" w14:textId="77777777" w:rsidR="0064613B" w:rsidRDefault="0064613B" w:rsidP="003C7F4D">
            <w:pPr>
              <w:ind w:firstLine="0"/>
            </w:pPr>
            <w:r>
              <w:lastRenderedPageBreak/>
              <w:t>+Mật khẩu: 12345Lan@</w:t>
            </w:r>
          </w:p>
          <w:p w14:paraId="37E1ED6F" w14:textId="77777777" w:rsidR="0064613B" w:rsidRDefault="0064613B" w:rsidP="003C7F4D">
            <w:pPr>
              <w:ind w:firstLine="0"/>
            </w:pPr>
            <w:r>
              <w:t>+Nhập lại MK: 12345Lan@</w:t>
            </w:r>
          </w:p>
          <w:p w14:paraId="715E7BFC" w14:textId="77777777" w:rsidR="0064613B" w:rsidRDefault="0064613B" w:rsidP="003C7F4D">
            <w:pPr>
              <w:ind w:firstLine="0"/>
            </w:pPr>
            <w:r>
              <w:t>+Ho&amp;Ten: Hà Lan</w:t>
            </w:r>
          </w:p>
          <w:p w14:paraId="50C76962" w14:textId="77777777" w:rsidR="0064613B" w:rsidRDefault="0064613B" w:rsidP="003C7F4D">
            <w:pPr>
              <w:ind w:firstLine="0"/>
            </w:pPr>
            <w:r>
              <w:t>+SDT: 012345678</w:t>
            </w:r>
          </w:p>
          <w:p w14:paraId="0D22B1BE" w14:textId="77777777" w:rsidR="0064613B" w:rsidRDefault="0064613B" w:rsidP="003C7F4D">
            <w:pPr>
              <w:ind w:firstLine="0"/>
            </w:pPr>
            <w:r>
              <w:t>+Địa chỉ: 12 Nguyễn Văn Bảo</w:t>
            </w:r>
          </w:p>
        </w:tc>
        <w:tc>
          <w:tcPr>
            <w:tcW w:w="2252" w:type="dxa"/>
          </w:tcPr>
          <w:p w14:paraId="07097109" w14:textId="77777777" w:rsidR="0064613B" w:rsidRDefault="0064613B" w:rsidP="003C7F4D">
            <w:pPr>
              <w:ind w:firstLine="0"/>
            </w:pPr>
            <w:r>
              <w:lastRenderedPageBreak/>
              <w:t xml:space="preserve">Đăng kí thành công. Thông tin đăng kí </w:t>
            </w:r>
            <w:r>
              <w:lastRenderedPageBreak/>
              <w:t>được lưu vào Database.</w:t>
            </w:r>
          </w:p>
        </w:tc>
      </w:tr>
      <w:tr w:rsidR="003C7F4D" w14:paraId="538F6E25" w14:textId="77777777" w:rsidTr="003C7F4D">
        <w:tc>
          <w:tcPr>
            <w:tcW w:w="1088" w:type="dxa"/>
          </w:tcPr>
          <w:p w14:paraId="4AB4B793" w14:textId="363A1B4E" w:rsidR="001C7BCB" w:rsidRDefault="0064613B" w:rsidP="00585F4E">
            <w:pPr>
              <w:ind w:firstLine="0"/>
            </w:pPr>
            <w:r>
              <w:lastRenderedPageBreak/>
              <w:t>DK_03</w:t>
            </w:r>
          </w:p>
        </w:tc>
        <w:tc>
          <w:tcPr>
            <w:tcW w:w="692" w:type="dxa"/>
          </w:tcPr>
          <w:p w14:paraId="11F3593F" w14:textId="68C0C114" w:rsidR="001C7BCB" w:rsidRDefault="001C7BCB" w:rsidP="00585F4E">
            <w:pPr>
              <w:ind w:firstLine="0"/>
            </w:pPr>
            <w:r>
              <w:t xml:space="preserve">Đăng kí </w:t>
            </w:r>
          </w:p>
        </w:tc>
        <w:tc>
          <w:tcPr>
            <w:tcW w:w="1172" w:type="dxa"/>
          </w:tcPr>
          <w:p w14:paraId="3FB38D5E" w14:textId="610E928F" w:rsidR="001C7BCB" w:rsidRDefault="001C7BCB" w:rsidP="00585F4E">
            <w:pPr>
              <w:ind w:firstLine="0"/>
            </w:pPr>
            <w:r>
              <w:t>Để trống các trường dữ liệu và bấm nút “Đăng kí”</w:t>
            </w:r>
          </w:p>
        </w:tc>
        <w:tc>
          <w:tcPr>
            <w:tcW w:w="946" w:type="dxa"/>
          </w:tcPr>
          <w:p w14:paraId="664333ED" w14:textId="4A8F0381" w:rsidR="001C7BCB" w:rsidRDefault="00D238BD" w:rsidP="00585F4E">
            <w:pPr>
              <w:ind w:firstLine="0"/>
            </w:pPr>
            <w:r>
              <w:t>Truy cập thành công vào giao diện đăng kí</w:t>
            </w:r>
          </w:p>
        </w:tc>
        <w:tc>
          <w:tcPr>
            <w:tcW w:w="3546" w:type="dxa"/>
          </w:tcPr>
          <w:p w14:paraId="3D8A305C" w14:textId="6EC7AE7A" w:rsidR="001C7BCB" w:rsidRDefault="001C7BCB" w:rsidP="001C7BCB">
            <w:pPr>
              <w:ind w:firstLine="0"/>
            </w:pPr>
            <w:r>
              <w:t xml:space="preserve">+Email: “  ” </w:t>
            </w:r>
          </w:p>
          <w:p w14:paraId="796E00D3" w14:textId="70B80202" w:rsidR="001C7BCB" w:rsidRDefault="001C7BCB" w:rsidP="001C7BCB">
            <w:pPr>
              <w:ind w:firstLine="0"/>
            </w:pPr>
            <w:r>
              <w:t>+Mật khẩu: “  ”</w:t>
            </w:r>
          </w:p>
          <w:p w14:paraId="0C22A2D4" w14:textId="373B63BF" w:rsidR="001C7BCB" w:rsidRDefault="001C7BCB" w:rsidP="001C7BCB">
            <w:pPr>
              <w:ind w:firstLine="0"/>
            </w:pPr>
            <w:r>
              <w:t>+Nhập lại MK: “ ”</w:t>
            </w:r>
          </w:p>
          <w:p w14:paraId="27CD6261" w14:textId="6B7AA939" w:rsidR="001C7BCB" w:rsidRDefault="001C7BCB" w:rsidP="001C7BCB">
            <w:pPr>
              <w:ind w:firstLine="0"/>
            </w:pPr>
            <w:r>
              <w:t>+Ho&amp;Ten: “ ”</w:t>
            </w:r>
          </w:p>
          <w:p w14:paraId="0D43E208" w14:textId="4272082A" w:rsidR="001C7BCB" w:rsidRDefault="001C7BCB" w:rsidP="001C7BCB">
            <w:pPr>
              <w:ind w:firstLine="0"/>
            </w:pPr>
            <w:r>
              <w:t>+SDT: “ ”</w:t>
            </w:r>
          </w:p>
          <w:p w14:paraId="3B2BF0B3" w14:textId="6C8E0326" w:rsidR="001C7BCB" w:rsidRDefault="001C7BCB" w:rsidP="001C7BCB">
            <w:pPr>
              <w:ind w:firstLine="0"/>
            </w:pPr>
            <w:r>
              <w:t>+Địa chỉ: “ ”</w:t>
            </w:r>
          </w:p>
        </w:tc>
        <w:tc>
          <w:tcPr>
            <w:tcW w:w="2252" w:type="dxa"/>
          </w:tcPr>
          <w:p w14:paraId="1FBDE88F" w14:textId="5D52B887" w:rsidR="001C7BCB" w:rsidRDefault="001C7BCB" w:rsidP="00585F4E">
            <w:pPr>
              <w:ind w:firstLine="0"/>
            </w:pPr>
            <w:r>
              <w:t xml:space="preserve">Thông báo </w:t>
            </w:r>
            <w:r w:rsidR="00D238BD">
              <w:t xml:space="preserve">không được để trống dữ liệu, </w:t>
            </w:r>
            <w:r>
              <w:t>đăng kí không thành công</w:t>
            </w:r>
            <w:r w:rsidR="002D7D52">
              <w:t>.</w:t>
            </w:r>
          </w:p>
        </w:tc>
      </w:tr>
      <w:tr w:rsidR="003C7F4D" w14:paraId="4AE70F4C" w14:textId="77777777" w:rsidTr="003C7F4D">
        <w:tc>
          <w:tcPr>
            <w:tcW w:w="1088" w:type="dxa"/>
          </w:tcPr>
          <w:p w14:paraId="7046E823" w14:textId="361084A2" w:rsidR="00D238BD" w:rsidRDefault="0064613B" w:rsidP="00585F4E">
            <w:pPr>
              <w:ind w:firstLine="0"/>
            </w:pPr>
            <w:r>
              <w:t>DK_04</w:t>
            </w:r>
          </w:p>
        </w:tc>
        <w:tc>
          <w:tcPr>
            <w:tcW w:w="692" w:type="dxa"/>
          </w:tcPr>
          <w:p w14:paraId="6B44874A" w14:textId="24666735" w:rsidR="00D238BD" w:rsidRDefault="00D238BD" w:rsidP="00585F4E">
            <w:pPr>
              <w:ind w:firstLine="0"/>
            </w:pPr>
            <w:r>
              <w:t>Đăng kí</w:t>
            </w:r>
          </w:p>
        </w:tc>
        <w:tc>
          <w:tcPr>
            <w:tcW w:w="1172" w:type="dxa"/>
          </w:tcPr>
          <w:p w14:paraId="3F071666" w14:textId="27ECA08C" w:rsidR="00D238BD" w:rsidRDefault="00D238BD" w:rsidP="00585F4E">
            <w:pPr>
              <w:ind w:firstLine="0"/>
            </w:pPr>
            <w:r>
              <w:t xml:space="preserve">Để trống </w:t>
            </w:r>
            <w:r w:rsidR="001F50AB">
              <w:t>“</w:t>
            </w:r>
            <w:r>
              <w:t>Mật khẩu</w:t>
            </w:r>
            <w:r w:rsidR="001F50AB">
              <w:t>”</w:t>
            </w:r>
            <w:r>
              <w:t xml:space="preserve"> và nhập đầy đủ các trường dữ liệu khác</w:t>
            </w:r>
          </w:p>
        </w:tc>
        <w:tc>
          <w:tcPr>
            <w:tcW w:w="946" w:type="dxa"/>
          </w:tcPr>
          <w:p w14:paraId="0DF30BEB" w14:textId="16DCB6B5" w:rsidR="00D238BD" w:rsidRDefault="00D238BD" w:rsidP="00585F4E">
            <w:pPr>
              <w:ind w:firstLine="0"/>
            </w:pPr>
            <w:r>
              <w:t>Truy cập thành công vào giao diện đăng kí</w:t>
            </w:r>
          </w:p>
        </w:tc>
        <w:tc>
          <w:tcPr>
            <w:tcW w:w="3546" w:type="dxa"/>
          </w:tcPr>
          <w:p w14:paraId="66EEB3A1" w14:textId="0F0133FD" w:rsidR="00D238BD" w:rsidRDefault="00D238BD" w:rsidP="00D238BD">
            <w:pPr>
              <w:ind w:firstLine="0"/>
            </w:pPr>
            <w:r>
              <w:t>+Email: lanlan1999@gmail.com</w:t>
            </w:r>
          </w:p>
          <w:p w14:paraId="6E6E1E66" w14:textId="77777777" w:rsidR="00D238BD" w:rsidRDefault="00D238BD" w:rsidP="00D238BD">
            <w:pPr>
              <w:ind w:firstLine="0"/>
            </w:pPr>
            <w:r>
              <w:t>+Mật khẩu: “  ”</w:t>
            </w:r>
          </w:p>
          <w:p w14:paraId="11911303" w14:textId="3ACE9452" w:rsidR="00D238BD" w:rsidRDefault="00D238BD" w:rsidP="00D238BD">
            <w:pPr>
              <w:ind w:firstLine="0"/>
            </w:pPr>
            <w:r>
              <w:t>+Nhập lại MK: 12345Lan@</w:t>
            </w:r>
          </w:p>
          <w:p w14:paraId="0593198F" w14:textId="03B2B18B" w:rsidR="00D238BD" w:rsidRDefault="00D238BD" w:rsidP="00D238BD">
            <w:pPr>
              <w:ind w:firstLine="0"/>
            </w:pPr>
            <w:r>
              <w:t>+Ho&amp;Ten: Lan Hà</w:t>
            </w:r>
          </w:p>
          <w:p w14:paraId="774830A7" w14:textId="3C13CC37" w:rsidR="00D238BD" w:rsidRDefault="00D238BD" w:rsidP="00D238BD">
            <w:pPr>
              <w:ind w:firstLine="0"/>
            </w:pPr>
            <w:r>
              <w:t>+SDT: 0987654321</w:t>
            </w:r>
          </w:p>
          <w:p w14:paraId="1535D976" w14:textId="77777777" w:rsidR="00D238BD" w:rsidRDefault="00D238BD" w:rsidP="00D238BD">
            <w:pPr>
              <w:ind w:firstLine="0"/>
            </w:pPr>
          </w:p>
          <w:p w14:paraId="401CE713" w14:textId="108F0F27" w:rsidR="00D238BD" w:rsidRDefault="00D238BD" w:rsidP="00D238BD">
            <w:pPr>
              <w:ind w:firstLine="0"/>
            </w:pPr>
            <w:r>
              <w:t>+Địa chỉ: 38 Lê Lợi</w:t>
            </w:r>
          </w:p>
        </w:tc>
        <w:tc>
          <w:tcPr>
            <w:tcW w:w="2252" w:type="dxa"/>
          </w:tcPr>
          <w:p w14:paraId="2FD9A04A" w14:textId="198470F9" w:rsidR="00D238BD" w:rsidRDefault="00D238BD" w:rsidP="00585F4E">
            <w:pPr>
              <w:ind w:firstLine="0"/>
            </w:pPr>
            <w:r>
              <w:t xml:space="preserve">Thông báo </w:t>
            </w:r>
            <w:r w:rsidR="00DF0884">
              <w:t>“M</w:t>
            </w:r>
            <w:r>
              <w:t>ật khẩu</w:t>
            </w:r>
            <w:r w:rsidR="00DF0884">
              <w:t>”</w:t>
            </w:r>
            <w:r>
              <w:t xml:space="preserve"> không được để trống, đăng kí không thành công</w:t>
            </w:r>
            <w:r w:rsidR="001F50AB">
              <w:t>.</w:t>
            </w:r>
          </w:p>
        </w:tc>
      </w:tr>
      <w:tr w:rsidR="003C7F4D" w14:paraId="477C181E" w14:textId="77777777" w:rsidTr="003C7F4D">
        <w:tc>
          <w:tcPr>
            <w:tcW w:w="1088" w:type="dxa"/>
          </w:tcPr>
          <w:p w14:paraId="62474D72" w14:textId="18E6F1F6" w:rsidR="001F50AB" w:rsidRDefault="001F50AB" w:rsidP="001F50AB">
            <w:pPr>
              <w:ind w:firstLine="0"/>
            </w:pPr>
            <w:r>
              <w:lastRenderedPageBreak/>
              <w:t>DK</w:t>
            </w:r>
            <w:r w:rsidR="0064613B">
              <w:t>_05</w:t>
            </w:r>
          </w:p>
        </w:tc>
        <w:tc>
          <w:tcPr>
            <w:tcW w:w="692" w:type="dxa"/>
          </w:tcPr>
          <w:p w14:paraId="6472E780" w14:textId="44F16F56" w:rsidR="001F50AB" w:rsidRDefault="001F50AB" w:rsidP="001F50AB">
            <w:pPr>
              <w:ind w:firstLine="0"/>
            </w:pPr>
            <w:r>
              <w:t xml:space="preserve">Đăng kí </w:t>
            </w:r>
          </w:p>
        </w:tc>
        <w:tc>
          <w:tcPr>
            <w:tcW w:w="1172" w:type="dxa"/>
          </w:tcPr>
          <w:p w14:paraId="27281895" w14:textId="0521E964" w:rsidR="001F50AB" w:rsidRDefault="001F50AB" w:rsidP="001F50AB">
            <w:pPr>
              <w:ind w:firstLine="0"/>
            </w:pPr>
            <w:r>
              <w:t>Để trống “Nhập lại mật khẩu” và nhập đầy đủ các trường dữ liệu khác</w:t>
            </w:r>
          </w:p>
        </w:tc>
        <w:tc>
          <w:tcPr>
            <w:tcW w:w="946" w:type="dxa"/>
          </w:tcPr>
          <w:p w14:paraId="4843C201" w14:textId="4D34BBF8" w:rsidR="001F50AB" w:rsidRDefault="00DF0884" w:rsidP="001F50AB">
            <w:pPr>
              <w:ind w:firstLine="0"/>
            </w:pPr>
            <w:r>
              <w:t>Truy cập thành công vào giao diện đăng kí</w:t>
            </w:r>
          </w:p>
        </w:tc>
        <w:tc>
          <w:tcPr>
            <w:tcW w:w="3546" w:type="dxa"/>
          </w:tcPr>
          <w:p w14:paraId="673B52D7" w14:textId="77777777" w:rsidR="001F50AB" w:rsidRDefault="001F50AB" w:rsidP="001F50AB">
            <w:pPr>
              <w:ind w:firstLine="0"/>
            </w:pPr>
            <w:r>
              <w:t>+Email: lanlan1999@gmail.com</w:t>
            </w:r>
          </w:p>
          <w:p w14:paraId="69E5E5E8" w14:textId="4A09A512" w:rsidR="001F50AB" w:rsidRDefault="001F50AB" w:rsidP="001F50AB">
            <w:pPr>
              <w:ind w:firstLine="0"/>
            </w:pPr>
            <w:r>
              <w:t>+Mật khẩu: 12345Lan@</w:t>
            </w:r>
          </w:p>
          <w:p w14:paraId="33B1F363" w14:textId="4ECC53F5" w:rsidR="001F50AB" w:rsidRDefault="001F50AB" w:rsidP="001F50AB">
            <w:pPr>
              <w:ind w:firstLine="0"/>
            </w:pPr>
            <w:r>
              <w:t>+Nhập lại MK: “  ”</w:t>
            </w:r>
          </w:p>
          <w:p w14:paraId="4CD2EB57" w14:textId="77777777" w:rsidR="001F50AB" w:rsidRDefault="001F50AB" w:rsidP="001F50AB">
            <w:pPr>
              <w:ind w:firstLine="0"/>
            </w:pPr>
            <w:r>
              <w:t>+Ho&amp;Ten: Lan Hà</w:t>
            </w:r>
          </w:p>
          <w:p w14:paraId="529B424B" w14:textId="77777777" w:rsidR="001F50AB" w:rsidRDefault="001F50AB" w:rsidP="001F50AB">
            <w:pPr>
              <w:ind w:firstLine="0"/>
            </w:pPr>
            <w:r>
              <w:t>+SDT: 0987654321</w:t>
            </w:r>
          </w:p>
          <w:p w14:paraId="294B2159" w14:textId="77777777" w:rsidR="001F50AB" w:rsidRDefault="001F50AB" w:rsidP="001F50AB">
            <w:pPr>
              <w:ind w:firstLine="0"/>
            </w:pPr>
          </w:p>
          <w:p w14:paraId="6A766AD7" w14:textId="424B0E9A" w:rsidR="001F50AB" w:rsidRDefault="001F50AB" w:rsidP="001F50AB">
            <w:pPr>
              <w:ind w:firstLine="0"/>
            </w:pPr>
            <w:r>
              <w:t xml:space="preserve">+Địa chỉ: 38 Lê Lợi </w:t>
            </w:r>
          </w:p>
        </w:tc>
        <w:tc>
          <w:tcPr>
            <w:tcW w:w="2252" w:type="dxa"/>
          </w:tcPr>
          <w:p w14:paraId="5BEDA913" w14:textId="337B777B" w:rsidR="001F50AB" w:rsidRDefault="001F50AB" w:rsidP="001F50AB">
            <w:pPr>
              <w:ind w:firstLine="0"/>
            </w:pPr>
            <w:r>
              <w:t>Thông báo “Nhập lại mật khẩu” không được để trống, đăng kí không thành công.</w:t>
            </w:r>
          </w:p>
        </w:tc>
      </w:tr>
      <w:tr w:rsidR="003C7F4D" w14:paraId="4A3671BD" w14:textId="77777777" w:rsidTr="003C7F4D">
        <w:tc>
          <w:tcPr>
            <w:tcW w:w="1088" w:type="dxa"/>
          </w:tcPr>
          <w:p w14:paraId="01DE5961" w14:textId="353EA896" w:rsidR="001F50AB" w:rsidRDefault="001F50AB" w:rsidP="003C7F4D">
            <w:pPr>
              <w:ind w:firstLine="0"/>
            </w:pPr>
            <w:r>
              <w:t>DK</w:t>
            </w:r>
            <w:r w:rsidR="0064613B">
              <w:t>_06</w:t>
            </w:r>
          </w:p>
        </w:tc>
        <w:tc>
          <w:tcPr>
            <w:tcW w:w="692" w:type="dxa"/>
          </w:tcPr>
          <w:p w14:paraId="4A17A1C0" w14:textId="77777777" w:rsidR="001F50AB" w:rsidRDefault="001F50AB" w:rsidP="003C7F4D">
            <w:pPr>
              <w:ind w:firstLine="0"/>
            </w:pPr>
            <w:r>
              <w:t xml:space="preserve">Đăng kí </w:t>
            </w:r>
          </w:p>
        </w:tc>
        <w:tc>
          <w:tcPr>
            <w:tcW w:w="1172" w:type="dxa"/>
          </w:tcPr>
          <w:p w14:paraId="07A50F7C" w14:textId="542E2742" w:rsidR="001F50AB" w:rsidRDefault="001F50AB" w:rsidP="001F50AB">
            <w:pPr>
              <w:ind w:firstLine="0"/>
            </w:pPr>
            <w:r>
              <w:t>Để trống “Họ Tên” và nhập đầy đủ các trường dữ liệu khác</w:t>
            </w:r>
          </w:p>
        </w:tc>
        <w:tc>
          <w:tcPr>
            <w:tcW w:w="946" w:type="dxa"/>
          </w:tcPr>
          <w:p w14:paraId="624FAC29" w14:textId="7CCD2F44" w:rsidR="001F50AB" w:rsidRDefault="00DF0884" w:rsidP="003C7F4D">
            <w:pPr>
              <w:ind w:firstLine="0"/>
            </w:pPr>
            <w:r>
              <w:t>Truy cập thành công vào giao diện đăng kí</w:t>
            </w:r>
          </w:p>
        </w:tc>
        <w:tc>
          <w:tcPr>
            <w:tcW w:w="3546" w:type="dxa"/>
          </w:tcPr>
          <w:p w14:paraId="258C8FDE" w14:textId="77777777" w:rsidR="001F50AB" w:rsidRDefault="001F50AB" w:rsidP="003C7F4D">
            <w:pPr>
              <w:ind w:firstLine="0"/>
            </w:pPr>
            <w:r>
              <w:t>+Email: lanlan1999@gmail.com</w:t>
            </w:r>
          </w:p>
          <w:p w14:paraId="1C77EB80" w14:textId="77777777" w:rsidR="001F50AB" w:rsidRDefault="001F50AB" w:rsidP="003C7F4D">
            <w:pPr>
              <w:ind w:firstLine="0"/>
            </w:pPr>
            <w:r>
              <w:t>+Mật khẩu: 12345Lan@</w:t>
            </w:r>
          </w:p>
          <w:p w14:paraId="3F925BA7" w14:textId="4EFE3C60" w:rsidR="001F50AB" w:rsidRDefault="001F50AB" w:rsidP="003C7F4D">
            <w:pPr>
              <w:ind w:firstLine="0"/>
            </w:pPr>
            <w:r>
              <w:t xml:space="preserve">+Nhập lại MK: </w:t>
            </w:r>
            <w:r w:rsidR="00CF3033">
              <w:t>12345Lan@</w:t>
            </w:r>
          </w:p>
          <w:p w14:paraId="6CD2DA73" w14:textId="4A740E08" w:rsidR="001F50AB" w:rsidRDefault="001F50AB" w:rsidP="003C7F4D">
            <w:pPr>
              <w:ind w:firstLine="0"/>
            </w:pPr>
            <w:r>
              <w:t xml:space="preserve">+Ho&amp;Ten: </w:t>
            </w:r>
            <w:r w:rsidR="00CF3033">
              <w:t>“  ”</w:t>
            </w:r>
          </w:p>
          <w:p w14:paraId="7013643D" w14:textId="77777777" w:rsidR="001F50AB" w:rsidRDefault="001F50AB" w:rsidP="003C7F4D">
            <w:pPr>
              <w:ind w:firstLine="0"/>
            </w:pPr>
            <w:r>
              <w:t>+SDT: 0987654321</w:t>
            </w:r>
          </w:p>
          <w:p w14:paraId="32F958BE" w14:textId="77777777" w:rsidR="001F50AB" w:rsidRDefault="001F50AB" w:rsidP="003C7F4D">
            <w:pPr>
              <w:ind w:firstLine="0"/>
            </w:pPr>
          </w:p>
          <w:p w14:paraId="22CE501C" w14:textId="77777777" w:rsidR="001F50AB" w:rsidRDefault="001F50AB" w:rsidP="003C7F4D">
            <w:pPr>
              <w:ind w:firstLine="0"/>
            </w:pPr>
            <w:r>
              <w:t xml:space="preserve">+Địa chỉ: 38 Lê Lợi </w:t>
            </w:r>
          </w:p>
        </w:tc>
        <w:tc>
          <w:tcPr>
            <w:tcW w:w="2252" w:type="dxa"/>
          </w:tcPr>
          <w:p w14:paraId="5FE408E7" w14:textId="224DC72E" w:rsidR="001F50AB" w:rsidRDefault="001F50AB" w:rsidP="00DF0884">
            <w:pPr>
              <w:ind w:firstLine="0"/>
            </w:pPr>
            <w:r>
              <w:t>Thông báo “</w:t>
            </w:r>
            <w:r w:rsidR="00DF0884">
              <w:t>Họ Tên</w:t>
            </w:r>
            <w:r>
              <w:t>” không được để trống, đăng kí không thành công.</w:t>
            </w:r>
          </w:p>
        </w:tc>
      </w:tr>
      <w:tr w:rsidR="003C7F4D" w14:paraId="478EAD27" w14:textId="77777777" w:rsidTr="003C7F4D">
        <w:tc>
          <w:tcPr>
            <w:tcW w:w="1088" w:type="dxa"/>
          </w:tcPr>
          <w:p w14:paraId="1E3A735A" w14:textId="1F056A84" w:rsidR="00DF0884" w:rsidRDefault="00DF0884" w:rsidP="003C7F4D">
            <w:pPr>
              <w:ind w:firstLine="0"/>
            </w:pPr>
            <w:r>
              <w:t>DK</w:t>
            </w:r>
            <w:r w:rsidR="0064613B">
              <w:t>_07</w:t>
            </w:r>
          </w:p>
        </w:tc>
        <w:tc>
          <w:tcPr>
            <w:tcW w:w="692" w:type="dxa"/>
          </w:tcPr>
          <w:p w14:paraId="436816AE" w14:textId="77777777" w:rsidR="00DF0884" w:rsidRDefault="00DF0884" w:rsidP="003C7F4D">
            <w:pPr>
              <w:ind w:firstLine="0"/>
            </w:pPr>
            <w:r>
              <w:t xml:space="preserve">Đăng kí </w:t>
            </w:r>
          </w:p>
        </w:tc>
        <w:tc>
          <w:tcPr>
            <w:tcW w:w="1172" w:type="dxa"/>
          </w:tcPr>
          <w:p w14:paraId="0B3ADE47" w14:textId="57556480" w:rsidR="00DF0884" w:rsidRDefault="00DF0884" w:rsidP="003C7F4D">
            <w:pPr>
              <w:ind w:firstLine="0"/>
            </w:pPr>
            <w:r>
              <w:t>Để trống “SĐT” và nhập đầy đủ các trường dữ liệu khác</w:t>
            </w:r>
          </w:p>
        </w:tc>
        <w:tc>
          <w:tcPr>
            <w:tcW w:w="946" w:type="dxa"/>
          </w:tcPr>
          <w:p w14:paraId="6C6E097B" w14:textId="6BDF802A" w:rsidR="00DF0884" w:rsidRDefault="00DF0884" w:rsidP="003C7F4D">
            <w:pPr>
              <w:ind w:firstLine="0"/>
            </w:pPr>
            <w:r>
              <w:t>Truy cập thành công vào giao diện đăng kí</w:t>
            </w:r>
          </w:p>
        </w:tc>
        <w:tc>
          <w:tcPr>
            <w:tcW w:w="3546" w:type="dxa"/>
          </w:tcPr>
          <w:p w14:paraId="546E9CA8" w14:textId="77777777" w:rsidR="00DF0884" w:rsidRDefault="00DF0884" w:rsidP="003C7F4D">
            <w:pPr>
              <w:ind w:firstLine="0"/>
            </w:pPr>
            <w:r>
              <w:t>+Email: lanlan1999@gmail.com</w:t>
            </w:r>
          </w:p>
          <w:p w14:paraId="327CC54E" w14:textId="77777777" w:rsidR="00DF0884" w:rsidRDefault="00DF0884" w:rsidP="003C7F4D">
            <w:pPr>
              <w:ind w:firstLine="0"/>
            </w:pPr>
            <w:r>
              <w:t>+Mật khẩu: 12345Lan@</w:t>
            </w:r>
          </w:p>
          <w:p w14:paraId="77AA06DE" w14:textId="77777777" w:rsidR="00DF0884" w:rsidRDefault="00DF0884" w:rsidP="003C7F4D">
            <w:pPr>
              <w:ind w:firstLine="0"/>
            </w:pPr>
            <w:r>
              <w:t>+Nhập lại MK: 12345Lan@</w:t>
            </w:r>
          </w:p>
          <w:p w14:paraId="50D66211" w14:textId="72478AB2" w:rsidR="00DF0884" w:rsidRDefault="00DF0884" w:rsidP="003C7F4D">
            <w:pPr>
              <w:ind w:firstLine="0"/>
            </w:pPr>
            <w:r>
              <w:t>+Ho&amp;Ten: Lan Hà</w:t>
            </w:r>
          </w:p>
          <w:p w14:paraId="4B7D03E9" w14:textId="375BC7CC" w:rsidR="00DF0884" w:rsidRDefault="00DF0884" w:rsidP="003C7F4D">
            <w:pPr>
              <w:ind w:firstLine="0"/>
            </w:pPr>
            <w:r>
              <w:t>+SDT: “  ”</w:t>
            </w:r>
          </w:p>
          <w:p w14:paraId="160BE467" w14:textId="77777777" w:rsidR="00DF0884" w:rsidRDefault="00DF0884" w:rsidP="003C7F4D">
            <w:pPr>
              <w:ind w:firstLine="0"/>
            </w:pPr>
          </w:p>
          <w:p w14:paraId="61460654" w14:textId="77777777" w:rsidR="00DF0884" w:rsidRDefault="00DF0884" w:rsidP="003C7F4D">
            <w:pPr>
              <w:ind w:firstLine="0"/>
            </w:pPr>
            <w:r>
              <w:t xml:space="preserve">+Địa chỉ: 38 Lê Lợi </w:t>
            </w:r>
          </w:p>
        </w:tc>
        <w:tc>
          <w:tcPr>
            <w:tcW w:w="2252" w:type="dxa"/>
          </w:tcPr>
          <w:p w14:paraId="566DA639" w14:textId="1510DE2F" w:rsidR="00DF0884" w:rsidRDefault="00DF0884" w:rsidP="00DF0884">
            <w:pPr>
              <w:ind w:firstLine="0"/>
            </w:pPr>
            <w:r>
              <w:t>Thông báo “SĐT” không được để trống, đăng kí không thành công.</w:t>
            </w:r>
          </w:p>
        </w:tc>
      </w:tr>
      <w:tr w:rsidR="003C7F4D" w14:paraId="6D00F43E" w14:textId="77777777" w:rsidTr="003C7F4D">
        <w:tc>
          <w:tcPr>
            <w:tcW w:w="1088" w:type="dxa"/>
          </w:tcPr>
          <w:p w14:paraId="432866F3" w14:textId="3C854A67" w:rsidR="00DF0884" w:rsidRDefault="00DF0884" w:rsidP="003C7F4D">
            <w:pPr>
              <w:ind w:firstLine="0"/>
            </w:pPr>
            <w:r>
              <w:lastRenderedPageBreak/>
              <w:t>DK</w:t>
            </w:r>
            <w:r w:rsidR="0064613B">
              <w:t>_08</w:t>
            </w:r>
          </w:p>
        </w:tc>
        <w:tc>
          <w:tcPr>
            <w:tcW w:w="692" w:type="dxa"/>
          </w:tcPr>
          <w:p w14:paraId="000242C3" w14:textId="77777777" w:rsidR="00DF0884" w:rsidRDefault="00DF0884" w:rsidP="003C7F4D">
            <w:pPr>
              <w:ind w:firstLine="0"/>
            </w:pPr>
            <w:r>
              <w:t xml:space="preserve">Đăng kí </w:t>
            </w:r>
          </w:p>
        </w:tc>
        <w:tc>
          <w:tcPr>
            <w:tcW w:w="1172" w:type="dxa"/>
          </w:tcPr>
          <w:p w14:paraId="71C7D514" w14:textId="14F77740" w:rsidR="00DF0884" w:rsidRDefault="00DF0884" w:rsidP="003C7F4D">
            <w:pPr>
              <w:ind w:firstLine="0"/>
            </w:pPr>
            <w:r>
              <w:t>Để trống “Địa Chỉ” và nhập đầy đủ các trường dữ liệu khác</w:t>
            </w:r>
          </w:p>
        </w:tc>
        <w:tc>
          <w:tcPr>
            <w:tcW w:w="946" w:type="dxa"/>
          </w:tcPr>
          <w:p w14:paraId="1A4660D9" w14:textId="02A2DB2B" w:rsidR="00DF0884" w:rsidRDefault="00DF0884" w:rsidP="003C7F4D">
            <w:pPr>
              <w:ind w:firstLine="0"/>
            </w:pPr>
            <w:r>
              <w:t>Truy cập thành công vào giao diện đăng kí</w:t>
            </w:r>
          </w:p>
        </w:tc>
        <w:tc>
          <w:tcPr>
            <w:tcW w:w="3546" w:type="dxa"/>
          </w:tcPr>
          <w:p w14:paraId="18FE1A8F" w14:textId="77777777" w:rsidR="00DF0884" w:rsidRDefault="00DF0884" w:rsidP="003C7F4D">
            <w:pPr>
              <w:ind w:firstLine="0"/>
            </w:pPr>
            <w:r>
              <w:t>+Email: lanlan1999@gmail.com</w:t>
            </w:r>
          </w:p>
          <w:p w14:paraId="674D9C7D" w14:textId="77777777" w:rsidR="00DF0884" w:rsidRDefault="00DF0884" w:rsidP="003C7F4D">
            <w:pPr>
              <w:ind w:firstLine="0"/>
            </w:pPr>
            <w:r>
              <w:t>+Mật khẩu: 12345Lan@</w:t>
            </w:r>
          </w:p>
          <w:p w14:paraId="27795E9F" w14:textId="77777777" w:rsidR="00DF0884" w:rsidRDefault="00DF0884" w:rsidP="003C7F4D">
            <w:pPr>
              <w:ind w:firstLine="0"/>
            </w:pPr>
            <w:r>
              <w:t>+Nhập lại MK: 12345Lan@</w:t>
            </w:r>
          </w:p>
          <w:p w14:paraId="762FD339" w14:textId="111DD53A" w:rsidR="00DF0884" w:rsidRDefault="00DF0884" w:rsidP="003C7F4D">
            <w:pPr>
              <w:ind w:firstLine="0"/>
            </w:pPr>
            <w:r>
              <w:t>+Ho&amp;Ten: Lan Hà</w:t>
            </w:r>
          </w:p>
          <w:p w14:paraId="23C72D44" w14:textId="77777777" w:rsidR="00DF0884" w:rsidRDefault="00DF0884" w:rsidP="003C7F4D">
            <w:pPr>
              <w:ind w:firstLine="0"/>
            </w:pPr>
            <w:r>
              <w:t>+SDT: 0987654321</w:t>
            </w:r>
          </w:p>
          <w:p w14:paraId="2B205169" w14:textId="77777777" w:rsidR="00DF0884" w:rsidRDefault="00DF0884" w:rsidP="003C7F4D">
            <w:pPr>
              <w:ind w:firstLine="0"/>
            </w:pPr>
          </w:p>
          <w:p w14:paraId="11DFFC78" w14:textId="26D59B55" w:rsidR="00DF0884" w:rsidRDefault="00DF0884" w:rsidP="00DF0884">
            <w:pPr>
              <w:ind w:firstLine="0"/>
            </w:pPr>
            <w:r>
              <w:t xml:space="preserve">+Địa chỉ: “  ” </w:t>
            </w:r>
          </w:p>
        </w:tc>
        <w:tc>
          <w:tcPr>
            <w:tcW w:w="2252" w:type="dxa"/>
          </w:tcPr>
          <w:p w14:paraId="58E53A78" w14:textId="5B0DE6FE" w:rsidR="00DF0884" w:rsidRDefault="00DF0884" w:rsidP="00DF0884">
            <w:pPr>
              <w:ind w:firstLine="0"/>
            </w:pPr>
            <w:r>
              <w:t>Thông báo “Địa chỉ” không được để trống, đăng kí không thành công.</w:t>
            </w:r>
          </w:p>
        </w:tc>
      </w:tr>
      <w:tr w:rsidR="003C7F4D" w14:paraId="1C0EC6FC" w14:textId="77777777" w:rsidTr="003C7F4D">
        <w:tc>
          <w:tcPr>
            <w:tcW w:w="1088" w:type="dxa"/>
          </w:tcPr>
          <w:p w14:paraId="3F180979" w14:textId="77777777" w:rsidR="001F50AB" w:rsidRDefault="001F50AB" w:rsidP="001F50AB">
            <w:pPr>
              <w:ind w:firstLine="0"/>
            </w:pPr>
            <w:r>
              <w:t>DN_01</w:t>
            </w:r>
          </w:p>
        </w:tc>
        <w:tc>
          <w:tcPr>
            <w:tcW w:w="692" w:type="dxa"/>
          </w:tcPr>
          <w:p w14:paraId="18304F56" w14:textId="44A8759C" w:rsidR="001F50AB" w:rsidRDefault="001F50AB" w:rsidP="001F50AB">
            <w:pPr>
              <w:ind w:firstLine="0"/>
            </w:pPr>
            <w:r>
              <w:t>Đăng nhập</w:t>
            </w:r>
            <w:r w:rsidR="00043B79">
              <w:t>( kiểm tra GD đăng nhập)</w:t>
            </w:r>
          </w:p>
        </w:tc>
        <w:tc>
          <w:tcPr>
            <w:tcW w:w="1172" w:type="dxa"/>
          </w:tcPr>
          <w:p w14:paraId="10604AB2" w14:textId="60CA9EB6" w:rsidR="001F50AB" w:rsidRDefault="00043B79" w:rsidP="00043B79">
            <w:pPr>
              <w:ind w:firstLine="0"/>
            </w:pPr>
            <w:r>
              <w:t>Bấm nút “Đăng nhập ” hiển thị trên Header trang chủ</w:t>
            </w:r>
          </w:p>
        </w:tc>
        <w:tc>
          <w:tcPr>
            <w:tcW w:w="946" w:type="dxa"/>
          </w:tcPr>
          <w:p w14:paraId="591E47D5" w14:textId="2BB16402" w:rsidR="001F50AB" w:rsidRDefault="001F50AB" w:rsidP="00043B79">
            <w:pPr>
              <w:ind w:firstLine="0"/>
            </w:pPr>
            <w:r>
              <w:t xml:space="preserve">Truy cập thành công vào </w:t>
            </w:r>
            <w:r w:rsidR="00043B79">
              <w:t>Website</w:t>
            </w:r>
          </w:p>
        </w:tc>
        <w:tc>
          <w:tcPr>
            <w:tcW w:w="3546" w:type="dxa"/>
          </w:tcPr>
          <w:p w14:paraId="65C475C9" w14:textId="77777777" w:rsidR="001F50AB" w:rsidRDefault="001F50AB" w:rsidP="00043B79">
            <w:pPr>
              <w:ind w:firstLine="0"/>
            </w:pPr>
          </w:p>
        </w:tc>
        <w:tc>
          <w:tcPr>
            <w:tcW w:w="2252" w:type="dxa"/>
          </w:tcPr>
          <w:p w14:paraId="18C4511D" w14:textId="77777777" w:rsidR="00043B79" w:rsidRDefault="00043B79" w:rsidP="00043B79">
            <w:pPr>
              <w:ind w:firstLine="0"/>
            </w:pPr>
            <w:r>
              <w:t>Hiển thị popup đăng nhập  gồm:</w:t>
            </w:r>
          </w:p>
          <w:p w14:paraId="5AFC22E7" w14:textId="68A86BA5" w:rsidR="00043B79" w:rsidRDefault="00043B79" w:rsidP="00043B79">
            <w:pPr>
              <w:ind w:firstLine="0"/>
            </w:pPr>
            <w:r>
              <w:t>+ 1 Title “LOGIN INFORMATION”: Màu xanh dương</w:t>
            </w:r>
          </w:p>
          <w:p w14:paraId="20368DAF" w14:textId="67E625E6" w:rsidR="00043B79" w:rsidRDefault="00043B79" w:rsidP="00043B79">
            <w:pPr>
              <w:ind w:firstLine="0"/>
            </w:pPr>
            <w:r>
              <w:t>+ 1 Textbox UserName</w:t>
            </w:r>
          </w:p>
          <w:p w14:paraId="0348D2A8" w14:textId="77777777" w:rsidR="00043B79" w:rsidRDefault="00043B79" w:rsidP="00043B79">
            <w:pPr>
              <w:ind w:firstLine="0"/>
            </w:pPr>
            <w:r>
              <w:t>+ 1 Textbox Password</w:t>
            </w:r>
          </w:p>
          <w:p w14:paraId="1D848174" w14:textId="0F9E3E74" w:rsidR="00043B79" w:rsidRDefault="00043B79" w:rsidP="00043B79">
            <w:pPr>
              <w:ind w:firstLine="0"/>
            </w:pPr>
            <w:r>
              <w:t>+ 1 Link “Forgot Password”: màu đỏ</w:t>
            </w:r>
          </w:p>
          <w:p w14:paraId="2F9C948E" w14:textId="233200EC" w:rsidR="00043B79" w:rsidRDefault="00043B79" w:rsidP="00043B79">
            <w:pPr>
              <w:ind w:firstLine="0"/>
            </w:pPr>
            <w:r>
              <w:t>+ 1 “Do not have account”: màu đỏ</w:t>
            </w:r>
          </w:p>
          <w:p w14:paraId="505A10E9" w14:textId="2DDD6D0B" w:rsidR="00043B79" w:rsidRDefault="00043B79" w:rsidP="00043B79">
            <w:pPr>
              <w:ind w:firstLine="0"/>
            </w:pPr>
            <w:r>
              <w:t xml:space="preserve">+ 1 BtnLogin: nền xanh, chữ trắng </w:t>
            </w:r>
          </w:p>
          <w:p w14:paraId="75FF98F6" w14:textId="53F33340" w:rsidR="00043B79" w:rsidRDefault="00043B79" w:rsidP="00043B79">
            <w:pPr>
              <w:ind w:firstLine="0"/>
            </w:pPr>
            <w:r>
              <w:t>+BtnLoginWithFB</w:t>
            </w:r>
          </w:p>
          <w:p w14:paraId="3CE79A14" w14:textId="15CFE138" w:rsidR="001F50AB" w:rsidRDefault="001F50AB" w:rsidP="001F50AB">
            <w:pPr>
              <w:ind w:firstLine="0"/>
            </w:pPr>
          </w:p>
        </w:tc>
      </w:tr>
      <w:tr w:rsidR="003C7F4D" w14:paraId="45F97444" w14:textId="77777777" w:rsidTr="003C7F4D">
        <w:tc>
          <w:tcPr>
            <w:tcW w:w="1088" w:type="dxa"/>
          </w:tcPr>
          <w:p w14:paraId="4A9E727B" w14:textId="4A1BCD0D" w:rsidR="00043B79" w:rsidRDefault="00043B79" w:rsidP="003C7F4D">
            <w:pPr>
              <w:ind w:firstLine="0"/>
            </w:pPr>
            <w:r>
              <w:lastRenderedPageBreak/>
              <w:t>DN_02</w:t>
            </w:r>
          </w:p>
        </w:tc>
        <w:tc>
          <w:tcPr>
            <w:tcW w:w="692" w:type="dxa"/>
          </w:tcPr>
          <w:p w14:paraId="3B9AA7CF" w14:textId="77777777" w:rsidR="00043B79" w:rsidRDefault="00043B79" w:rsidP="003C7F4D">
            <w:pPr>
              <w:ind w:firstLine="0"/>
            </w:pPr>
            <w:r>
              <w:t>Đăng nhập</w:t>
            </w:r>
          </w:p>
        </w:tc>
        <w:tc>
          <w:tcPr>
            <w:tcW w:w="1172" w:type="dxa"/>
          </w:tcPr>
          <w:p w14:paraId="372482D9" w14:textId="77777777" w:rsidR="00043B79" w:rsidRDefault="00043B79" w:rsidP="003C7F4D">
            <w:pPr>
              <w:ind w:firstLine="0"/>
            </w:pPr>
            <w:r>
              <w:t>Nhập  Email và địa chỉ hợp lệ vào các trường dữ liệu và bấm nút “Đăng nhập”</w:t>
            </w:r>
          </w:p>
        </w:tc>
        <w:tc>
          <w:tcPr>
            <w:tcW w:w="946" w:type="dxa"/>
          </w:tcPr>
          <w:p w14:paraId="0EBC7FB9" w14:textId="77777777" w:rsidR="00043B79" w:rsidRDefault="00043B79" w:rsidP="003C7F4D">
            <w:pPr>
              <w:ind w:firstLine="0"/>
            </w:pPr>
            <w:r>
              <w:t>Truy cập thành công vào giao diện đăng nhập</w:t>
            </w:r>
          </w:p>
        </w:tc>
        <w:tc>
          <w:tcPr>
            <w:tcW w:w="3546" w:type="dxa"/>
          </w:tcPr>
          <w:p w14:paraId="707C9B38" w14:textId="77777777" w:rsidR="00043B79" w:rsidRDefault="00043B79" w:rsidP="003C7F4D">
            <w:pPr>
              <w:ind w:firstLine="0"/>
            </w:pPr>
            <w:r>
              <w:t>+Email:</w:t>
            </w:r>
            <w:hyperlink r:id="rId55" w:history="1">
              <w:r w:rsidRPr="00C45F56">
                <w:rPr>
                  <w:rStyle w:val="Hyperlink"/>
                </w:rPr>
                <w:t>Lanlan99@gmail.com</w:t>
              </w:r>
            </w:hyperlink>
          </w:p>
          <w:p w14:paraId="775BAA54" w14:textId="77777777" w:rsidR="00043B79" w:rsidRDefault="00043B79" w:rsidP="003C7F4D">
            <w:pPr>
              <w:ind w:firstLine="0"/>
            </w:pPr>
            <w:r>
              <w:t>+Mật Khẩu: 12345Lan@</w:t>
            </w:r>
          </w:p>
          <w:p w14:paraId="12A24371" w14:textId="77777777" w:rsidR="00043B79" w:rsidRDefault="00043B79" w:rsidP="003C7F4D">
            <w:pPr>
              <w:ind w:firstLine="0"/>
            </w:pPr>
          </w:p>
        </w:tc>
        <w:tc>
          <w:tcPr>
            <w:tcW w:w="2252" w:type="dxa"/>
          </w:tcPr>
          <w:p w14:paraId="76020151" w14:textId="77777777" w:rsidR="00043B79" w:rsidRDefault="00043B79" w:rsidP="003C7F4D">
            <w:pPr>
              <w:ind w:firstLine="0"/>
            </w:pPr>
            <w:r>
              <w:t>Đăng nhập thành công vào hệ thống, không thể đăng nhập.</w:t>
            </w:r>
          </w:p>
        </w:tc>
      </w:tr>
      <w:tr w:rsidR="003C7F4D" w14:paraId="5BCE02D7" w14:textId="77777777" w:rsidTr="003C7F4D">
        <w:tc>
          <w:tcPr>
            <w:tcW w:w="1088" w:type="dxa"/>
          </w:tcPr>
          <w:p w14:paraId="4152FE28" w14:textId="77777777" w:rsidR="00043B79" w:rsidRDefault="00043B79" w:rsidP="001F50AB">
            <w:pPr>
              <w:ind w:firstLine="0"/>
            </w:pPr>
          </w:p>
        </w:tc>
        <w:tc>
          <w:tcPr>
            <w:tcW w:w="692" w:type="dxa"/>
          </w:tcPr>
          <w:p w14:paraId="27ED1741" w14:textId="77777777" w:rsidR="00043B79" w:rsidRDefault="00043B79" w:rsidP="001F50AB">
            <w:pPr>
              <w:ind w:firstLine="0"/>
            </w:pPr>
          </w:p>
        </w:tc>
        <w:tc>
          <w:tcPr>
            <w:tcW w:w="1172" w:type="dxa"/>
          </w:tcPr>
          <w:p w14:paraId="4DA1E078" w14:textId="77777777" w:rsidR="00043B79" w:rsidRDefault="00043B79" w:rsidP="001F50AB">
            <w:pPr>
              <w:ind w:firstLine="0"/>
            </w:pPr>
          </w:p>
        </w:tc>
        <w:tc>
          <w:tcPr>
            <w:tcW w:w="946" w:type="dxa"/>
          </w:tcPr>
          <w:p w14:paraId="562D3CDA" w14:textId="77777777" w:rsidR="00043B79" w:rsidRDefault="00043B79" w:rsidP="001F50AB">
            <w:pPr>
              <w:ind w:firstLine="0"/>
            </w:pPr>
          </w:p>
        </w:tc>
        <w:tc>
          <w:tcPr>
            <w:tcW w:w="3546" w:type="dxa"/>
          </w:tcPr>
          <w:p w14:paraId="20844832" w14:textId="77777777" w:rsidR="00043B79" w:rsidRDefault="00043B79" w:rsidP="001F50AB">
            <w:pPr>
              <w:ind w:firstLine="0"/>
            </w:pPr>
          </w:p>
        </w:tc>
        <w:tc>
          <w:tcPr>
            <w:tcW w:w="2252" w:type="dxa"/>
          </w:tcPr>
          <w:p w14:paraId="0DD26735" w14:textId="77777777" w:rsidR="00043B79" w:rsidRDefault="00043B79" w:rsidP="001F50AB">
            <w:pPr>
              <w:ind w:firstLine="0"/>
            </w:pPr>
          </w:p>
        </w:tc>
      </w:tr>
      <w:tr w:rsidR="003C7F4D" w14:paraId="55A08099" w14:textId="77777777" w:rsidTr="003C7F4D">
        <w:tc>
          <w:tcPr>
            <w:tcW w:w="1088" w:type="dxa"/>
          </w:tcPr>
          <w:p w14:paraId="73E28A21" w14:textId="4D41DC9A" w:rsidR="001F50AB" w:rsidRDefault="00043B79" w:rsidP="001F50AB">
            <w:pPr>
              <w:ind w:firstLine="0"/>
            </w:pPr>
            <w:r>
              <w:t>DN_03</w:t>
            </w:r>
          </w:p>
        </w:tc>
        <w:tc>
          <w:tcPr>
            <w:tcW w:w="692" w:type="dxa"/>
          </w:tcPr>
          <w:p w14:paraId="54D9F6AB" w14:textId="6C867B16" w:rsidR="001F50AB" w:rsidRDefault="001F50AB" w:rsidP="001F50AB">
            <w:pPr>
              <w:ind w:firstLine="0"/>
            </w:pPr>
            <w:r>
              <w:t>Đăng nhập</w:t>
            </w:r>
          </w:p>
        </w:tc>
        <w:tc>
          <w:tcPr>
            <w:tcW w:w="1172" w:type="dxa"/>
          </w:tcPr>
          <w:p w14:paraId="48D8E080" w14:textId="43038469" w:rsidR="001F50AB" w:rsidRDefault="001F50AB" w:rsidP="001F50AB">
            <w:pPr>
              <w:ind w:firstLine="0"/>
            </w:pPr>
            <w:r>
              <w:t>Không nhập dữ liệu và bấm nút “Đăng nhập”</w:t>
            </w:r>
          </w:p>
        </w:tc>
        <w:tc>
          <w:tcPr>
            <w:tcW w:w="946" w:type="dxa"/>
          </w:tcPr>
          <w:p w14:paraId="43297B4C" w14:textId="04F56FC4" w:rsidR="001F50AB" w:rsidRDefault="001F50AB" w:rsidP="001F50AB">
            <w:pPr>
              <w:ind w:firstLine="0"/>
            </w:pPr>
            <w:r>
              <w:t>Truy cập thành công vào giao diện đăng nhập</w:t>
            </w:r>
          </w:p>
        </w:tc>
        <w:tc>
          <w:tcPr>
            <w:tcW w:w="3546" w:type="dxa"/>
          </w:tcPr>
          <w:p w14:paraId="7981B0DD" w14:textId="1F2BAA17" w:rsidR="001F50AB" w:rsidRDefault="001F50AB" w:rsidP="001F50AB">
            <w:pPr>
              <w:ind w:firstLine="0"/>
            </w:pPr>
            <w:r>
              <w:t>+Email:</w:t>
            </w:r>
            <w:r w:rsidR="00050B39">
              <w:t xml:space="preserve"> </w:t>
            </w:r>
            <w:r w:rsidR="002D7D52">
              <w:t>“  ”</w:t>
            </w:r>
          </w:p>
          <w:p w14:paraId="296BE28F" w14:textId="716D683B" w:rsidR="001F50AB" w:rsidRDefault="001F50AB" w:rsidP="001F50AB">
            <w:pPr>
              <w:ind w:firstLine="0"/>
            </w:pPr>
            <w:r>
              <w:t>+Mật khẩu: “ ”</w:t>
            </w:r>
          </w:p>
        </w:tc>
        <w:tc>
          <w:tcPr>
            <w:tcW w:w="2252" w:type="dxa"/>
          </w:tcPr>
          <w:p w14:paraId="2ADF5A86" w14:textId="1C56063A" w:rsidR="001F50AB" w:rsidRDefault="00050B39" w:rsidP="00050B39">
            <w:pPr>
              <w:ind w:firstLine="0"/>
            </w:pPr>
            <w:r>
              <w:t>Thông báo</w:t>
            </w:r>
            <w:r w:rsidR="002D7D52">
              <w:t xml:space="preserve"> Email và Passw</w:t>
            </w:r>
            <w:r>
              <w:t xml:space="preserve">ord không được để trống, </w:t>
            </w:r>
            <w:r w:rsidR="002D7D52">
              <w:t>không thể đăng nhập.</w:t>
            </w:r>
          </w:p>
        </w:tc>
      </w:tr>
      <w:tr w:rsidR="003C7F4D" w14:paraId="76D7A15E" w14:textId="77777777" w:rsidTr="003C7F4D">
        <w:tc>
          <w:tcPr>
            <w:tcW w:w="1088" w:type="dxa"/>
          </w:tcPr>
          <w:p w14:paraId="43C18190" w14:textId="38F500C7" w:rsidR="00050B39" w:rsidRDefault="00043B79" w:rsidP="003C7F4D">
            <w:pPr>
              <w:ind w:firstLine="0"/>
            </w:pPr>
            <w:r>
              <w:t>DN_04</w:t>
            </w:r>
          </w:p>
        </w:tc>
        <w:tc>
          <w:tcPr>
            <w:tcW w:w="692" w:type="dxa"/>
          </w:tcPr>
          <w:p w14:paraId="71944CF2" w14:textId="77777777" w:rsidR="00050B39" w:rsidRDefault="00050B39" w:rsidP="003C7F4D">
            <w:pPr>
              <w:ind w:firstLine="0"/>
            </w:pPr>
            <w:r>
              <w:t>Đăng nhập</w:t>
            </w:r>
          </w:p>
        </w:tc>
        <w:tc>
          <w:tcPr>
            <w:tcW w:w="1172" w:type="dxa"/>
          </w:tcPr>
          <w:p w14:paraId="6158E5BC" w14:textId="4859B6AB" w:rsidR="00050B39" w:rsidRDefault="00050B39" w:rsidP="003C7F4D">
            <w:pPr>
              <w:ind w:firstLine="0"/>
            </w:pPr>
            <w:r>
              <w:t>Nhập Email hợp lệ và không nhập PassWord sau đó bấm nút “Đăng nhập”</w:t>
            </w:r>
          </w:p>
        </w:tc>
        <w:tc>
          <w:tcPr>
            <w:tcW w:w="946" w:type="dxa"/>
          </w:tcPr>
          <w:p w14:paraId="2A724706" w14:textId="77777777" w:rsidR="00050B39" w:rsidRDefault="00050B39" w:rsidP="003C7F4D">
            <w:pPr>
              <w:ind w:firstLine="0"/>
            </w:pPr>
            <w:r>
              <w:t>Truy cập thành công vào giao diện đăng nhập</w:t>
            </w:r>
          </w:p>
        </w:tc>
        <w:tc>
          <w:tcPr>
            <w:tcW w:w="3546" w:type="dxa"/>
          </w:tcPr>
          <w:p w14:paraId="7D1B6FF7" w14:textId="1210AF0E" w:rsidR="00050B39" w:rsidRDefault="00050B39" w:rsidP="003C7F4D">
            <w:pPr>
              <w:ind w:firstLine="0"/>
            </w:pPr>
            <w:r>
              <w:t xml:space="preserve">+Email: </w:t>
            </w:r>
            <w:hyperlink r:id="rId56" w:history="1">
              <w:r w:rsidR="002D7D52" w:rsidRPr="00C45F56">
                <w:rPr>
                  <w:rStyle w:val="Hyperlink"/>
                </w:rPr>
                <w:t>Lanlan99@gmail.com</w:t>
              </w:r>
            </w:hyperlink>
          </w:p>
          <w:p w14:paraId="20A35F2D" w14:textId="6C586399" w:rsidR="00050B39" w:rsidRDefault="00050B39" w:rsidP="002D7D52">
            <w:pPr>
              <w:ind w:firstLine="0"/>
            </w:pPr>
            <w:r>
              <w:t xml:space="preserve">+Mật khẩu: </w:t>
            </w:r>
            <w:r w:rsidR="002D7D52">
              <w:t>“  ”</w:t>
            </w:r>
          </w:p>
        </w:tc>
        <w:tc>
          <w:tcPr>
            <w:tcW w:w="2252" w:type="dxa"/>
          </w:tcPr>
          <w:p w14:paraId="36871259" w14:textId="0558021F" w:rsidR="00050B39" w:rsidRDefault="00050B39" w:rsidP="002D7D52">
            <w:pPr>
              <w:ind w:firstLine="0"/>
            </w:pPr>
            <w:r>
              <w:t xml:space="preserve">Thông </w:t>
            </w:r>
            <w:r w:rsidR="002D7D52">
              <w:t xml:space="preserve">báo Password </w:t>
            </w:r>
            <w:r>
              <w:t>không được để trống</w:t>
            </w:r>
            <w:r w:rsidR="002D7D52">
              <w:t>, không thể đăng nhập.</w:t>
            </w:r>
          </w:p>
        </w:tc>
      </w:tr>
      <w:tr w:rsidR="003C7F4D" w14:paraId="6465FBF2" w14:textId="77777777" w:rsidTr="003C7F4D">
        <w:tc>
          <w:tcPr>
            <w:tcW w:w="1088" w:type="dxa"/>
          </w:tcPr>
          <w:p w14:paraId="4C63C3AE" w14:textId="67ED6C3B" w:rsidR="002D7D52" w:rsidRDefault="00043B79" w:rsidP="003C7F4D">
            <w:pPr>
              <w:ind w:firstLine="0"/>
            </w:pPr>
            <w:r>
              <w:t>DN_05</w:t>
            </w:r>
          </w:p>
        </w:tc>
        <w:tc>
          <w:tcPr>
            <w:tcW w:w="692" w:type="dxa"/>
          </w:tcPr>
          <w:p w14:paraId="2A56CE04" w14:textId="77777777" w:rsidR="002D7D52" w:rsidRDefault="002D7D52" w:rsidP="003C7F4D">
            <w:pPr>
              <w:ind w:firstLine="0"/>
            </w:pPr>
            <w:r>
              <w:t>Đăng nhập</w:t>
            </w:r>
          </w:p>
        </w:tc>
        <w:tc>
          <w:tcPr>
            <w:tcW w:w="1172" w:type="dxa"/>
          </w:tcPr>
          <w:p w14:paraId="5F2A4731" w14:textId="77777777" w:rsidR="002D7D52" w:rsidRDefault="002D7D52" w:rsidP="003C7F4D">
            <w:pPr>
              <w:ind w:firstLine="0"/>
            </w:pPr>
            <w:r>
              <w:t xml:space="preserve">Nhập Email hợp lệ và không </w:t>
            </w:r>
            <w:r>
              <w:lastRenderedPageBreak/>
              <w:t>nhập PassWord sau đó bấm nút “Đăng nhập”</w:t>
            </w:r>
          </w:p>
        </w:tc>
        <w:tc>
          <w:tcPr>
            <w:tcW w:w="946" w:type="dxa"/>
          </w:tcPr>
          <w:p w14:paraId="73FA1789" w14:textId="77777777" w:rsidR="002D7D52" w:rsidRDefault="002D7D52" w:rsidP="003C7F4D">
            <w:pPr>
              <w:ind w:firstLine="0"/>
            </w:pPr>
            <w:r>
              <w:lastRenderedPageBreak/>
              <w:t xml:space="preserve">Truy cập thành công </w:t>
            </w:r>
            <w:r>
              <w:lastRenderedPageBreak/>
              <w:t>vào giao diện đăng nhập</w:t>
            </w:r>
          </w:p>
        </w:tc>
        <w:tc>
          <w:tcPr>
            <w:tcW w:w="3546" w:type="dxa"/>
          </w:tcPr>
          <w:p w14:paraId="5C65E2D2" w14:textId="77777777" w:rsidR="002D7D52" w:rsidRDefault="002D7D52" w:rsidP="003C7F4D">
            <w:pPr>
              <w:ind w:firstLine="0"/>
            </w:pPr>
            <w:r>
              <w:lastRenderedPageBreak/>
              <w:t>+Email: “  ”</w:t>
            </w:r>
          </w:p>
          <w:p w14:paraId="4BBB7C76" w14:textId="77777777" w:rsidR="002D7D52" w:rsidRDefault="002D7D52" w:rsidP="003C7F4D">
            <w:pPr>
              <w:ind w:firstLine="0"/>
            </w:pPr>
            <w:r>
              <w:t>+Mật khẩu: 12345Lan@</w:t>
            </w:r>
          </w:p>
        </w:tc>
        <w:tc>
          <w:tcPr>
            <w:tcW w:w="2252" w:type="dxa"/>
          </w:tcPr>
          <w:p w14:paraId="72A2A377" w14:textId="0F9940CF" w:rsidR="002D7D52" w:rsidRDefault="002D7D52" w:rsidP="003C7F4D">
            <w:pPr>
              <w:ind w:firstLine="0"/>
            </w:pPr>
            <w:r>
              <w:t xml:space="preserve">Thông báo UserName không được để trống, không thể đăng </w:t>
            </w:r>
            <w:r>
              <w:lastRenderedPageBreak/>
              <w:t>nhập.</w:t>
            </w:r>
          </w:p>
        </w:tc>
      </w:tr>
      <w:tr w:rsidR="003C7F4D" w14:paraId="60C2B7FD" w14:textId="77777777" w:rsidTr="003C7F4D">
        <w:tc>
          <w:tcPr>
            <w:tcW w:w="1088" w:type="dxa"/>
          </w:tcPr>
          <w:p w14:paraId="29194618" w14:textId="77777777" w:rsidR="001F50AB" w:rsidRDefault="001F50AB" w:rsidP="001F50AB">
            <w:pPr>
              <w:ind w:firstLine="0"/>
            </w:pPr>
          </w:p>
          <w:p w14:paraId="0DF3BDB2" w14:textId="21391E89" w:rsidR="001F50AB" w:rsidRDefault="00043B79" w:rsidP="001F50AB">
            <w:pPr>
              <w:ind w:firstLine="0"/>
            </w:pPr>
            <w:r>
              <w:t>DN_06</w:t>
            </w:r>
          </w:p>
        </w:tc>
        <w:tc>
          <w:tcPr>
            <w:tcW w:w="692" w:type="dxa"/>
          </w:tcPr>
          <w:p w14:paraId="5AC1156D" w14:textId="7BD13AE4" w:rsidR="001F50AB" w:rsidRDefault="001F50AB" w:rsidP="001F50AB">
            <w:pPr>
              <w:ind w:firstLine="0"/>
            </w:pPr>
            <w:r>
              <w:t>Đăng nhập</w:t>
            </w:r>
          </w:p>
        </w:tc>
        <w:tc>
          <w:tcPr>
            <w:tcW w:w="1172" w:type="dxa"/>
          </w:tcPr>
          <w:p w14:paraId="3C5FE68B" w14:textId="71BA5D00" w:rsidR="001F50AB" w:rsidRDefault="001F50AB" w:rsidP="001F50AB">
            <w:pPr>
              <w:ind w:firstLine="0"/>
            </w:pPr>
            <w:r>
              <w:t>Nhập Email chưa đăng kí và mật khẩu hợp lệ và bấm “Đăng nhập”</w:t>
            </w:r>
          </w:p>
        </w:tc>
        <w:tc>
          <w:tcPr>
            <w:tcW w:w="946" w:type="dxa"/>
          </w:tcPr>
          <w:p w14:paraId="461C2435" w14:textId="4B158FAE" w:rsidR="001F50AB" w:rsidRDefault="001F50AB" w:rsidP="001F50AB">
            <w:pPr>
              <w:ind w:firstLine="0"/>
            </w:pPr>
            <w:r>
              <w:t>Truy cập thành công vào giao diện đăng nhập</w:t>
            </w:r>
          </w:p>
        </w:tc>
        <w:tc>
          <w:tcPr>
            <w:tcW w:w="3546" w:type="dxa"/>
          </w:tcPr>
          <w:p w14:paraId="1F790EF3" w14:textId="77777777" w:rsidR="001F50AB" w:rsidRDefault="001F50AB" w:rsidP="001F50AB">
            <w:pPr>
              <w:ind w:firstLine="0"/>
            </w:pPr>
            <w:r>
              <w:t>+Email:cobexinhdep@gmail.com</w:t>
            </w:r>
          </w:p>
          <w:p w14:paraId="40A5EA8F" w14:textId="023F3781" w:rsidR="001F50AB" w:rsidRDefault="001F50AB" w:rsidP="001F50AB">
            <w:pPr>
              <w:ind w:firstLine="0"/>
            </w:pPr>
            <w:r>
              <w:t>+Mật khẩu: 12345Lan@</w:t>
            </w:r>
          </w:p>
        </w:tc>
        <w:tc>
          <w:tcPr>
            <w:tcW w:w="2252" w:type="dxa"/>
          </w:tcPr>
          <w:p w14:paraId="3824399B" w14:textId="77AEFFD3" w:rsidR="001F50AB" w:rsidRDefault="002D7D52" w:rsidP="001F50AB">
            <w:pPr>
              <w:ind w:firstLine="0"/>
            </w:pPr>
            <w:r>
              <w:t>Thông báo Email không tồn tại, không thể đăng nhập.</w:t>
            </w:r>
          </w:p>
        </w:tc>
      </w:tr>
      <w:tr w:rsidR="003C7F4D" w14:paraId="5401D158" w14:textId="77777777" w:rsidTr="003C7F4D">
        <w:tc>
          <w:tcPr>
            <w:tcW w:w="1088" w:type="dxa"/>
          </w:tcPr>
          <w:p w14:paraId="7EB6050C" w14:textId="15CAC901" w:rsidR="001F50AB" w:rsidRDefault="001F50AB" w:rsidP="001F50AB">
            <w:pPr>
              <w:ind w:firstLine="0"/>
            </w:pPr>
            <w:r>
              <w:t>GD_TC</w:t>
            </w:r>
            <w:r w:rsidR="00043B79">
              <w:t>1</w:t>
            </w:r>
          </w:p>
        </w:tc>
        <w:tc>
          <w:tcPr>
            <w:tcW w:w="692" w:type="dxa"/>
          </w:tcPr>
          <w:p w14:paraId="27EC8882" w14:textId="61FCF9DD" w:rsidR="001F50AB" w:rsidRDefault="001F50AB" w:rsidP="001F50AB">
            <w:pPr>
              <w:ind w:firstLine="0"/>
            </w:pPr>
            <w:r>
              <w:t>Giao diện trang chủ</w:t>
            </w:r>
          </w:p>
        </w:tc>
        <w:tc>
          <w:tcPr>
            <w:tcW w:w="1172" w:type="dxa"/>
          </w:tcPr>
          <w:p w14:paraId="383DB37A" w14:textId="6CE7DB09" w:rsidR="001F50AB" w:rsidRDefault="001F50AB" w:rsidP="00043B79">
            <w:pPr>
              <w:ind w:firstLine="0"/>
            </w:pPr>
            <w:r>
              <w:t xml:space="preserve"> Truy cập vào </w:t>
            </w:r>
            <w:r w:rsidR="00043B79">
              <w:t>đường dẫn “</w:t>
            </w:r>
            <w:r w:rsidR="00043B79">
              <w:rPr>
                <w:color w:val="FF0000"/>
              </w:rPr>
              <w:t>LINK RUN CODE</w:t>
            </w:r>
            <w:r w:rsidR="00043B79">
              <w:t>”</w:t>
            </w:r>
          </w:p>
        </w:tc>
        <w:tc>
          <w:tcPr>
            <w:tcW w:w="946" w:type="dxa"/>
          </w:tcPr>
          <w:p w14:paraId="321B1767" w14:textId="4236132A" w:rsidR="001F50AB" w:rsidRDefault="001F50AB" w:rsidP="001F50AB">
            <w:pPr>
              <w:ind w:firstLine="0"/>
            </w:pPr>
            <w:r>
              <w:t>Đã truy cập thành công vào Website</w:t>
            </w:r>
          </w:p>
        </w:tc>
        <w:tc>
          <w:tcPr>
            <w:tcW w:w="3546" w:type="dxa"/>
          </w:tcPr>
          <w:p w14:paraId="545D9A37" w14:textId="77777777" w:rsidR="001F50AB" w:rsidRDefault="001F50AB" w:rsidP="001F50AB">
            <w:pPr>
              <w:ind w:firstLine="0"/>
            </w:pPr>
          </w:p>
        </w:tc>
        <w:tc>
          <w:tcPr>
            <w:tcW w:w="2252" w:type="dxa"/>
          </w:tcPr>
          <w:p w14:paraId="2B140BC2" w14:textId="77777777" w:rsidR="001F50AB" w:rsidRDefault="001F50AB" w:rsidP="001F50AB">
            <w:pPr>
              <w:ind w:firstLine="0"/>
            </w:pPr>
            <w:r>
              <w:t>Giao diện hiển thị các thành phần của hệ thống gồm:        +Header chứa: SDT và Email liên hệ, BtnDangNhap, BtnDangKi, imgMy,imgVietNam</w:t>
            </w:r>
          </w:p>
          <w:p w14:paraId="3B13DA75" w14:textId="0FC97D0C" w:rsidR="001F50AB" w:rsidRDefault="001F50AB" w:rsidP="001F50AB">
            <w:pPr>
              <w:ind w:firstLine="0"/>
            </w:pPr>
            <w:r>
              <w:t>+TopContent chứa: Thông tin BDS cần tìm, BtnTimKiem.</w:t>
            </w:r>
          </w:p>
          <w:p w14:paraId="03B09133" w14:textId="6D1C12FB" w:rsidR="001F50AB" w:rsidRDefault="001F50AB" w:rsidP="001F50AB">
            <w:pPr>
              <w:ind w:firstLine="0"/>
            </w:pPr>
            <w:r>
              <w:t xml:space="preserve">+PageWrap: </w:t>
            </w:r>
            <w:r w:rsidR="002D7D52">
              <w:t xml:space="preserve">Chứa BtnDangTin, </w:t>
            </w:r>
            <w:r>
              <w:t xml:space="preserve"> thông tin các BDS đã đăng tin trong khoảng 7 </w:t>
            </w:r>
            <w:r>
              <w:lastRenderedPageBreak/>
              <w:t>ngày.</w:t>
            </w:r>
          </w:p>
          <w:p w14:paraId="25F21AFB" w14:textId="67189E8F" w:rsidR="001F50AB" w:rsidRDefault="001F50AB" w:rsidP="001F50AB">
            <w:pPr>
              <w:ind w:firstLine="0"/>
            </w:pPr>
            <w:r>
              <w:t>+Footer: Chứa thông tin liên hệ và địa chỉa công ty, 1 số hỗ trợ khách hàng.</w:t>
            </w:r>
          </w:p>
        </w:tc>
      </w:tr>
      <w:tr w:rsidR="003C7F4D" w14:paraId="26AD70F1" w14:textId="77777777" w:rsidTr="003C7F4D">
        <w:tc>
          <w:tcPr>
            <w:tcW w:w="1088" w:type="dxa"/>
          </w:tcPr>
          <w:p w14:paraId="64C905B7" w14:textId="365B14D2" w:rsidR="001F50AB" w:rsidRDefault="0014157D" w:rsidP="001F50AB">
            <w:pPr>
              <w:ind w:firstLine="0"/>
            </w:pPr>
            <w:r>
              <w:lastRenderedPageBreak/>
              <w:t>GD_DT</w:t>
            </w:r>
            <w:r w:rsidR="007517B5">
              <w:t>1</w:t>
            </w:r>
          </w:p>
        </w:tc>
        <w:tc>
          <w:tcPr>
            <w:tcW w:w="692" w:type="dxa"/>
          </w:tcPr>
          <w:p w14:paraId="0EED3B23" w14:textId="63035FA9" w:rsidR="001F50AB" w:rsidRDefault="0014157D" w:rsidP="001F50AB">
            <w:pPr>
              <w:ind w:firstLine="0"/>
            </w:pPr>
            <w:r>
              <w:t>Đăng tin</w:t>
            </w:r>
            <w:r w:rsidR="007517B5">
              <w:t>( kiểm tra giao diện đăng tin )</w:t>
            </w:r>
          </w:p>
        </w:tc>
        <w:tc>
          <w:tcPr>
            <w:tcW w:w="1172" w:type="dxa"/>
          </w:tcPr>
          <w:p w14:paraId="3E0278A5" w14:textId="076C2A7F" w:rsidR="001F50AB" w:rsidRDefault="0014157D" w:rsidP="001F50AB">
            <w:pPr>
              <w:ind w:firstLine="0"/>
            </w:pPr>
            <w:r>
              <w:t>Bấm nút “Đăng tin” ở PageWrap dưới Header trên giao diện trang chủ</w:t>
            </w:r>
          </w:p>
        </w:tc>
        <w:tc>
          <w:tcPr>
            <w:tcW w:w="946" w:type="dxa"/>
          </w:tcPr>
          <w:p w14:paraId="7FDB1DFD" w14:textId="5BA70747" w:rsidR="001F50AB" w:rsidRDefault="0014157D" w:rsidP="001F50AB">
            <w:pPr>
              <w:ind w:firstLine="0"/>
            </w:pPr>
            <w:r>
              <w:t>Đăng nhập thành công vào hệ thống</w:t>
            </w:r>
          </w:p>
        </w:tc>
        <w:tc>
          <w:tcPr>
            <w:tcW w:w="3546" w:type="dxa"/>
          </w:tcPr>
          <w:p w14:paraId="141A8121" w14:textId="0D41842A" w:rsidR="001F50AB" w:rsidRDefault="007517B5" w:rsidP="001F50AB">
            <w:pPr>
              <w:ind w:firstLine="0"/>
            </w:pPr>
            <w:r>
              <w:t>(Ghi chú: Cbb = Combobox)</w:t>
            </w:r>
          </w:p>
        </w:tc>
        <w:tc>
          <w:tcPr>
            <w:tcW w:w="2252" w:type="dxa"/>
          </w:tcPr>
          <w:p w14:paraId="2F31A35A" w14:textId="77777777" w:rsidR="007517B5" w:rsidRDefault="0014157D" w:rsidP="001F50AB">
            <w:pPr>
              <w:ind w:firstLine="0"/>
            </w:pPr>
            <w:r>
              <w:t xml:space="preserve">Hiển thị giao diện </w:t>
            </w:r>
            <w:r w:rsidR="007517B5">
              <w:t xml:space="preserve">đăng tin gồm: </w:t>
            </w:r>
          </w:p>
          <w:p w14:paraId="0763BFE8" w14:textId="77777777" w:rsidR="007517B5" w:rsidRDefault="007517B5" w:rsidP="001F50AB">
            <w:pPr>
              <w:ind w:firstLine="0"/>
            </w:pPr>
            <w:r>
              <w:t>+1 Cbb chọn hình thức BDS</w:t>
            </w:r>
          </w:p>
          <w:p w14:paraId="6E7F4BC9" w14:textId="77777777" w:rsidR="007517B5" w:rsidRDefault="007517B5" w:rsidP="001F50AB">
            <w:pPr>
              <w:ind w:firstLine="0"/>
            </w:pPr>
            <w:r>
              <w:t>+1 Cbb chọn loại BDS+</w:t>
            </w:r>
          </w:p>
          <w:p w14:paraId="797DB83E" w14:textId="3D0E429F" w:rsidR="007517B5" w:rsidRDefault="007517B5" w:rsidP="001F50AB">
            <w:pPr>
              <w:ind w:firstLine="0"/>
            </w:pPr>
            <w:r>
              <w:t>+1 Cbb chọn ĐC: Tỉnh/TP</w:t>
            </w:r>
          </w:p>
          <w:p w14:paraId="671EB3E3" w14:textId="21A4ACDC" w:rsidR="007517B5" w:rsidRDefault="007517B5" w:rsidP="001F50AB">
            <w:pPr>
              <w:ind w:firstLine="0"/>
            </w:pPr>
            <w:r>
              <w:t>+1 Cbb chọn</w:t>
            </w:r>
          </w:p>
          <w:p w14:paraId="3E01133B" w14:textId="77777777" w:rsidR="007517B5" w:rsidRDefault="007517B5" w:rsidP="001F50AB">
            <w:pPr>
              <w:ind w:firstLine="0"/>
            </w:pPr>
            <w:r>
              <w:t xml:space="preserve"> Quận/Huyện </w:t>
            </w:r>
          </w:p>
          <w:p w14:paraId="70AE488F" w14:textId="77777777" w:rsidR="007517B5" w:rsidRDefault="007517B5" w:rsidP="007517B5">
            <w:pPr>
              <w:ind w:firstLine="0"/>
            </w:pPr>
            <w:r>
              <w:t>+1 Cbb chọn: Khu vực</w:t>
            </w:r>
          </w:p>
          <w:p w14:paraId="6B778F7C" w14:textId="7C5C2E34" w:rsidR="007517B5" w:rsidRDefault="007517B5" w:rsidP="007517B5">
            <w:pPr>
              <w:ind w:firstLine="0"/>
            </w:pPr>
            <w:r>
              <w:t>+1 Cbb chọn: Tên đường</w:t>
            </w:r>
          </w:p>
          <w:p w14:paraId="776576D3" w14:textId="77777777" w:rsidR="007517B5" w:rsidRDefault="007517B5" w:rsidP="007517B5">
            <w:pPr>
              <w:ind w:firstLine="0"/>
            </w:pPr>
            <w:r>
              <w:t>+1 Cbb chọn: Hướng BDS</w:t>
            </w:r>
          </w:p>
          <w:p w14:paraId="178448F2" w14:textId="77777777" w:rsidR="007517B5" w:rsidRDefault="007517B5" w:rsidP="007517B5">
            <w:pPr>
              <w:ind w:firstLine="0"/>
            </w:pPr>
            <w:r>
              <w:t>+1 Textbox Diện tích</w:t>
            </w:r>
          </w:p>
          <w:p w14:paraId="386AAB9D" w14:textId="77777777" w:rsidR="007517B5" w:rsidRDefault="007517B5" w:rsidP="007517B5">
            <w:pPr>
              <w:ind w:firstLine="0"/>
            </w:pPr>
            <w:r>
              <w:t>+1 Cbb chọn m2</w:t>
            </w:r>
          </w:p>
          <w:p w14:paraId="62ABC288" w14:textId="77777777" w:rsidR="007517B5" w:rsidRDefault="007517B5" w:rsidP="007517B5">
            <w:pPr>
              <w:ind w:firstLine="0"/>
            </w:pPr>
            <w:r>
              <w:lastRenderedPageBreak/>
              <w:t>+1 Textbox Giá tiền</w:t>
            </w:r>
          </w:p>
          <w:p w14:paraId="325E074C" w14:textId="3BADF8D0" w:rsidR="007517B5" w:rsidRDefault="007517B5" w:rsidP="007517B5">
            <w:pPr>
              <w:ind w:firstLine="0"/>
            </w:pPr>
            <w:r>
              <w:t>+1 Cbb số tiền (m)</w:t>
            </w:r>
          </w:p>
          <w:p w14:paraId="1C2F1503" w14:textId="77777777" w:rsidR="007517B5" w:rsidRDefault="007517B5" w:rsidP="007517B5">
            <w:pPr>
              <w:ind w:firstLine="0"/>
            </w:pPr>
            <w:r>
              <w:t>+1 Map</w:t>
            </w:r>
          </w:p>
          <w:p w14:paraId="5545D893" w14:textId="77777777" w:rsidR="007517B5" w:rsidRDefault="007517B5" w:rsidP="007517B5">
            <w:pPr>
              <w:ind w:firstLine="0"/>
            </w:pPr>
            <w:r>
              <w:t>+1 Thanh tìm kiếm DC</w:t>
            </w:r>
          </w:p>
          <w:p w14:paraId="50932FE7" w14:textId="0F84B879" w:rsidR="007517B5" w:rsidRDefault="007517B5" w:rsidP="007517B5">
            <w:pPr>
              <w:ind w:firstLine="0"/>
            </w:pPr>
            <w:r>
              <w:t>+1 Textbox Tọa độ</w:t>
            </w:r>
          </w:p>
          <w:p w14:paraId="71A5A0D8" w14:textId="7A567484" w:rsidR="007517B5" w:rsidRDefault="007517B5" w:rsidP="007517B5">
            <w:pPr>
              <w:ind w:firstLine="0"/>
            </w:pPr>
            <w:r>
              <w:t>+1 Btn Đăng tin</w:t>
            </w:r>
          </w:p>
          <w:p w14:paraId="61C0ECFA" w14:textId="7D3D5E64" w:rsidR="007517B5" w:rsidRDefault="007517B5" w:rsidP="007517B5">
            <w:pPr>
              <w:ind w:firstLine="0"/>
            </w:pPr>
            <w:r>
              <w:t>+1 Btn Thoát</w:t>
            </w:r>
          </w:p>
          <w:p w14:paraId="57D8792C" w14:textId="2E5C9F75" w:rsidR="007517B5" w:rsidRDefault="007517B5" w:rsidP="007517B5">
            <w:pPr>
              <w:ind w:firstLine="0"/>
            </w:pPr>
          </w:p>
        </w:tc>
      </w:tr>
      <w:tr w:rsidR="003C7F4D" w14:paraId="2F35D51E" w14:textId="77777777" w:rsidTr="003C7F4D">
        <w:tc>
          <w:tcPr>
            <w:tcW w:w="1088" w:type="dxa"/>
          </w:tcPr>
          <w:p w14:paraId="66D28CDD" w14:textId="1379D327" w:rsidR="001F50AB" w:rsidRDefault="007517B5" w:rsidP="001F50AB">
            <w:pPr>
              <w:ind w:firstLine="0"/>
            </w:pPr>
            <w:r>
              <w:lastRenderedPageBreak/>
              <w:t>GD_DT2</w:t>
            </w:r>
          </w:p>
        </w:tc>
        <w:tc>
          <w:tcPr>
            <w:tcW w:w="692" w:type="dxa"/>
          </w:tcPr>
          <w:p w14:paraId="3672E6C8" w14:textId="43A64334" w:rsidR="001F50AB" w:rsidRDefault="007517B5" w:rsidP="001F50AB">
            <w:pPr>
              <w:ind w:firstLine="0"/>
            </w:pPr>
            <w:r>
              <w:t>Đăng tin</w:t>
            </w:r>
          </w:p>
        </w:tc>
        <w:tc>
          <w:tcPr>
            <w:tcW w:w="1172" w:type="dxa"/>
          </w:tcPr>
          <w:p w14:paraId="710C6118" w14:textId="0160D6BC" w:rsidR="001F50AB" w:rsidRDefault="007517B5" w:rsidP="001F50AB">
            <w:pPr>
              <w:ind w:firstLine="0"/>
            </w:pPr>
            <w:r>
              <w:t>Nhập đầy đủ thông tin vào các trường dữ liệu</w:t>
            </w:r>
            <w:r w:rsidR="00995484">
              <w:t xml:space="preserve"> và bấm nút “Đăng tin”</w:t>
            </w:r>
          </w:p>
        </w:tc>
        <w:tc>
          <w:tcPr>
            <w:tcW w:w="946" w:type="dxa"/>
          </w:tcPr>
          <w:p w14:paraId="02F5B8C7" w14:textId="52DB3783" w:rsidR="001F50AB" w:rsidRDefault="007517B5" w:rsidP="007517B5">
            <w:pPr>
              <w:ind w:firstLine="0"/>
            </w:pPr>
            <w:r>
              <w:t>Truy cập thành công vào giao diện đăng tin</w:t>
            </w:r>
          </w:p>
        </w:tc>
        <w:tc>
          <w:tcPr>
            <w:tcW w:w="3546" w:type="dxa"/>
          </w:tcPr>
          <w:p w14:paraId="30B7FC80" w14:textId="77777777" w:rsidR="001F50AB" w:rsidRDefault="00995484" w:rsidP="001F50AB">
            <w:pPr>
              <w:ind w:firstLine="0"/>
            </w:pPr>
            <w:r>
              <w:t>+Hình thức: Nhà đất cho thuê</w:t>
            </w:r>
          </w:p>
          <w:p w14:paraId="4F11CEED" w14:textId="77777777" w:rsidR="00995484" w:rsidRDefault="00995484" w:rsidP="001F50AB">
            <w:pPr>
              <w:ind w:firstLine="0"/>
            </w:pPr>
            <w:r>
              <w:t>+Loại BDS: Cho thuê mặt phố</w:t>
            </w:r>
          </w:p>
          <w:p w14:paraId="158D30C4" w14:textId="77777777" w:rsidR="00995484" w:rsidRDefault="00995484" w:rsidP="001F50AB">
            <w:pPr>
              <w:ind w:firstLine="0"/>
            </w:pPr>
            <w:r>
              <w:t>+Tỉnh/TP: Hồ Chí Minh</w:t>
            </w:r>
          </w:p>
          <w:p w14:paraId="34AA6DBD" w14:textId="77777777" w:rsidR="00995484" w:rsidRDefault="00995484" w:rsidP="001F50AB">
            <w:pPr>
              <w:ind w:firstLine="0"/>
            </w:pPr>
            <w:r>
              <w:t>+Quận: Gò Vấp</w:t>
            </w:r>
          </w:p>
          <w:p w14:paraId="15DCC60D" w14:textId="77777777" w:rsidR="00995484" w:rsidRDefault="00995484" w:rsidP="001F50AB">
            <w:pPr>
              <w:ind w:firstLine="0"/>
            </w:pPr>
            <w:r>
              <w:t>+Khu vực: Phường 5</w:t>
            </w:r>
          </w:p>
          <w:p w14:paraId="02E0088B" w14:textId="77777777" w:rsidR="00995484" w:rsidRDefault="00995484" w:rsidP="001F50AB">
            <w:pPr>
              <w:ind w:firstLine="0"/>
            </w:pPr>
            <w:r>
              <w:t>+Hướng BDS: Đông Nam</w:t>
            </w:r>
          </w:p>
          <w:p w14:paraId="0EB74677" w14:textId="77777777" w:rsidR="00995484" w:rsidRDefault="00995484" w:rsidP="001F50AB">
            <w:pPr>
              <w:ind w:firstLine="0"/>
            </w:pPr>
            <w:r>
              <w:t>+Diện tích: 50m2</w:t>
            </w:r>
          </w:p>
          <w:p w14:paraId="7D9128F8" w14:textId="77777777" w:rsidR="00995484" w:rsidRDefault="00995484" w:rsidP="001F50AB">
            <w:pPr>
              <w:ind w:firstLine="0"/>
            </w:pPr>
            <w:r>
              <w:t>+Tổng giá tiền: 3 tỷ</w:t>
            </w:r>
          </w:p>
          <w:p w14:paraId="4118D86C" w14:textId="77777777" w:rsidR="00995484" w:rsidRDefault="00995484" w:rsidP="001F50AB">
            <w:pPr>
              <w:ind w:firstLine="0"/>
            </w:pPr>
            <w:r>
              <w:t xml:space="preserve">Tọa độ: </w:t>
            </w:r>
            <w:r w:rsidRPr="00995484">
              <w:t>10.825866325541275</w:t>
            </w:r>
          </w:p>
          <w:p w14:paraId="27BE62DE" w14:textId="4649BF93" w:rsidR="00995484" w:rsidRDefault="00995484" w:rsidP="001F50AB">
            <w:pPr>
              <w:ind w:firstLine="0"/>
            </w:pPr>
            <w:r w:rsidRPr="00995484">
              <w:t>106.69520616531372</w:t>
            </w:r>
          </w:p>
        </w:tc>
        <w:tc>
          <w:tcPr>
            <w:tcW w:w="2252" w:type="dxa"/>
          </w:tcPr>
          <w:p w14:paraId="4DE39772" w14:textId="110FC5DC" w:rsidR="001F50AB" w:rsidRDefault="00995484" w:rsidP="001F50AB">
            <w:pPr>
              <w:ind w:firstLine="0"/>
            </w:pPr>
            <w:r>
              <w:t>Thông báo “Đăng tin thành công”, Thông tin BDS được lưu vào CSDL.</w:t>
            </w:r>
          </w:p>
        </w:tc>
      </w:tr>
      <w:tr w:rsidR="003C7F4D" w14:paraId="3BADE90A" w14:textId="77777777" w:rsidTr="003C7F4D">
        <w:tc>
          <w:tcPr>
            <w:tcW w:w="1088" w:type="dxa"/>
          </w:tcPr>
          <w:p w14:paraId="1561E346" w14:textId="19D1F868" w:rsidR="00995484" w:rsidRDefault="00995484" w:rsidP="001F50AB">
            <w:pPr>
              <w:ind w:firstLine="0"/>
            </w:pPr>
            <w:r>
              <w:t>DMK_01</w:t>
            </w:r>
          </w:p>
        </w:tc>
        <w:tc>
          <w:tcPr>
            <w:tcW w:w="692" w:type="dxa"/>
          </w:tcPr>
          <w:p w14:paraId="6758BC95" w14:textId="5D7BA260" w:rsidR="00995484" w:rsidRDefault="00BD0D12" w:rsidP="001F50AB">
            <w:pPr>
              <w:ind w:firstLine="0"/>
            </w:pPr>
            <w:r>
              <w:t>Đổi mật khẩu</w:t>
            </w:r>
            <w:r>
              <w:lastRenderedPageBreak/>
              <w:t>( kiểm tra giao diện đổi mật khẩu)</w:t>
            </w:r>
          </w:p>
        </w:tc>
        <w:tc>
          <w:tcPr>
            <w:tcW w:w="1172" w:type="dxa"/>
          </w:tcPr>
          <w:p w14:paraId="52479D42" w14:textId="5D2630AF" w:rsidR="00995484" w:rsidRDefault="00BD0D12" w:rsidP="001F50AB">
            <w:pPr>
              <w:ind w:firstLine="0"/>
            </w:pPr>
            <w:r>
              <w:lastRenderedPageBreak/>
              <w:t xml:space="preserve">Người dùng chọn </w:t>
            </w:r>
            <w:r>
              <w:lastRenderedPageBreak/>
              <w:t>“Thay đổi mật khẩu” trên giao diện “Thông tin người dùng”</w:t>
            </w:r>
          </w:p>
        </w:tc>
        <w:tc>
          <w:tcPr>
            <w:tcW w:w="946" w:type="dxa"/>
          </w:tcPr>
          <w:p w14:paraId="2068D3DB" w14:textId="7FD7C3C0" w:rsidR="00995484" w:rsidRDefault="00BD0D12" w:rsidP="007517B5">
            <w:pPr>
              <w:ind w:firstLine="0"/>
            </w:pPr>
            <w:r>
              <w:lastRenderedPageBreak/>
              <w:t xml:space="preserve">Truy cập thành </w:t>
            </w:r>
            <w:r>
              <w:lastRenderedPageBreak/>
              <w:t>công vào giao diện “Thông tin người dùng”</w:t>
            </w:r>
          </w:p>
        </w:tc>
        <w:tc>
          <w:tcPr>
            <w:tcW w:w="3546" w:type="dxa"/>
          </w:tcPr>
          <w:p w14:paraId="70943B18" w14:textId="55F24344" w:rsidR="00995484" w:rsidRDefault="00995484" w:rsidP="001F50AB">
            <w:pPr>
              <w:ind w:firstLine="0"/>
            </w:pPr>
          </w:p>
        </w:tc>
        <w:tc>
          <w:tcPr>
            <w:tcW w:w="2252" w:type="dxa"/>
          </w:tcPr>
          <w:p w14:paraId="4A0B5EEB" w14:textId="77777777" w:rsidR="00995484" w:rsidRDefault="00BD0D12" w:rsidP="001F50AB">
            <w:pPr>
              <w:ind w:firstLine="0"/>
            </w:pPr>
            <w:r>
              <w:t>Giao diện Thay đổi mật khẩu gồm:</w:t>
            </w:r>
          </w:p>
          <w:p w14:paraId="7934A181" w14:textId="77777777" w:rsidR="00BD0D12" w:rsidRDefault="00BD0D12" w:rsidP="001F50AB">
            <w:pPr>
              <w:ind w:firstLine="0"/>
            </w:pPr>
            <w:r>
              <w:lastRenderedPageBreak/>
              <w:t>+Title “Thay đổi mật khẩu”: Nền xanh dương đậm, chữ màu trắng</w:t>
            </w:r>
          </w:p>
          <w:p w14:paraId="0F93F029" w14:textId="77777777" w:rsidR="00BD0D12" w:rsidRDefault="00BD0D12" w:rsidP="001F50AB">
            <w:pPr>
              <w:ind w:firstLine="0"/>
            </w:pPr>
            <w:r>
              <w:t>+ 1 Textbox Mật khẩu cũ</w:t>
            </w:r>
          </w:p>
          <w:p w14:paraId="4185E8BC" w14:textId="77777777" w:rsidR="003C7F4D" w:rsidRDefault="003C7F4D" w:rsidP="001F50AB">
            <w:pPr>
              <w:ind w:firstLine="0"/>
            </w:pPr>
            <w:r>
              <w:t>+ 1 Textbox Mật khẩu mới</w:t>
            </w:r>
          </w:p>
          <w:p w14:paraId="753A328A" w14:textId="77777777" w:rsidR="003C7F4D" w:rsidRDefault="003C7F4D" w:rsidP="001F50AB">
            <w:pPr>
              <w:ind w:firstLine="0"/>
            </w:pPr>
            <w:r>
              <w:t>+ 1 Textbox nhập lại mật khẩu mới</w:t>
            </w:r>
          </w:p>
          <w:p w14:paraId="01ABECF3" w14:textId="5B598E89" w:rsidR="003C7F4D" w:rsidRDefault="003C7F4D" w:rsidP="001F50AB">
            <w:pPr>
              <w:ind w:firstLine="0"/>
            </w:pPr>
            <w:r>
              <w:t>+ 1 BtnLuuThayDoi : Nền xanh, chữ trắng</w:t>
            </w:r>
          </w:p>
        </w:tc>
      </w:tr>
      <w:tr w:rsidR="003C7F4D" w14:paraId="6024C596" w14:textId="77777777" w:rsidTr="003C7F4D">
        <w:tc>
          <w:tcPr>
            <w:tcW w:w="1088" w:type="dxa"/>
          </w:tcPr>
          <w:p w14:paraId="3F3DBE89" w14:textId="37ADCC52" w:rsidR="001F50AB" w:rsidRDefault="00995484" w:rsidP="001F50AB">
            <w:pPr>
              <w:ind w:firstLine="0"/>
            </w:pPr>
            <w:r>
              <w:lastRenderedPageBreak/>
              <w:t>DMK</w:t>
            </w:r>
            <w:r w:rsidR="003C7F4D">
              <w:t>_02</w:t>
            </w:r>
          </w:p>
        </w:tc>
        <w:tc>
          <w:tcPr>
            <w:tcW w:w="692" w:type="dxa"/>
          </w:tcPr>
          <w:p w14:paraId="3EC3510E" w14:textId="536A63FD" w:rsidR="001F50AB" w:rsidRDefault="00995484" w:rsidP="00995484">
            <w:pPr>
              <w:ind w:firstLine="0"/>
            </w:pPr>
            <w:r>
              <w:t>Đổi mật khẩu</w:t>
            </w:r>
          </w:p>
        </w:tc>
        <w:tc>
          <w:tcPr>
            <w:tcW w:w="1172" w:type="dxa"/>
          </w:tcPr>
          <w:p w14:paraId="66096445" w14:textId="10C84CB0" w:rsidR="001F50AB" w:rsidRDefault="00995484" w:rsidP="001F50AB">
            <w:pPr>
              <w:ind w:firstLine="0"/>
            </w:pPr>
            <w:r>
              <w:t>Nhập Mật khẩu cũ chính xác, nhập mật khẩu mới và nhập lại mật khẩu mới chính xác, sau đó bấm ‘Lưu thay đổi”</w:t>
            </w:r>
          </w:p>
        </w:tc>
        <w:tc>
          <w:tcPr>
            <w:tcW w:w="946" w:type="dxa"/>
          </w:tcPr>
          <w:p w14:paraId="11589146" w14:textId="472CE200" w:rsidR="001F50AB" w:rsidRDefault="00995484" w:rsidP="001F50AB">
            <w:pPr>
              <w:ind w:firstLine="0"/>
            </w:pPr>
            <w:r>
              <w:t xml:space="preserve">Truy cập thành công vào giao diện đổi mật khẩu </w:t>
            </w:r>
          </w:p>
        </w:tc>
        <w:tc>
          <w:tcPr>
            <w:tcW w:w="3546" w:type="dxa"/>
          </w:tcPr>
          <w:p w14:paraId="218438F6" w14:textId="77777777" w:rsidR="001F50AB" w:rsidRDefault="003C7F4D" w:rsidP="001F50AB">
            <w:pPr>
              <w:ind w:firstLine="0"/>
            </w:pPr>
            <w:r>
              <w:t>+Mật khẩu cũ: 12345@Lan</w:t>
            </w:r>
          </w:p>
          <w:p w14:paraId="11488F05" w14:textId="77777777" w:rsidR="003C7F4D" w:rsidRDefault="003C7F4D" w:rsidP="001F50AB">
            <w:pPr>
              <w:ind w:firstLine="0"/>
            </w:pPr>
            <w:r>
              <w:t>+Mật khẩu mới: Lan2502@</w:t>
            </w:r>
          </w:p>
          <w:p w14:paraId="419B284D" w14:textId="504BAF37" w:rsidR="003C7F4D" w:rsidRDefault="003C7F4D" w:rsidP="001F50AB">
            <w:pPr>
              <w:ind w:firstLine="0"/>
            </w:pPr>
            <w:r>
              <w:t>+Nhập lại MK: Lan2502@</w:t>
            </w:r>
          </w:p>
          <w:p w14:paraId="0DC9D49E" w14:textId="77777777" w:rsidR="003C7F4D" w:rsidRDefault="003C7F4D" w:rsidP="001F50AB">
            <w:pPr>
              <w:ind w:firstLine="0"/>
            </w:pPr>
          </w:p>
        </w:tc>
        <w:tc>
          <w:tcPr>
            <w:tcW w:w="2252" w:type="dxa"/>
          </w:tcPr>
          <w:p w14:paraId="12EE6EFE" w14:textId="112F5CD5" w:rsidR="001F50AB" w:rsidRDefault="003C7F4D" w:rsidP="001F50AB">
            <w:pPr>
              <w:ind w:firstLine="0"/>
            </w:pPr>
            <w:r>
              <w:t>Thông báo cập nhật mật khẩu thành công, lưu mật khẩu mới vào Database.</w:t>
            </w:r>
          </w:p>
        </w:tc>
      </w:tr>
      <w:tr w:rsidR="003C7F4D" w14:paraId="4E5CD18F" w14:textId="77777777" w:rsidTr="003C7F4D">
        <w:tc>
          <w:tcPr>
            <w:tcW w:w="1088" w:type="dxa"/>
          </w:tcPr>
          <w:p w14:paraId="6FD8BE19" w14:textId="079B4EF9" w:rsidR="003C7F4D" w:rsidRDefault="003C7F4D" w:rsidP="003C7F4D">
            <w:pPr>
              <w:ind w:firstLine="0"/>
            </w:pPr>
            <w:r>
              <w:t>DMK_03</w:t>
            </w:r>
          </w:p>
        </w:tc>
        <w:tc>
          <w:tcPr>
            <w:tcW w:w="692" w:type="dxa"/>
          </w:tcPr>
          <w:p w14:paraId="6901C1D6" w14:textId="77777777" w:rsidR="003C7F4D" w:rsidRDefault="003C7F4D" w:rsidP="003C7F4D">
            <w:pPr>
              <w:ind w:firstLine="0"/>
            </w:pPr>
            <w:r>
              <w:t>Đổi mật khẩu</w:t>
            </w:r>
          </w:p>
        </w:tc>
        <w:tc>
          <w:tcPr>
            <w:tcW w:w="1172" w:type="dxa"/>
          </w:tcPr>
          <w:p w14:paraId="03761938" w14:textId="6C316E50" w:rsidR="003C7F4D" w:rsidRDefault="003C7F4D" w:rsidP="003C7F4D">
            <w:pPr>
              <w:ind w:firstLine="0"/>
            </w:pPr>
            <w:r>
              <w:t xml:space="preserve">Nhập Mật khẩu cũ không chính xác, nhập </w:t>
            </w:r>
            <w:r>
              <w:lastRenderedPageBreak/>
              <w:t>mật khẩu mới và nhập lại mật khẩu mới chính xác, sau đó bấm ‘Lưu thay đổi”</w:t>
            </w:r>
          </w:p>
        </w:tc>
        <w:tc>
          <w:tcPr>
            <w:tcW w:w="946" w:type="dxa"/>
          </w:tcPr>
          <w:p w14:paraId="64B23117" w14:textId="77777777" w:rsidR="003C7F4D" w:rsidRDefault="003C7F4D" w:rsidP="003C7F4D">
            <w:pPr>
              <w:ind w:firstLine="0"/>
            </w:pPr>
            <w:r>
              <w:lastRenderedPageBreak/>
              <w:t xml:space="preserve">Truy cập thành công vào </w:t>
            </w:r>
            <w:r>
              <w:lastRenderedPageBreak/>
              <w:t xml:space="preserve">giao diện đổi mật khẩu </w:t>
            </w:r>
          </w:p>
        </w:tc>
        <w:tc>
          <w:tcPr>
            <w:tcW w:w="3546" w:type="dxa"/>
          </w:tcPr>
          <w:p w14:paraId="23121E97" w14:textId="271B1EF0" w:rsidR="003C7F4D" w:rsidRDefault="003C7F4D" w:rsidP="003C7F4D">
            <w:pPr>
              <w:ind w:firstLine="0"/>
            </w:pPr>
            <w:r>
              <w:lastRenderedPageBreak/>
              <w:t>+Mật khẩu cũ: aaaaaa</w:t>
            </w:r>
          </w:p>
          <w:p w14:paraId="092C5B87" w14:textId="77777777" w:rsidR="003C7F4D" w:rsidRDefault="003C7F4D" w:rsidP="003C7F4D">
            <w:pPr>
              <w:ind w:firstLine="0"/>
            </w:pPr>
            <w:r>
              <w:t>+Mật khẩu mới: Lan2502@</w:t>
            </w:r>
          </w:p>
          <w:p w14:paraId="05C00743" w14:textId="77777777" w:rsidR="003C7F4D" w:rsidRDefault="003C7F4D" w:rsidP="003C7F4D">
            <w:pPr>
              <w:ind w:firstLine="0"/>
            </w:pPr>
            <w:r>
              <w:t>+Nhập lại MK: Lan2502@</w:t>
            </w:r>
          </w:p>
          <w:p w14:paraId="32E3582D" w14:textId="77777777" w:rsidR="003C7F4D" w:rsidRDefault="003C7F4D" w:rsidP="003C7F4D">
            <w:pPr>
              <w:ind w:firstLine="0"/>
            </w:pPr>
          </w:p>
        </w:tc>
        <w:tc>
          <w:tcPr>
            <w:tcW w:w="2252" w:type="dxa"/>
          </w:tcPr>
          <w:p w14:paraId="56BA9116" w14:textId="6F51ED3A" w:rsidR="003C7F4D" w:rsidRDefault="003C7F4D" w:rsidP="003C7F4D">
            <w:pPr>
              <w:ind w:firstLine="0"/>
            </w:pPr>
            <w:r>
              <w:lastRenderedPageBreak/>
              <w:t>Thông báo mật khẩu cũ không chính xác.</w:t>
            </w:r>
          </w:p>
        </w:tc>
      </w:tr>
      <w:tr w:rsidR="003C7F4D" w14:paraId="16BA2CE3" w14:textId="77777777" w:rsidTr="003C7F4D">
        <w:tc>
          <w:tcPr>
            <w:tcW w:w="1088" w:type="dxa"/>
          </w:tcPr>
          <w:p w14:paraId="3506BD63" w14:textId="08D697E8" w:rsidR="003C7F4D" w:rsidRDefault="003C7F4D" w:rsidP="003C7F4D">
            <w:pPr>
              <w:ind w:firstLine="0"/>
            </w:pPr>
            <w:r>
              <w:lastRenderedPageBreak/>
              <w:t>DMK_04</w:t>
            </w:r>
          </w:p>
        </w:tc>
        <w:tc>
          <w:tcPr>
            <w:tcW w:w="692" w:type="dxa"/>
          </w:tcPr>
          <w:p w14:paraId="5E9C476B" w14:textId="77777777" w:rsidR="003C7F4D" w:rsidRDefault="003C7F4D" w:rsidP="003C7F4D">
            <w:pPr>
              <w:ind w:firstLine="0"/>
            </w:pPr>
            <w:r>
              <w:t>Đổi mật khẩu</w:t>
            </w:r>
          </w:p>
        </w:tc>
        <w:tc>
          <w:tcPr>
            <w:tcW w:w="1172" w:type="dxa"/>
          </w:tcPr>
          <w:p w14:paraId="2C6CC683" w14:textId="44F8C4B3" w:rsidR="003C7F4D" w:rsidRDefault="003C7F4D" w:rsidP="003C7F4D">
            <w:pPr>
              <w:ind w:firstLine="0"/>
            </w:pPr>
            <w:r>
              <w:t>Nhập Mật khẩu cũ chính xác, không nhập mật khẩu mới và không nhập lại mật khẩu mới</w:t>
            </w:r>
          </w:p>
        </w:tc>
        <w:tc>
          <w:tcPr>
            <w:tcW w:w="946" w:type="dxa"/>
          </w:tcPr>
          <w:p w14:paraId="640865FB" w14:textId="77777777" w:rsidR="003C7F4D" w:rsidRDefault="003C7F4D" w:rsidP="003C7F4D">
            <w:pPr>
              <w:ind w:firstLine="0"/>
            </w:pPr>
            <w:r>
              <w:t xml:space="preserve">Truy cập thành công vào giao diện đổi mật khẩu </w:t>
            </w:r>
          </w:p>
        </w:tc>
        <w:tc>
          <w:tcPr>
            <w:tcW w:w="3546" w:type="dxa"/>
          </w:tcPr>
          <w:p w14:paraId="313D3895" w14:textId="7C78804A" w:rsidR="003C7F4D" w:rsidRDefault="003C7F4D" w:rsidP="003C7F4D">
            <w:pPr>
              <w:ind w:firstLine="0"/>
            </w:pPr>
            <w:r>
              <w:t>+Mật khẩu cũ: Lan2502@</w:t>
            </w:r>
          </w:p>
          <w:p w14:paraId="14B08346" w14:textId="17254D48" w:rsidR="003C7F4D" w:rsidRDefault="003C7F4D" w:rsidP="003C7F4D">
            <w:pPr>
              <w:ind w:firstLine="0"/>
            </w:pPr>
            <w:r>
              <w:t>+Mật khẩu mới: “ ”</w:t>
            </w:r>
          </w:p>
          <w:p w14:paraId="52A8D16C" w14:textId="204F4B04" w:rsidR="003C7F4D" w:rsidRDefault="003C7F4D" w:rsidP="003C7F4D">
            <w:pPr>
              <w:ind w:firstLine="0"/>
            </w:pPr>
            <w:r>
              <w:t>+Nhập lại MK: “ ”</w:t>
            </w:r>
          </w:p>
          <w:p w14:paraId="3176F088" w14:textId="77777777" w:rsidR="003C7F4D" w:rsidRDefault="003C7F4D" w:rsidP="003C7F4D">
            <w:pPr>
              <w:ind w:firstLine="0"/>
            </w:pPr>
          </w:p>
        </w:tc>
        <w:tc>
          <w:tcPr>
            <w:tcW w:w="2252" w:type="dxa"/>
          </w:tcPr>
          <w:p w14:paraId="3AF65225" w14:textId="240DD6B6" w:rsidR="003C7F4D" w:rsidRDefault="003C7F4D" w:rsidP="003C7F4D">
            <w:pPr>
              <w:ind w:firstLine="0"/>
            </w:pPr>
            <w:r>
              <w:t>Thông báo yêu cầu nhập mật khẩu mới.</w:t>
            </w:r>
          </w:p>
        </w:tc>
      </w:tr>
      <w:tr w:rsidR="003C7F4D" w14:paraId="6F6DF365" w14:textId="77777777" w:rsidTr="003C7F4D">
        <w:tc>
          <w:tcPr>
            <w:tcW w:w="1088" w:type="dxa"/>
          </w:tcPr>
          <w:p w14:paraId="0BCE736D" w14:textId="05A332DC" w:rsidR="003C7F4D" w:rsidRDefault="003C7F4D" w:rsidP="003C7F4D">
            <w:pPr>
              <w:ind w:firstLine="0"/>
            </w:pPr>
            <w:r>
              <w:t>DMK_05</w:t>
            </w:r>
          </w:p>
        </w:tc>
        <w:tc>
          <w:tcPr>
            <w:tcW w:w="692" w:type="dxa"/>
          </w:tcPr>
          <w:p w14:paraId="0A2EDD0A" w14:textId="77777777" w:rsidR="003C7F4D" w:rsidRDefault="003C7F4D" w:rsidP="003C7F4D">
            <w:pPr>
              <w:ind w:firstLine="0"/>
            </w:pPr>
            <w:r>
              <w:t>Đổi mật khẩu</w:t>
            </w:r>
          </w:p>
        </w:tc>
        <w:tc>
          <w:tcPr>
            <w:tcW w:w="1172" w:type="dxa"/>
          </w:tcPr>
          <w:p w14:paraId="42E28433" w14:textId="5E40375A" w:rsidR="003C7F4D" w:rsidRDefault="003C7F4D" w:rsidP="003C7F4D">
            <w:pPr>
              <w:ind w:firstLine="0"/>
            </w:pPr>
            <w:r>
              <w:t>Nhập Mật khẩu cũ chính xác, nhập mật khẩu mới hợp lệ và không nhập lại mật khẩu mới.</w:t>
            </w:r>
          </w:p>
        </w:tc>
        <w:tc>
          <w:tcPr>
            <w:tcW w:w="946" w:type="dxa"/>
          </w:tcPr>
          <w:p w14:paraId="06F681E1" w14:textId="77777777" w:rsidR="003C7F4D" w:rsidRDefault="003C7F4D" w:rsidP="003C7F4D">
            <w:pPr>
              <w:ind w:firstLine="0"/>
            </w:pPr>
            <w:r>
              <w:t xml:space="preserve">Truy cập thành công vào giao diện đổi mật khẩu </w:t>
            </w:r>
          </w:p>
        </w:tc>
        <w:tc>
          <w:tcPr>
            <w:tcW w:w="3546" w:type="dxa"/>
          </w:tcPr>
          <w:p w14:paraId="39E1570D" w14:textId="77777777" w:rsidR="003C7F4D" w:rsidRDefault="003C7F4D" w:rsidP="003C7F4D">
            <w:pPr>
              <w:ind w:firstLine="0"/>
            </w:pPr>
            <w:r>
              <w:t>+Mật khẩu cũ: Lan2502@</w:t>
            </w:r>
          </w:p>
          <w:p w14:paraId="14D55E0C" w14:textId="68143718" w:rsidR="003C7F4D" w:rsidRDefault="003C7F4D" w:rsidP="003C7F4D">
            <w:pPr>
              <w:ind w:firstLine="0"/>
            </w:pPr>
            <w:r>
              <w:t>+Mật khẩu mới: Lanlunglinh1@</w:t>
            </w:r>
          </w:p>
          <w:p w14:paraId="5885C168" w14:textId="77777777" w:rsidR="003C7F4D" w:rsidRDefault="003C7F4D" w:rsidP="003C7F4D">
            <w:pPr>
              <w:ind w:firstLine="0"/>
            </w:pPr>
            <w:r>
              <w:t>+Nhập lại MK: “ ”</w:t>
            </w:r>
          </w:p>
          <w:p w14:paraId="1E59A4D3" w14:textId="77777777" w:rsidR="003C7F4D" w:rsidRDefault="003C7F4D" w:rsidP="003C7F4D">
            <w:pPr>
              <w:ind w:firstLine="0"/>
            </w:pPr>
          </w:p>
        </w:tc>
        <w:tc>
          <w:tcPr>
            <w:tcW w:w="2252" w:type="dxa"/>
          </w:tcPr>
          <w:p w14:paraId="7014F7A9" w14:textId="412E39CC" w:rsidR="003C7F4D" w:rsidRDefault="003C7F4D" w:rsidP="003C7F4D">
            <w:pPr>
              <w:ind w:firstLine="0"/>
            </w:pPr>
            <w:r>
              <w:t>Thông báo “vui lòng nhập lại mật khẩu”</w:t>
            </w:r>
          </w:p>
        </w:tc>
      </w:tr>
      <w:tr w:rsidR="003C7F4D" w14:paraId="3E6591FF" w14:textId="77777777" w:rsidTr="003C7F4D">
        <w:tc>
          <w:tcPr>
            <w:tcW w:w="1088" w:type="dxa"/>
          </w:tcPr>
          <w:p w14:paraId="46AA7ACB" w14:textId="3C10E963" w:rsidR="003C7F4D" w:rsidRDefault="003C7F4D" w:rsidP="003C7F4D">
            <w:pPr>
              <w:ind w:firstLine="0"/>
            </w:pPr>
            <w:r>
              <w:t>DMK_06</w:t>
            </w:r>
          </w:p>
        </w:tc>
        <w:tc>
          <w:tcPr>
            <w:tcW w:w="692" w:type="dxa"/>
          </w:tcPr>
          <w:p w14:paraId="1535A41A" w14:textId="77777777" w:rsidR="003C7F4D" w:rsidRDefault="003C7F4D" w:rsidP="003C7F4D">
            <w:pPr>
              <w:ind w:firstLine="0"/>
            </w:pPr>
            <w:r>
              <w:t>Đổi mật khẩu</w:t>
            </w:r>
          </w:p>
        </w:tc>
        <w:tc>
          <w:tcPr>
            <w:tcW w:w="1172" w:type="dxa"/>
          </w:tcPr>
          <w:p w14:paraId="45E53191" w14:textId="0C26BD99" w:rsidR="003C7F4D" w:rsidRDefault="003C7F4D" w:rsidP="003C7F4D">
            <w:pPr>
              <w:ind w:firstLine="0"/>
            </w:pPr>
            <w:r>
              <w:t xml:space="preserve">Nhập Mật khẩu cũ chính </w:t>
            </w:r>
            <w:r>
              <w:lastRenderedPageBreak/>
              <w:t>xác, nhập lại mật khẩu mới và không nhập mật khẩu mới.</w:t>
            </w:r>
          </w:p>
        </w:tc>
        <w:tc>
          <w:tcPr>
            <w:tcW w:w="946" w:type="dxa"/>
          </w:tcPr>
          <w:p w14:paraId="04AB6364" w14:textId="77777777" w:rsidR="003C7F4D" w:rsidRDefault="003C7F4D" w:rsidP="003C7F4D">
            <w:pPr>
              <w:ind w:firstLine="0"/>
            </w:pPr>
            <w:r>
              <w:lastRenderedPageBreak/>
              <w:t xml:space="preserve">Truy cập thành </w:t>
            </w:r>
            <w:r>
              <w:lastRenderedPageBreak/>
              <w:t xml:space="preserve">công vào giao diện đổi mật khẩu </w:t>
            </w:r>
          </w:p>
        </w:tc>
        <w:tc>
          <w:tcPr>
            <w:tcW w:w="3546" w:type="dxa"/>
          </w:tcPr>
          <w:p w14:paraId="3E10B364" w14:textId="77777777" w:rsidR="003C7F4D" w:rsidRDefault="003C7F4D" w:rsidP="003C7F4D">
            <w:pPr>
              <w:ind w:firstLine="0"/>
            </w:pPr>
            <w:r>
              <w:lastRenderedPageBreak/>
              <w:t>+Mật khẩu cũ: Lan2502@</w:t>
            </w:r>
          </w:p>
          <w:p w14:paraId="21BEE8C9" w14:textId="63E606A0" w:rsidR="003C7F4D" w:rsidRDefault="003C7F4D" w:rsidP="003C7F4D">
            <w:pPr>
              <w:ind w:firstLine="0"/>
            </w:pPr>
            <w:r>
              <w:lastRenderedPageBreak/>
              <w:t>+Mật khẩu mới: “ ”</w:t>
            </w:r>
          </w:p>
          <w:p w14:paraId="33F51840" w14:textId="4AEA2766" w:rsidR="003C7F4D" w:rsidRDefault="003C7F4D" w:rsidP="003C7F4D">
            <w:pPr>
              <w:ind w:firstLine="0"/>
            </w:pPr>
            <w:r>
              <w:t>+Nhập lại MK: Lanlunglinh1@</w:t>
            </w:r>
          </w:p>
          <w:p w14:paraId="5CB00FB0" w14:textId="77777777" w:rsidR="003C7F4D" w:rsidRDefault="003C7F4D" w:rsidP="003C7F4D">
            <w:pPr>
              <w:ind w:firstLine="0"/>
            </w:pPr>
          </w:p>
        </w:tc>
        <w:tc>
          <w:tcPr>
            <w:tcW w:w="2252" w:type="dxa"/>
          </w:tcPr>
          <w:p w14:paraId="6956B4DE" w14:textId="3037157E" w:rsidR="003C7F4D" w:rsidRDefault="003C7F4D" w:rsidP="003C7F4D">
            <w:pPr>
              <w:ind w:firstLine="0"/>
            </w:pPr>
            <w:r>
              <w:lastRenderedPageBreak/>
              <w:t xml:space="preserve">Thông báo yêu cầu nhập mật khẩu mới </w:t>
            </w:r>
          </w:p>
        </w:tc>
      </w:tr>
      <w:tr w:rsidR="003C7F4D" w14:paraId="1E14022D" w14:textId="77777777" w:rsidTr="003C7F4D">
        <w:tc>
          <w:tcPr>
            <w:tcW w:w="1088" w:type="dxa"/>
          </w:tcPr>
          <w:p w14:paraId="1FEBCEB6" w14:textId="365D01E0" w:rsidR="003C7F4D" w:rsidRDefault="003C7F4D" w:rsidP="003C7F4D">
            <w:pPr>
              <w:ind w:firstLine="0"/>
            </w:pPr>
            <w:r>
              <w:lastRenderedPageBreak/>
              <w:t>DMK_07</w:t>
            </w:r>
          </w:p>
        </w:tc>
        <w:tc>
          <w:tcPr>
            <w:tcW w:w="692" w:type="dxa"/>
          </w:tcPr>
          <w:p w14:paraId="3465D810" w14:textId="77777777" w:rsidR="003C7F4D" w:rsidRDefault="003C7F4D" w:rsidP="003C7F4D">
            <w:pPr>
              <w:ind w:firstLine="0"/>
            </w:pPr>
            <w:r>
              <w:t>Đổi mật khẩu</w:t>
            </w:r>
          </w:p>
        </w:tc>
        <w:tc>
          <w:tcPr>
            <w:tcW w:w="1172" w:type="dxa"/>
          </w:tcPr>
          <w:p w14:paraId="421E9D47" w14:textId="4E7AB3C9" w:rsidR="003C7F4D" w:rsidRDefault="003C7F4D" w:rsidP="001D7587">
            <w:pPr>
              <w:ind w:firstLine="0"/>
            </w:pPr>
            <w:r>
              <w:t xml:space="preserve">Nhập Mật khẩu cũ chính xác, nhập mật khẩu mới hợp lệ và </w:t>
            </w:r>
            <w:r w:rsidR="001D7587">
              <w:t>nhập lại mật khẩu mới không giống mật khẩu mới vừa nhập.</w:t>
            </w:r>
          </w:p>
        </w:tc>
        <w:tc>
          <w:tcPr>
            <w:tcW w:w="946" w:type="dxa"/>
          </w:tcPr>
          <w:p w14:paraId="2B8480DD" w14:textId="77777777" w:rsidR="003C7F4D" w:rsidRDefault="003C7F4D" w:rsidP="003C7F4D">
            <w:pPr>
              <w:ind w:firstLine="0"/>
            </w:pPr>
            <w:r>
              <w:t xml:space="preserve">Truy cập thành công vào giao diện đổi mật khẩu </w:t>
            </w:r>
          </w:p>
        </w:tc>
        <w:tc>
          <w:tcPr>
            <w:tcW w:w="3546" w:type="dxa"/>
          </w:tcPr>
          <w:p w14:paraId="1550707C" w14:textId="77777777" w:rsidR="003C7F4D" w:rsidRDefault="003C7F4D" w:rsidP="003C7F4D">
            <w:pPr>
              <w:ind w:firstLine="0"/>
            </w:pPr>
            <w:r>
              <w:t>+Mật khẩu cũ: Lan2502@</w:t>
            </w:r>
          </w:p>
          <w:p w14:paraId="49F8027D" w14:textId="77777777" w:rsidR="003C7F4D" w:rsidRDefault="003C7F4D" w:rsidP="003C7F4D">
            <w:pPr>
              <w:ind w:firstLine="0"/>
            </w:pPr>
            <w:r>
              <w:t>+Mật khẩu mới: Lanlunglinh1@</w:t>
            </w:r>
          </w:p>
          <w:p w14:paraId="4A844D27" w14:textId="1ACCDB78" w:rsidR="003C7F4D" w:rsidRDefault="003C7F4D" w:rsidP="003C7F4D">
            <w:pPr>
              <w:ind w:firstLine="0"/>
            </w:pPr>
            <w:r>
              <w:t xml:space="preserve">+Nhập lại MK: </w:t>
            </w:r>
            <w:r w:rsidR="001D7587">
              <w:t>Lan1234</w:t>
            </w:r>
          </w:p>
          <w:p w14:paraId="50909F8B" w14:textId="77777777" w:rsidR="003C7F4D" w:rsidRDefault="003C7F4D" w:rsidP="003C7F4D">
            <w:pPr>
              <w:ind w:firstLine="0"/>
            </w:pPr>
          </w:p>
        </w:tc>
        <w:tc>
          <w:tcPr>
            <w:tcW w:w="2252" w:type="dxa"/>
          </w:tcPr>
          <w:p w14:paraId="5745712F" w14:textId="32AD1394" w:rsidR="003C7F4D" w:rsidRDefault="003C7F4D" w:rsidP="001D7587">
            <w:pPr>
              <w:ind w:firstLine="0"/>
            </w:pPr>
            <w:r>
              <w:t>Thông báo “</w:t>
            </w:r>
            <w:r w:rsidR="001D7587">
              <w:t>Nhập lại mật khẩu không chính xác</w:t>
            </w:r>
            <w:r>
              <w:t>”</w:t>
            </w:r>
          </w:p>
        </w:tc>
      </w:tr>
      <w:tr w:rsidR="001D7587" w14:paraId="33580D5E" w14:textId="77777777" w:rsidTr="00BB481E">
        <w:tc>
          <w:tcPr>
            <w:tcW w:w="1088" w:type="dxa"/>
          </w:tcPr>
          <w:p w14:paraId="683C4CC4" w14:textId="774ACDED" w:rsidR="001D7587" w:rsidRDefault="001D7587" w:rsidP="00BB481E">
            <w:pPr>
              <w:ind w:firstLine="0"/>
            </w:pPr>
            <w:r>
              <w:t>DMK_0</w:t>
            </w:r>
          </w:p>
        </w:tc>
        <w:tc>
          <w:tcPr>
            <w:tcW w:w="692" w:type="dxa"/>
          </w:tcPr>
          <w:p w14:paraId="6C59EA9E" w14:textId="77777777" w:rsidR="001D7587" w:rsidRDefault="001D7587" w:rsidP="00BB481E">
            <w:pPr>
              <w:ind w:firstLine="0"/>
            </w:pPr>
            <w:r>
              <w:t>Đổi mật khẩu</w:t>
            </w:r>
          </w:p>
        </w:tc>
        <w:tc>
          <w:tcPr>
            <w:tcW w:w="1172" w:type="dxa"/>
          </w:tcPr>
          <w:p w14:paraId="508AB36C" w14:textId="1BCE9FF0" w:rsidR="001D7587" w:rsidRDefault="001D7587" w:rsidP="00BB481E">
            <w:pPr>
              <w:ind w:firstLine="0"/>
            </w:pPr>
            <w:r>
              <w:t>Không nhập dữ liệu và bấm “Lưu thay đổi”</w:t>
            </w:r>
          </w:p>
        </w:tc>
        <w:tc>
          <w:tcPr>
            <w:tcW w:w="946" w:type="dxa"/>
          </w:tcPr>
          <w:p w14:paraId="7412122B" w14:textId="77777777" w:rsidR="001D7587" w:rsidRDefault="001D7587" w:rsidP="00BB481E">
            <w:pPr>
              <w:ind w:firstLine="0"/>
            </w:pPr>
            <w:r>
              <w:t xml:space="preserve">Truy cập thành công vào giao diện đổi mật khẩu </w:t>
            </w:r>
          </w:p>
        </w:tc>
        <w:tc>
          <w:tcPr>
            <w:tcW w:w="3546" w:type="dxa"/>
          </w:tcPr>
          <w:p w14:paraId="744FF6F3" w14:textId="18C7B2F9" w:rsidR="001D7587" w:rsidRDefault="001D7587" w:rsidP="00BB481E">
            <w:pPr>
              <w:ind w:firstLine="0"/>
            </w:pPr>
            <w:r>
              <w:t xml:space="preserve">+Mật khẩu cũ: </w:t>
            </w:r>
            <w:r>
              <w:t>“ ”</w:t>
            </w:r>
          </w:p>
          <w:p w14:paraId="3AC1C7E2" w14:textId="0C497F53" w:rsidR="001D7587" w:rsidRDefault="001D7587" w:rsidP="00BB481E">
            <w:pPr>
              <w:ind w:firstLine="0"/>
            </w:pPr>
            <w:r>
              <w:t xml:space="preserve">+Mật khẩu mới: </w:t>
            </w:r>
            <w:r>
              <w:t>“  ”</w:t>
            </w:r>
          </w:p>
          <w:p w14:paraId="371DE977" w14:textId="326F99C6" w:rsidR="001D7587" w:rsidRDefault="001D7587" w:rsidP="00BB481E">
            <w:pPr>
              <w:ind w:firstLine="0"/>
            </w:pPr>
            <w:r>
              <w:t xml:space="preserve">+Nhập lại MK: </w:t>
            </w:r>
            <w:r>
              <w:t>“  ”</w:t>
            </w:r>
          </w:p>
          <w:p w14:paraId="11925532" w14:textId="77777777" w:rsidR="001D7587" w:rsidRDefault="001D7587" w:rsidP="00BB481E">
            <w:pPr>
              <w:ind w:firstLine="0"/>
            </w:pPr>
          </w:p>
        </w:tc>
        <w:tc>
          <w:tcPr>
            <w:tcW w:w="2252" w:type="dxa"/>
          </w:tcPr>
          <w:p w14:paraId="35DB2646" w14:textId="6D3F7120" w:rsidR="001D7587" w:rsidRDefault="001D7587" w:rsidP="001D7587">
            <w:pPr>
              <w:ind w:firstLine="0"/>
            </w:pPr>
            <w:r>
              <w:t>Thông báo “</w:t>
            </w:r>
            <w:r>
              <w:t>Vui lòng nhập mật khẩu cũ</w:t>
            </w:r>
            <w:r>
              <w:t>”</w:t>
            </w:r>
          </w:p>
        </w:tc>
      </w:tr>
    </w:tbl>
    <w:p w14:paraId="003C7A82" w14:textId="77777777" w:rsidR="002564C1" w:rsidRDefault="002564C1" w:rsidP="00585F4E">
      <w:bookmarkStart w:id="142" w:name="_GoBack"/>
      <w:bookmarkEnd w:id="142"/>
    </w:p>
    <w:p w14:paraId="355F3DC6" w14:textId="77777777" w:rsidR="002564C1" w:rsidRDefault="002564C1" w:rsidP="00585F4E"/>
    <w:p w14:paraId="760D844E" w14:textId="08B225C2" w:rsidR="002564C1" w:rsidRDefault="002564C1" w:rsidP="00585F4E">
      <w:pPr>
        <w:sectPr w:rsidR="002564C1" w:rsidSect="009165B5">
          <w:pgSz w:w="11907" w:h="16840" w:code="9"/>
          <w:pgMar w:top="1701" w:right="1134" w:bottom="1701" w:left="1985" w:header="709" w:footer="709" w:gutter="0"/>
          <w:cols w:space="708"/>
          <w:docGrid w:linePitch="360"/>
        </w:sectPr>
      </w:pPr>
    </w:p>
    <w:p w14:paraId="7F99A86E" w14:textId="77777777" w:rsidR="00A16910" w:rsidRPr="000B6FBD" w:rsidRDefault="000B6FBD" w:rsidP="00461FA2">
      <w:pPr>
        <w:pStyle w:val="Heading1"/>
        <w:ind w:hanging="2771"/>
      </w:pPr>
      <w:bookmarkStart w:id="143" w:name="_Toc169424253"/>
      <w:bookmarkStart w:id="144" w:name="_Toc72955259"/>
      <w:r>
        <w:lastRenderedPageBreak/>
        <w:t>:</w:t>
      </w:r>
      <w:r w:rsidR="008D201A" w:rsidRPr="000B6FBD">
        <w:t xml:space="preserve"> </w:t>
      </w:r>
      <w:r w:rsidR="0007352A" w:rsidRPr="000B6FBD">
        <w:t>KẾT LUẬN</w:t>
      </w:r>
      <w:bookmarkEnd w:id="143"/>
      <w:bookmarkEnd w:id="144"/>
    </w:p>
    <w:p w14:paraId="44DF8D28" w14:textId="6E31E0BB" w:rsidR="00EA6798" w:rsidRDefault="00EA6798" w:rsidP="000B6FBD">
      <w:pPr>
        <w:pStyle w:val="Heading2"/>
      </w:pPr>
      <w:bookmarkStart w:id="145" w:name="_Toc72955260"/>
      <w:r>
        <w:t>Kết quả đạt được</w:t>
      </w:r>
      <w:bookmarkEnd w:id="145"/>
    </w:p>
    <w:p w14:paraId="065400F5" w14:textId="77777777" w:rsidR="004C4D69" w:rsidRDefault="004C4D69" w:rsidP="004C4D69">
      <w:pPr>
        <w:pStyle w:val="ListParagraph"/>
        <w:numPr>
          <w:ilvl w:val="0"/>
          <w:numId w:val="23"/>
        </w:numPr>
        <w:spacing w:before="0" w:line="360" w:lineRule="auto"/>
      </w:pPr>
      <w:r>
        <w:t>Website đã hoàn thành được 7</w:t>
      </w:r>
      <w:r>
        <w:rPr>
          <w:lang w:val="vi-VN"/>
        </w:rPr>
        <w:t>5</w:t>
      </w:r>
      <w:r>
        <w:t>% kế hoạch đề ra.</w:t>
      </w:r>
    </w:p>
    <w:p w14:paraId="5FB57A83" w14:textId="114802A3" w:rsidR="004C4D69" w:rsidRDefault="004C4D69" w:rsidP="004C4D69">
      <w:pPr>
        <w:pStyle w:val="ListParagraph"/>
        <w:numPr>
          <w:ilvl w:val="0"/>
          <w:numId w:val="23"/>
        </w:numPr>
        <w:spacing w:before="0" w:line="360" w:lineRule="auto"/>
      </w:pPr>
      <w:r>
        <w:t>Đáp ứng được các chức năng chính của nghiệp vụ đăng tin của website</w:t>
      </w:r>
    </w:p>
    <w:p w14:paraId="5029E6AE" w14:textId="32819F87" w:rsidR="004C4D69" w:rsidRDefault="004C4D69" w:rsidP="004C4D69">
      <w:pPr>
        <w:pStyle w:val="ListParagraph"/>
        <w:numPr>
          <w:ilvl w:val="0"/>
          <w:numId w:val="23"/>
        </w:numPr>
        <w:spacing w:before="0" w:line="360" w:lineRule="auto"/>
      </w:pPr>
      <w:r>
        <w:t>Khách hàng có thể xem các thông tin liên quan tới bất động sản</w:t>
      </w:r>
    </w:p>
    <w:p w14:paraId="067F259F" w14:textId="7BD85D69" w:rsidR="004C4D69" w:rsidRDefault="004C4D69" w:rsidP="004C4D69">
      <w:pPr>
        <w:pStyle w:val="ListParagraph"/>
        <w:numPr>
          <w:ilvl w:val="0"/>
          <w:numId w:val="23"/>
        </w:numPr>
        <w:spacing w:before="0" w:line="360" w:lineRule="auto"/>
      </w:pPr>
      <w:r>
        <w:t>Khách hàng có thể tìm kiếm thông tin, đăng ký tài khoản trên website</w:t>
      </w:r>
    </w:p>
    <w:p w14:paraId="13EB654B" w14:textId="3AE69495" w:rsidR="004C4D69" w:rsidRDefault="004C4D69" w:rsidP="004C4D69">
      <w:pPr>
        <w:pStyle w:val="ListParagraph"/>
        <w:numPr>
          <w:ilvl w:val="0"/>
          <w:numId w:val="23"/>
        </w:numPr>
        <w:spacing w:before="0" w:line="360" w:lineRule="auto"/>
      </w:pPr>
      <w:r>
        <w:t>Quản lý có thể quản lý được khách hàng, duyệt việc đăng tin, thêm các chủ đề bất động sản…</w:t>
      </w:r>
    </w:p>
    <w:p w14:paraId="0A87664A" w14:textId="7777D92B" w:rsidR="004C4D69" w:rsidRPr="004C4D69" w:rsidRDefault="004C4D69" w:rsidP="0036286B">
      <w:pPr>
        <w:pStyle w:val="ListParagraph"/>
        <w:numPr>
          <w:ilvl w:val="0"/>
          <w:numId w:val="23"/>
        </w:numPr>
        <w:spacing w:before="0" w:line="360" w:lineRule="auto"/>
      </w:pPr>
      <w:r>
        <w:t>Hỗ trợ quản lý thông tin tài khoản của người dùng trên website.</w:t>
      </w:r>
    </w:p>
    <w:p w14:paraId="0C40D69B" w14:textId="4BD32C4C" w:rsidR="006721BD" w:rsidRDefault="00B51658" w:rsidP="006721BD">
      <w:pPr>
        <w:pStyle w:val="Heading2"/>
      </w:pPr>
      <w:bookmarkStart w:id="146" w:name="_Toc72955261"/>
      <w:r>
        <w:t>Hạn chế của đồ án</w:t>
      </w:r>
      <w:bookmarkEnd w:id="146"/>
    </w:p>
    <w:p w14:paraId="67123C0C" w14:textId="77777777" w:rsidR="0036286B" w:rsidRPr="006C489B" w:rsidRDefault="0036286B" w:rsidP="0036286B">
      <w:pPr>
        <w:pStyle w:val="ListParagraph"/>
        <w:numPr>
          <w:ilvl w:val="0"/>
          <w:numId w:val="24"/>
        </w:numPr>
        <w:spacing w:before="0" w:line="360" w:lineRule="auto"/>
        <w:rPr>
          <w:lang w:val="fr-FR"/>
        </w:rPr>
      </w:pPr>
      <w:r w:rsidRPr="006C489B">
        <w:rPr>
          <w:lang w:val="fr-FR"/>
        </w:rPr>
        <w:t>Tổ chức code chưa tối ưu.</w:t>
      </w:r>
    </w:p>
    <w:p w14:paraId="41968575" w14:textId="77777777" w:rsidR="0036286B" w:rsidRDefault="0036286B" w:rsidP="0036286B">
      <w:pPr>
        <w:pStyle w:val="ListParagraph"/>
        <w:numPr>
          <w:ilvl w:val="0"/>
          <w:numId w:val="24"/>
        </w:numPr>
        <w:spacing w:before="0" w:line="360" w:lineRule="auto"/>
        <w:rPr>
          <w:lang w:val="fr-FR"/>
        </w:rPr>
      </w:pPr>
      <w:r w:rsidRPr="006C489B">
        <w:rPr>
          <w:lang w:val="fr-FR"/>
        </w:rPr>
        <w:t>Các ràng buộc dữ liệu chưa được tốt.</w:t>
      </w:r>
    </w:p>
    <w:p w14:paraId="468A9EF6" w14:textId="77777777" w:rsidR="0036286B" w:rsidRDefault="0036286B" w:rsidP="0036286B">
      <w:pPr>
        <w:pStyle w:val="ListParagraph"/>
        <w:numPr>
          <w:ilvl w:val="0"/>
          <w:numId w:val="24"/>
        </w:numPr>
        <w:spacing w:before="0" w:line="360" w:lineRule="auto"/>
        <w:rPr>
          <w:lang w:val="fr-FR"/>
        </w:rPr>
      </w:pPr>
      <w:r>
        <w:rPr>
          <w:lang w:val="fr-FR"/>
        </w:rPr>
        <w:t>Các chức năng góp ý của khách hàng và trả lời bình luận của nhân viên chưa hoàn thành.</w:t>
      </w:r>
    </w:p>
    <w:p w14:paraId="7F574C2D" w14:textId="521AB8FE" w:rsidR="0036286B" w:rsidRPr="0036286B" w:rsidRDefault="0036286B" w:rsidP="0036286B">
      <w:pPr>
        <w:pStyle w:val="ListParagraph"/>
        <w:numPr>
          <w:ilvl w:val="0"/>
          <w:numId w:val="24"/>
        </w:numPr>
        <w:spacing w:before="0" w:line="360" w:lineRule="auto"/>
        <w:rPr>
          <w:lang w:val="fr-FR"/>
        </w:rPr>
      </w:pPr>
      <w:r>
        <w:rPr>
          <w:lang w:val="fr-FR"/>
        </w:rPr>
        <w:t>Giao diện website chưa hấp dẫn người dùng.</w:t>
      </w:r>
    </w:p>
    <w:p w14:paraId="71ED5F77" w14:textId="77777777" w:rsidR="006721BD" w:rsidRDefault="006721BD" w:rsidP="006721BD">
      <w:pPr>
        <w:pStyle w:val="Heading2"/>
      </w:pPr>
      <w:bookmarkStart w:id="147" w:name="_Toc72955262"/>
      <w:r>
        <w:t>Hướng phát triển</w:t>
      </w:r>
      <w:bookmarkEnd w:id="147"/>
    </w:p>
    <w:p w14:paraId="39744981" w14:textId="68792D55" w:rsidR="008B0A6B" w:rsidRDefault="008B0A6B" w:rsidP="008B0A6B">
      <w:pPr>
        <w:pStyle w:val="ListParagraph"/>
        <w:numPr>
          <w:ilvl w:val="0"/>
          <w:numId w:val="24"/>
        </w:numPr>
        <w:spacing w:before="0" w:line="360" w:lineRule="auto"/>
      </w:pPr>
      <w:r>
        <w:t>Theo xu hướng phát triển của các website hiện tại: nhóm em muốn phát triển thêm một số xu hướng mới: thêm các gói đăng tin và tích hợp việc thanh toán cho khách hàng, thêm chức năng chat để tư vấn.</w:t>
      </w:r>
    </w:p>
    <w:p w14:paraId="1CFB65DE" w14:textId="4B35CEAC" w:rsidR="006721BD" w:rsidRDefault="008B0A6B" w:rsidP="00B373C2">
      <w:pPr>
        <w:pStyle w:val="ListParagraph"/>
        <w:numPr>
          <w:ilvl w:val="0"/>
          <w:numId w:val="24"/>
        </w:numPr>
        <w:spacing w:before="0" w:line="360" w:lineRule="auto"/>
      </w:pPr>
      <w:r>
        <w:t>Phát triển phần mềm trở thành một trong những website cập nhật các tin tức bất động sản nhanh nhất và chính xác nhất.</w:t>
      </w:r>
    </w:p>
    <w:p w14:paraId="737FA9A5" w14:textId="77777777" w:rsidR="007236B8" w:rsidRDefault="007236B8" w:rsidP="006A4FFB">
      <w:pPr>
        <w:pStyle w:val="Heading1"/>
        <w:numPr>
          <w:ilvl w:val="0"/>
          <w:numId w:val="0"/>
        </w:numPr>
      </w:pPr>
      <w:bookmarkStart w:id="148" w:name="_Toc169424254"/>
    </w:p>
    <w:p w14:paraId="039C2165" w14:textId="77777777" w:rsidR="00BB71A4" w:rsidRDefault="0007352A" w:rsidP="006A4FFB">
      <w:pPr>
        <w:pStyle w:val="Heading1"/>
        <w:numPr>
          <w:ilvl w:val="0"/>
          <w:numId w:val="0"/>
        </w:numPr>
      </w:pPr>
      <w:bookmarkStart w:id="149" w:name="_Toc72955263"/>
      <w:r>
        <w:t>TÀI LIỆU THAM KHẢO</w:t>
      </w:r>
      <w:bookmarkEnd w:id="148"/>
      <w:bookmarkEnd w:id="149"/>
    </w:p>
    <w:p w14:paraId="17B9DC50" w14:textId="77777777" w:rsidR="0007352A" w:rsidRPr="008D080A" w:rsidRDefault="0007352A" w:rsidP="00E928AE">
      <w:pPr>
        <w:pStyle w:val="Like-Numbering"/>
      </w:pPr>
      <w:r w:rsidRPr="008D080A">
        <w:t>Các tài liệu Tiếng Việt</w:t>
      </w:r>
    </w:p>
    <w:p w14:paraId="50459A84" w14:textId="77777777"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14:paraId="19458F4D" w14:textId="77777777" w:rsidR="0007352A" w:rsidRPr="008D080A" w:rsidRDefault="0007352A" w:rsidP="00E928AE">
      <w:pPr>
        <w:pStyle w:val="Like-Numbering"/>
      </w:pPr>
      <w:r w:rsidRPr="008D080A">
        <w:lastRenderedPageBreak/>
        <w:t>Các tài liệu Tiếng Anh</w:t>
      </w:r>
    </w:p>
    <w:p w14:paraId="1C972C2E" w14:textId="77777777"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14:paraId="6E86A4D1" w14:textId="77777777" w:rsidR="0007352A" w:rsidRPr="008D080A" w:rsidRDefault="0007352A" w:rsidP="008D080A">
      <w:pPr>
        <w:pStyle w:val="Like-Numbering"/>
      </w:pPr>
      <w:r w:rsidRPr="008D080A">
        <w:t>Các tài liệu từ Internet</w:t>
      </w:r>
    </w:p>
    <w:p w14:paraId="3E6DEA66" w14:textId="77777777" w:rsidR="0007352A" w:rsidRDefault="0007352A" w:rsidP="006A7661">
      <w:pPr>
        <w:pStyle w:val="Tailieuthamkhao"/>
      </w:pPr>
      <w:r>
        <w:t xml:space="preserve">Website: </w:t>
      </w:r>
      <w:hyperlink r:id="rId57" w:history="1">
        <w:r w:rsidR="006A7661" w:rsidRPr="006171E9">
          <w:rPr>
            <w:rStyle w:val="Hyperlink"/>
          </w:rPr>
          <w:t>www.cengageasia.com</w:t>
        </w:r>
      </w:hyperlink>
      <w:r w:rsidR="006A7661">
        <w:t xml:space="preserve"> </w:t>
      </w:r>
    </w:p>
    <w:p w14:paraId="19C62A4B" w14:textId="77777777" w:rsidR="0007352A" w:rsidRDefault="0007352A" w:rsidP="00585F4E">
      <w:pPr>
        <w:pStyle w:val="Tailieuthamkhao"/>
      </w:pPr>
      <w:r>
        <w:t>...</w:t>
      </w:r>
    </w:p>
    <w:p w14:paraId="62512D8D" w14:textId="77777777" w:rsidR="00690D36" w:rsidRDefault="00690D36" w:rsidP="00BB71A4"/>
    <w:p w14:paraId="5F4D5DCD" w14:textId="77777777" w:rsidR="00690D36" w:rsidRDefault="00690D36" w:rsidP="00BB71A4">
      <w:pPr>
        <w:sectPr w:rsidR="00690D36" w:rsidSect="009165B5">
          <w:pgSz w:w="11907" w:h="16840" w:code="9"/>
          <w:pgMar w:top="1701" w:right="1134" w:bottom="1701" w:left="1985" w:header="709" w:footer="709" w:gutter="0"/>
          <w:cols w:space="708"/>
          <w:docGrid w:linePitch="360"/>
        </w:sectPr>
      </w:pPr>
    </w:p>
    <w:p w14:paraId="36146AAC" w14:textId="77777777" w:rsidR="00BB71A4" w:rsidRDefault="00AB4DE3" w:rsidP="00461FA2">
      <w:pPr>
        <w:pStyle w:val="Heading1"/>
        <w:numPr>
          <w:ilvl w:val="0"/>
          <w:numId w:val="0"/>
        </w:numPr>
        <w:ind w:hanging="270"/>
      </w:pPr>
      <w:bookmarkStart w:id="150" w:name="_Toc169424255"/>
      <w:bookmarkStart w:id="151" w:name="_Toc72955264"/>
      <w:r>
        <w:lastRenderedPageBreak/>
        <w:t>PHỤ LỤC</w:t>
      </w:r>
      <w:bookmarkEnd w:id="150"/>
      <w:bookmarkEnd w:id="151"/>
    </w:p>
    <w:p w14:paraId="484D2339" w14:textId="77777777" w:rsidR="00EA7CFA" w:rsidRPr="00EA7CFA" w:rsidRDefault="00EA7CFA" w:rsidP="00EA7CFA"/>
    <w:sectPr w:rsidR="00EA7CFA" w:rsidRPr="00EA7CFA" w:rsidSect="009165B5">
      <w:headerReference w:type="even" r:id="rId58"/>
      <w:pgSz w:w="11907" w:h="16840" w:code="9"/>
      <w:pgMar w:top="1701" w:right="1134" w:bottom="1701"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Tri Phạm Quảng" w:date="2021-04-05T08:29:00Z" w:initials="TPQ">
    <w:p w14:paraId="1B1FBF4D" w14:textId="128102DA" w:rsidR="003C7F4D" w:rsidRDefault="003C7F4D">
      <w:pPr>
        <w:pStyle w:val="CommentText"/>
      </w:pPr>
      <w:r>
        <w:rPr>
          <w:rStyle w:val="CommentReference"/>
        </w:rPr>
        <w:annotationRef/>
      </w:r>
      <w:r>
        <w:t>Kg rõ nghĩa, nhu cầu về việc gì</w:t>
      </w:r>
    </w:p>
  </w:comment>
  <w:comment w:id="12" w:author="Tri Phạm Quảng" w:date="2021-04-05T08:30:00Z" w:initials="TPQ">
    <w:p w14:paraId="365E2E8B" w14:textId="7AAC31A1" w:rsidR="003C7F4D" w:rsidRDefault="003C7F4D">
      <w:pPr>
        <w:pStyle w:val="CommentText"/>
      </w:pPr>
      <w:r>
        <w:rPr>
          <w:rStyle w:val="CommentReference"/>
        </w:rPr>
        <w:annotationRef/>
      </w:r>
      <w:r>
        <w:t>Viết rõ nghĩa hơn</w:t>
      </w:r>
    </w:p>
  </w:comment>
  <w:comment w:id="13" w:author="Đoàn Văn Hùng" w:date="2021-04-18T15:06:00Z" w:initials="ĐVH">
    <w:p w14:paraId="1831D7E7" w14:textId="4B346799" w:rsidR="003C7F4D" w:rsidRDefault="003C7F4D">
      <w:pPr>
        <w:pStyle w:val="CommentText"/>
      </w:pPr>
      <w:r>
        <w:rPr>
          <w:rStyle w:val="CommentReference"/>
        </w:rPr>
        <w:annotationRef/>
      </w:r>
    </w:p>
  </w:comment>
  <w:comment w:id="14" w:author="Tri Phạm Quảng" w:date="2021-04-24T08:29:00Z" w:initials="TPQ">
    <w:p w14:paraId="77CAEFA2" w14:textId="764C2146" w:rsidR="003C7F4D" w:rsidRDefault="003C7F4D">
      <w:pPr>
        <w:pStyle w:val="CommentText"/>
      </w:pPr>
      <w:r>
        <w:rPr>
          <w:rStyle w:val="CommentReference"/>
        </w:rPr>
        <w:annotationRef/>
      </w:r>
      <w:r>
        <w:t>Đối với người bán, người kinh doanh bất động sản vấn đề lớn nhất cho họ bây giờ là làm sao truyền đạt, tương tác hay cung cấp thông tin về các dự án bất động sản(giá cả, vị trí,…), cho thuê(chung cư, nhà riêng, biệt thự…) và bán(chung cư, đất, phòng trọ…) của mình</w:t>
      </w:r>
      <w:r>
        <w:rPr>
          <w:rStyle w:val="CommentReference"/>
        </w:rPr>
        <w:annotationRef/>
      </w:r>
      <w:r>
        <w:rPr>
          <w:rStyle w:val="CommentReference"/>
        </w:rPr>
        <w:annotationRef/>
      </w:r>
      <w:r>
        <w:rPr>
          <w:rStyle w:val="CommentReference"/>
        </w:rPr>
        <w:annotationRef/>
      </w:r>
      <w:r>
        <w:t xml:space="preserve"> đến Kh một cách nhanh nhất </w:t>
      </w:r>
    </w:p>
  </w:comment>
  <w:comment w:id="15" w:author="Tri Phạm Quảng" w:date="2021-04-05T08:31:00Z" w:initials="TPQ">
    <w:p w14:paraId="3AF8DB1C" w14:textId="37F7DFE2" w:rsidR="003C7F4D" w:rsidRDefault="003C7F4D">
      <w:pPr>
        <w:pStyle w:val="CommentText"/>
      </w:pPr>
      <w:r>
        <w:rPr>
          <w:rStyle w:val="CommentReference"/>
        </w:rPr>
        <w:annotationRef/>
      </w:r>
      <w:r>
        <w:t xml:space="preserve">Giống như câu trên. “Các dự án ..” có phải là đối tượng mà ta đưa thông tin tới nó hay ngược lại? </w:t>
      </w:r>
    </w:p>
  </w:comment>
  <w:comment w:id="16" w:author="Đoàn Văn Hùng" w:date="2021-04-18T15:06:00Z" w:initials="ĐVH">
    <w:p w14:paraId="32CB94EC" w14:textId="471CEDB6" w:rsidR="003C7F4D" w:rsidRDefault="003C7F4D">
      <w:pPr>
        <w:pStyle w:val="CommentText"/>
      </w:pPr>
      <w:r>
        <w:rPr>
          <w:rStyle w:val="CommentReference"/>
        </w:rPr>
        <w:annotationRef/>
      </w:r>
    </w:p>
  </w:comment>
  <w:comment w:id="18" w:author="Tri Phạm Quảng" w:date="2021-04-05T08:34:00Z" w:initials="TPQ">
    <w:p w14:paraId="70DB3662" w14:textId="1E636922" w:rsidR="003C7F4D" w:rsidRDefault="003C7F4D">
      <w:pPr>
        <w:pStyle w:val="CommentText"/>
      </w:pPr>
      <w:r>
        <w:rPr>
          <w:rStyle w:val="CommentReference"/>
        </w:rPr>
        <w:annotationRef/>
      </w:r>
      <w:r>
        <w:t>Như thế  nào là đang ổ</w:t>
      </w:r>
    </w:p>
  </w:comment>
  <w:comment w:id="25" w:author="Tri Phạm Quảng" w:date="2021-04-05T08:38:00Z" w:initials="TPQ">
    <w:p w14:paraId="122E0FC8" w14:textId="2D47594E" w:rsidR="003C7F4D" w:rsidRDefault="003C7F4D">
      <w:pPr>
        <w:pStyle w:val="CommentText"/>
      </w:pPr>
      <w:r>
        <w:rPr>
          <w:rStyle w:val="CommentReference"/>
        </w:rPr>
        <w:annotationRef/>
      </w:r>
      <w:r>
        <w:t xml:space="preserve">Có phân loại khách hàng kg, ví dụ khách chỉ xem thông tin (kg cần tài khoản) và khách đang thông tin (phải có tài khoản) </w:t>
      </w:r>
    </w:p>
  </w:comment>
  <w:comment w:id="26" w:author="Đoàn Văn Hùng" w:date="2021-04-18T15:43:00Z" w:initials="ĐVH">
    <w:p w14:paraId="6569B4B0" w14:textId="7911C788" w:rsidR="003C7F4D" w:rsidRDefault="003C7F4D">
      <w:pPr>
        <w:pStyle w:val="CommentText"/>
      </w:pPr>
      <w:r>
        <w:rPr>
          <w:rStyle w:val="CommentReference"/>
        </w:rPr>
        <w:annotationRef/>
      </w:r>
      <w:r>
        <w:t>Khách hàng vào chỉ xem với không thực hiện một số chức năng khác thì không cần đăng nhập.</w:t>
      </w:r>
    </w:p>
  </w:comment>
  <w:comment w:id="27" w:author="Tri Phạm Quảng" w:date="2021-04-24T08:39:00Z" w:initials="TPQ">
    <w:p w14:paraId="61A57CCE" w14:textId="4D7371A3" w:rsidR="003C7F4D" w:rsidRDefault="003C7F4D">
      <w:pPr>
        <w:pStyle w:val="CommentText"/>
      </w:pPr>
      <w:r>
        <w:rPr>
          <w:rStyle w:val="CommentReference"/>
        </w:rPr>
        <w:annotationRef/>
      </w:r>
      <w:r>
        <w:t>Vậy trên lược đồ usecase có phân ra 2 loại user hay chỉ 1</w:t>
      </w:r>
    </w:p>
  </w:comment>
  <w:comment w:id="28" w:author="Đoàn Văn Hùng" w:date="2021-05-06T13:28:00Z" w:initials="ĐVH">
    <w:p w14:paraId="0292A0CE" w14:textId="20047967" w:rsidR="003C7F4D" w:rsidRDefault="003C7F4D" w:rsidP="00B706C4">
      <w:pPr>
        <w:pStyle w:val="CommentText"/>
      </w:pPr>
      <w:r>
        <w:rPr>
          <w:rStyle w:val="CommentReference"/>
        </w:rPr>
        <w:annotationRef/>
      </w:r>
      <w:r>
        <w:t>khách hàng vãng lai và khách hàng hệ thống</w:t>
      </w:r>
    </w:p>
  </w:comment>
  <w:comment w:id="29" w:author="Tri Phạm Quảng" w:date="2021-04-05T08:49:00Z" w:initials="TPQ">
    <w:p w14:paraId="0F0626A5" w14:textId="7F6BF54E" w:rsidR="003C7F4D" w:rsidRDefault="003C7F4D">
      <w:pPr>
        <w:pStyle w:val="CommentText"/>
      </w:pPr>
      <w:r>
        <w:rPr>
          <w:rStyle w:val="CommentReference"/>
        </w:rPr>
        <w:annotationRef/>
      </w:r>
      <w:r>
        <w:t>Việc đăng tin có cần duyệt bởi quản lý hay kg?</w:t>
      </w:r>
    </w:p>
  </w:comment>
  <w:comment w:id="30" w:author="Đoàn Văn Hùng" w:date="2021-04-18T15:43:00Z" w:initials="ĐVH">
    <w:p w14:paraId="3F3DFEA5" w14:textId="1CD76F18" w:rsidR="003C7F4D" w:rsidRDefault="003C7F4D">
      <w:pPr>
        <w:pStyle w:val="CommentText"/>
      </w:pPr>
      <w:r>
        <w:rPr>
          <w:rStyle w:val="CommentReference"/>
        </w:rPr>
        <w:annotationRef/>
      </w:r>
      <w:r>
        <w:t>Dạ có ạ!</w:t>
      </w:r>
    </w:p>
  </w:comment>
  <w:comment w:id="31" w:author="Tri Phạm Quảng" w:date="2021-04-05T08:39:00Z" w:initials="TPQ">
    <w:p w14:paraId="2539D104" w14:textId="351F5E8B" w:rsidR="003C7F4D" w:rsidRDefault="003C7F4D">
      <w:pPr>
        <w:pStyle w:val="CommentText"/>
      </w:pPr>
      <w:r>
        <w:rPr>
          <w:rStyle w:val="CommentReference"/>
        </w:rPr>
        <w:annotationRef/>
      </w:r>
      <w:r>
        <w:t xml:space="preserve">Chức năng này hệ thống tự động thực hiện hay do người dùng thực hiện? </w:t>
      </w:r>
    </w:p>
  </w:comment>
  <w:comment w:id="32" w:author="Đoàn Văn Hùng" w:date="2021-04-18T15:42:00Z" w:initials="ĐVH">
    <w:p w14:paraId="17D17D22" w14:textId="40CAF278" w:rsidR="003C7F4D" w:rsidRDefault="003C7F4D">
      <w:pPr>
        <w:pStyle w:val="CommentText"/>
      </w:pPr>
      <w:r>
        <w:rPr>
          <w:rStyle w:val="CommentReference"/>
        </w:rPr>
        <w:annotationRef/>
      </w:r>
      <w:r>
        <w:t>Chức năng này thì hệ thống sẽ thông báo cho người dụng ạ.</w:t>
      </w:r>
    </w:p>
  </w:comment>
  <w:comment w:id="33" w:author="Tri Phạm Quảng" w:date="2021-04-24T08:41:00Z" w:initials="TPQ">
    <w:p w14:paraId="60DB69A2" w14:textId="6FA9E027" w:rsidR="003C7F4D" w:rsidRDefault="003C7F4D">
      <w:pPr>
        <w:pStyle w:val="CommentText"/>
      </w:pPr>
      <w:r>
        <w:rPr>
          <w:rStyle w:val="CommentReference"/>
        </w:rPr>
        <w:annotationRef/>
      </w:r>
      <w:r>
        <w:t>Vậy hệ thống có phân biệt được tin như thế nào là kg phù hợp?</w:t>
      </w:r>
    </w:p>
  </w:comment>
  <w:comment w:id="40" w:author="Tri Phạm Quảng" w:date="2021-04-05T08:50:00Z" w:initials="TPQ">
    <w:p w14:paraId="258957AE" w14:textId="4F23A2B1" w:rsidR="003C7F4D" w:rsidRDefault="003C7F4D">
      <w:pPr>
        <w:pStyle w:val="CommentText"/>
      </w:pPr>
      <w:r>
        <w:rPr>
          <w:rStyle w:val="CommentReference"/>
        </w:rPr>
        <w:annotationRef/>
      </w:r>
      <w:r>
        <w:t>Viết tắc của thuật ngữ gì</w:t>
      </w:r>
    </w:p>
  </w:comment>
  <w:comment w:id="61" w:author="Tri Phạm Quảng" w:date="2021-04-24T08:48:00Z" w:initials="TPQ">
    <w:p w14:paraId="444D96C0" w14:textId="3913EDE4" w:rsidR="003C7F4D" w:rsidRDefault="003C7F4D" w:rsidP="0089135D">
      <w:pPr>
        <w:pStyle w:val="CommentText"/>
        <w:numPr>
          <w:ilvl w:val="0"/>
          <w:numId w:val="22"/>
        </w:numPr>
      </w:pPr>
      <w:r>
        <w:rPr>
          <w:rStyle w:val="CommentReference"/>
        </w:rPr>
        <w:annotationRef/>
      </w:r>
      <w:r>
        <w:t xml:space="preserve"> Có mấy loại người dùng, người nào cũng đăng tin được hay sao? </w:t>
      </w:r>
    </w:p>
    <w:p w14:paraId="23F91B04" w14:textId="24867D84" w:rsidR="003C7F4D" w:rsidRDefault="003C7F4D" w:rsidP="0089135D">
      <w:pPr>
        <w:pStyle w:val="CommentText"/>
        <w:numPr>
          <w:ilvl w:val="0"/>
          <w:numId w:val="22"/>
        </w:numPr>
      </w:pPr>
      <w:r>
        <w:t>Việc đánh số các usecase với phần mô tả chức năng có khớp kg?</w:t>
      </w:r>
    </w:p>
    <w:p w14:paraId="480F1992" w14:textId="6E340014" w:rsidR="003C7F4D" w:rsidRDefault="003C7F4D" w:rsidP="0089135D">
      <w:pPr>
        <w:pStyle w:val="CommentText"/>
        <w:numPr>
          <w:ilvl w:val="0"/>
          <w:numId w:val="22"/>
        </w:numPr>
      </w:pPr>
      <w:r>
        <w:t>Số chức năng của usecase kg khớp phần mô tả</w:t>
      </w:r>
    </w:p>
    <w:p w14:paraId="697DAFB7" w14:textId="15CAE982" w:rsidR="003C7F4D" w:rsidRDefault="003C7F4D" w:rsidP="0089135D">
      <w:pPr>
        <w:pStyle w:val="CommentText"/>
        <w:numPr>
          <w:ilvl w:val="0"/>
          <w:numId w:val="22"/>
        </w:numPr>
      </w:pPr>
      <w:r>
        <w:t>Chủ đề có lưu trữ trong database kg?</w:t>
      </w:r>
    </w:p>
    <w:p w14:paraId="4038E269" w14:textId="77777777" w:rsidR="003C7F4D" w:rsidRDefault="003C7F4D" w:rsidP="0089135D">
      <w:pPr>
        <w:pStyle w:val="CommentText"/>
        <w:numPr>
          <w:ilvl w:val="0"/>
          <w:numId w:val="22"/>
        </w:numPr>
      </w:pPr>
      <w:r>
        <w:t>Tin đăng lưu trữ ở đâu? Nếu là NewEvent vậy tin của Kh và QL là giống nhau?</w:t>
      </w:r>
    </w:p>
    <w:p w14:paraId="62B8AEE7" w14:textId="77777777" w:rsidR="003C7F4D" w:rsidRDefault="003C7F4D" w:rsidP="0089135D">
      <w:pPr>
        <w:pStyle w:val="CommentText"/>
        <w:numPr>
          <w:ilvl w:val="0"/>
          <w:numId w:val="22"/>
        </w:numPr>
      </w:pPr>
      <w:r>
        <w:t>- Phí đăng tin lấy từ đâu, quản lý như thế nào theo mô tả chức năng</w:t>
      </w:r>
    </w:p>
    <w:p w14:paraId="065FCF8B" w14:textId="3B10E339" w:rsidR="003C7F4D" w:rsidRDefault="003C7F4D" w:rsidP="0089135D">
      <w:pPr>
        <w:pStyle w:val="CommentText"/>
        <w:numPr>
          <w:ilvl w:val="0"/>
          <w:numId w:val="22"/>
        </w:numPr>
      </w:pPr>
      <w:r>
        <w:t xml:space="preserve">- Thuộc tính CreateBy trong các bảng là gì? Tham chiếu đến đâu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1FBF4D" w15:done="0"/>
  <w15:commentEx w15:paraId="365E2E8B" w15:done="0"/>
  <w15:commentEx w15:paraId="1831D7E7" w15:paraIdParent="365E2E8B" w15:done="0"/>
  <w15:commentEx w15:paraId="77CAEFA2" w15:paraIdParent="365E2E8B" w15:done="0"/>
  <w15:commentEx w15:paraId="3AF8DB1C" w15:done="0"/>
  <w15:commentEx w15:paraId="32CB94EC" w15:paraIdParent="3AF8DB1C" w15:done="0"/>
  <w15:commentEx w15:paraId="70DB3662" w15:done="0"/>
  <w15:commentEx w15:paraId="122E0FC8" w15:done="0"/>
  <w15:commentEx w15:paraId="6569B4B0" w15:paraIdParent="122E0FC8" w15:done="0"/>
  <w15:commentEx w15:paraId="61A57CCE" w15:paraIdParent="122E0FC8" w15:done="0"/>
  <w15:commentEx w15:paraId="0292A0CE" w15:paraIdParent="122E0FC8" w15:done="0"/>
  <w15:commentEx w15:paraId="0F0626A5" w15:done="0"/>
  <w15:commentEx w15:paraId="3F3DFEA5" w15:paraIdParent="0F0626A5" w15:done="0"/>
  <w15:commentEx w15:paraId="2539D104" w15:done="0"/>
  <w15:commentEx w15:paraId="17D17D22" w15:paraIdParent="2539D104" w15:done="0"/>
  <w15:commentEx w15:paraId="60DB69A2" w15:paraIdParent="2539D104" w15:done="0"/>
  <w15:commentEx w15:paraId="258957AE" w15:done="0"/>
  <w15:commentEx w15:paraId="065FCF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548FD" w16cex:dateUtc="2021-04-05T01:29:00Z"/>
  <w16cex:commentExtensible w16cex:durableId="2415493F" w16cex:dateUtc="2021-04-05T01:30:00Z"/>
  <w16cex:commentExtensible w16cex:durableId="2426C96D" w16cex:dateUtc="2021-04-18T08:06:00Z"/>
  <w16cex:commentExtensible w16cex:durableId="242E5558" w16cex:dateUtc="2021-04-24T01:29:00Z"/>
  <w16cex:commentExtensible w16cex:durableId="2415497C" w16cex:dateUtc="2021-04-05T01:31:00Z"/>
  <w16cex:commentExtensible w16cex:durableId="2426C983" w16cex:dateUtc="2021-04-18T08:06:00Z"/>
  <w16cex:commentExtensible w16cex:durableId="24154A1C" w16cex:dateUtc="2021-04-05T01:34:00Z"/>
  <w16cex:commentExtensible w16cex:durableId="24154AF4" w16cex:dateUtc="2021-04-05T01:38:00Z"/>
  <w16cex:commentExtensible w16cex:durableId="2426D223" w16cex:dateUtc="2021-04-18T08:43:00Z"/>
  <w16cex:commentExtensible w16cex:durableId="242E57D0" w16cex:dateUtc="2021-04-24T01:39:00Z"/>
  <w16cex:commentExtensible w16cex:durableId="243E6D67" w16cex:dateUtc="2021-05-06T06:28:00Z"/>
  <w16cex:commentExtensible w16cex:durableId="24154D89" w16cex:dateUtc="2021-04-05T01:49:00Z"/>
  <w16cex:commentExtensible w16cex:durableId="2426D20D" w16cex:dateUtc="2021-04-18T08:43:00Z"/>
  <w16cex:commentExtensible w16cex:durableId="24154B5A" w16cex:dateUtc="2021-04-05T01:39:00Z"/>
  <w16cex:commentExtensible w16cex:durableId="2426D1F9" w16cex:dateUtc="2021-04-18T08:42:00Z"/>
  <w16cex:commentExtensible w16cex:durableId="242E5835" w16cex:dateUtc="2021-04-24T01:41:00Z"/>
  <w16cex:commentExtensible w16cex:durableId="24154DC1" w16cex:dateUtc="2021-04-05T01:50:00Z"/>
  <w16cex:commentExtensible w16cex:durableId="242E59EB" w16cex:dateUtc="2021-04-24T0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FBF4D" w16cid:durableId="241548FD"/>
  <w16cid:commentId w16cid:paraId="365E2E8B" w16cid:durableId="2415493F"/>
  <w16cid:commentId w16cid:paraId="1831D7E7" w16cid:durableId="2426C96D"/>
  <w16cid:commentId w16cid:paraId="77CAEFA2" w16cid:durableId="242E5558"/>
  <w16cid:commentId w16cid:paraId="3AF8DB1C" w16cid:durableId="2415497C"/>
  <w16cid:commentId w16cid:paraId="32CB94EC" w16cid:durableId="2426C983"/>
  <w16cid:commentId w16cid:paraId="70DB3662" w16cid:durableId="24154A1C"/>
  <w16cid:commentId w16cid:paraId="122E0FC8" w16cid:durableId="24154AF4"/>
  <w16cid:commentId w16cid:paraId="6569B4B0" w16cid:durableId="2426D223"/>
  <w16cid:commentId w16cid:paraId="61A57CCE" w16cid:durableId="242E57D0"/>
  <w16cid:commentId w16cid:paraId="0292A0CE" w16cid:durableId="243E6D67"/>
  <w16cid:commentId w16cid:paraId="0F0626A5" w16cid:durableId="24154D89"/>
  <w16cid:commentId w16cid:paraId="3F3DFEA5" w16cid:durableId="2426D20D"/>
  <w16cid:commentId w16cid:paraId="2539D104" w16cid:durableId="24154B5A"/>
  <w16cid:commentId w16cid:paraId="17D17D22" w16cid:durableId="2426D1F9"/>
  <w16cid:commentId w16cid:paraId="60DB69A2" w16cid:durableId="242E5835"/>
  <w16cid:commentId w16cid:paraId="258957AE" w16cid:durableId="24154DC1"/>
  <w16cid:commentId w16cid:paraId="065FCF8B" w16cid:durableId="242E59E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3B59A" w14:textId="77777777" w:rsidR="00D94D48" w:rsidRDefault="00D94D48">
      <w:r>
        <w:separator/>
      </w:r>
    </w:p>
    <w:p w14:paraId="516A8DBD" w14:textId="77777777" w:rsidR="00D94D48" w:rsidRDefault="00D94D48"/>
  </w:endnote>
  <w:endnote w:type="continuationSeparator" w:id="0">
    <w:p w14:paraId="634CC3E8" w14:textId="77777777" w:rsidR="00D94D48" w:rsidRDefault="00D94D48">
      <w:r>
        <w:continuationSeparator/>
      </w:r>
    </w:p>
    <w:p w14:paraId="1304841C" w14:textId="77777777" w:rsidR="00D94D48" w:rsidRDefault="00D94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44FB" w14:textId="77777777" w:rsidR="003C7F4D" w:rsidRDefault="003C7F4D"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78B17EA" w14:textId="77777777" w:rsidR="003C7F4D" w:rsidRDefault="003C7F4D"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3C7F4D" w14:paraId="43028C6B" w14:textId="77777777" w:rsidTr="009165B5">
      <w:tc>
        <w:tcPr>
          <w:tcW w:w="2979" w:type="dxa"/>
          <w:shd w:val="clear" w:color="auto" w:fill="FAFAFA"/>
        </w:tcPr>
        <w:p w14:paraId="3C14B9DF" w14:textId="77777777" w:rsidR="003C7F4D" w:rsidRDefault="003C7F4D" w:rsidP="00C24DC5">
          <w:pPr>
            <w:pStyle w:val="Footer"/>
            <w:tabs>
              <w:tab w:val="clear" w:pos="4320"/>
              <w:tab w:val="clear" w:pos="8640"/>
            </w:tabs>
            <w:spacing w:before="0" w:line="240" w:lineRule="auto"/>
            <w:ind w:right="360" w:firstLine="0"/>
            <w:rPr>
              <w:i/>
              <w:sz w:val="24"/>
            </w:rPr>
          </w:pPr>
          <w:r>
            <w:rPr>
              <w:i/>
              <w:sz w:val="24"/>
            </w:rPr>
            <w:t>Đoàn Văn Hùng</w:t>
          </w:r>
        </w:p>
        <w:p w14:paraId="30334878" w14:textId="58DE0AAD" w:rsidR="003C7F4D" w:rsidRPr="009165B5" w:rsidRDefault="003C7F4D" w:rsidP="00C24DC5">
          <w:pPr>
            <w:pStyle w:val="Footer"/>
            <w:tabs>
              <w:tab w:val="clear" w:pos="4320"/>
              <w:tab w:val="clear" w:pos="8640"/>
            </w:tabs>
            <w:spacing w:before="0" w:line="240" w:lineRule="auto"/>
            <w:ind w:right="360" w:firstLine="0"/>
            <w:rPr>
              <w:i/>
              <w:sz w:val="24"/>
            </w:rPr>
          </w:pPr>
          <w:r>
            <w:rPr>
              <w:i/>
              <w:sz w:val="24"/>
            </w:rPr>
            <w:t>Hà Thị Lan</w:t>
          </w:r>
        </w:p>
      </w:tc>
      <w:tc>
        <w:tcPr>
          <w:tcW w:w="2961" w:type="dxa"/>
          <w:shd w:val="clear" w:color="auto" w:fill="FAFAFA"/>
        </w:tcPr>
        <w:p w14:paraId="3A6FDF03" w14:textId="77777777" w:rsidR="003C7F4D" w:rsidRPr="00B57E92" w:rsidRDefault="003C7F4D"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5E5EEA">
            <w:rPr>
              <w:rStyle w:val="PageNumber"/>
              <w:noProof/>
              <w:sz w:val="24"/>
            </w:rPr>
            <w:t>71</w:t>
          </w:r>
          <w:r w:rsidRPr="00B57E92">
            <w:rPr>
              <w:rStyle w:val="PageNumber"/>
              <w:sz w:val="24"/>
            </w:rPr>
            <w:fldChar w:fldCharType="end"/>
          </w:r>
        </w:p>
      </w:tc>
      <w:tc>
        <w:tcPr>
          <w:tcW w:w="2962" w:type="dxa"/>
          <w:shd w:val="clear" w:color="auto" w:fill="FAFAFA"/>
        </w:tcPr>
        <w:p w14:paraId="70CB5180" w14:textId="619169C5" w:rsidR="003C7F4D" w:rsidRPr="00570EF4" w:rsidRDefault="003C7F4D" w:rsidP="000119D1">
          <w:pPr>
            <w:pStyle w:val="Footer"/>
            <w:tabs>
              <w:tab w:val="clear" w:pos="4320"/>
              <w:tab w:val="clear" w:pos="8640"/>
            </w:tabs>
            <w:spacing w:before="0" w:line="240" w:lineRule="auto"/>
            <w:ind w:right="-1" w:firstLine="0"/>
            <w:jc w:val="right"/>
            <w:rPr>
              <w:i/>
              <w:sz w:val="24"/>
            </w:rPr>
          </w:pPr>
          <w:r>
            <w:rPr>
              <w:i/>
              <w:sz w:val="24"/>
            </w:rPr>
            <w:t>DHKTPM13A</w:t>
          </w:r>
        </w:p>
      </w:tc>
    </w:tr>
  </w:tbl>
  <w:p w14:paraId="53D1B485" w14:textId="77777777" w:rsidR="003C7F4D" w:rsidRDefault="003C7F4D"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A611B" w14:textId="77777777" w:rsidR="00D94D48" w:rsidRDefault="00D94D48">
      <w:r>
        <w:separator/>
      </w:r>
    </w:p>
    <w:p w14:paraId="441C06ED" w14:textId="77777777" w:rsidR="00D94D48" w:rsidRDefault="00D94D48"/>
  </w:footnote>
  <w:footnote w:type="continuationSeparator" w:id="0">
    <w:p w14:paraId="4B9543AA" w14:textId="77777777" w:rsidR="00D94D48" w:rsidRDefault="00D94D48">
      <w:r>
        <w:continuationSeparator/>
      </w:r>
    </w:p>
    <w:p w14:paraId="3851ADD2" w14:textId="77777777" w:rsidR="00D94D48" w:rsidRDefault="00D94D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60C0F" w14:textId="77777777" w:rsidR="003C7F4D" w:rsidRDefault="003C7F4D"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3C7F4D" w:rsidRPr="00570EF4" w14:paraId="1B232B6D" w14:textId="77777777" w:rsidTr="009165B5">
      <w:tc>
        <w:tcPr>
          <w:tcW w:w="9004" w:type="dxa"/>
          <w:shd w:val="clear" w:color="auto" w:fill="FAFAFA"/>
        </w:tcPr>
        <w:p w14:paraId="732986BE" w14:textId="77777777" w:rsidR="003C7F4D" w:rsidRPr="00570EF4" w:rsidRDefault="003C7F4D" w:rsidP="006C1FC6">
          <w:pPr>
            <w:pStyle w:val="Header"/>
            <w:spacing w:before="0" w:line="240" w:lineRule="auto"/>
            <w:ind w:firstLine="0"/>
            <w:rPr>
              <w:i/>
              <w:sz w:val="24"/>
            </w:rPr>
          </w:pPr>
          <w:r>
            <w:rPr>
              <w:i/>
              <w:sz w:val="24"/>
            </w:rPr>
            <w:t xml:space="preserve">Khóa  luận tốt nghiệp chuyên ngành </w:t>
          </w:r>
          <w:r w:rsidRPr="008D7AD9">
            <w:rPr>
              <w:i/>
              <w:sz w:val="24"/>
            </w:rPr>
            <w:t>Kỹ Thuật Phần Mềm</w:t>
          </w:r>
          <w:r>
            <w:rPr>
              <w:i/>
              <w:sz w:val="24"/>
            </w:rPr>
            <w:t xml:space="preserve"> </w:t>
          </w:r>
        </w:p>
      </w:tc>
    </w:tr>
  </w:tbl>
  <w:p w14:paraId="2F45A694" w14:textId="77777777" w:rsidR="003C7F4D" w:rsidRPr="00162939" w:rsidRDefault="003C7F4D"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166A4" w14:textId="77777777" w:rsidR="003C7F4D" w:rsidRDefault="003C7F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F633C"/>
    <w:multiLevelType w:val="hybridMultilevel"/>
    <w:tmpl w:val="61382AD4"/>
    <w:lvl w:ilvl="0" w:tplc="EC0C3DD4">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6692B5D"/>
    <w:multiLevelType w:val="hybridMultilevel"/>
    <w:tmpl w:val="BB10F668"/>
    <w:lvl w:ilvl="0" w:tplc="7638B5E4">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30458A"/>
    <w:multiLevelType w:val="multilevel"/>
    <w:tmpl w:val="0F0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3F064D"/>
    <w:multiLevelType w:val="multilevel"/>
    <w:tmpl w:val="0C3F064D"/>
    <w:lvl w:ilvl="0">
      <w:start w:val="1"/>
      <w:numFmt w:val="decimal"/>
      <w:pStyle w:val="Cap1"/>
      <w:lvlText w:val="%1."/>
      <w:lvlJc w:val="left"/>
      <w:pPr>
        <w:ind w:left="360" w:hanging="360"/>
      </w:pPr>
      <w:rPr>
        <w:rFonts w:ascii="Times New Roman" w:hAnsi="Times New Roman" w:hint="default"/>
        <w:color w:val="FFFFFF" w:themeColor="background1"/>
        <w:sz w:val="32"/>
      </w:rPr>
    </w:lvl>
    <w:lvl w:ilvl="1">
      <w:start w:val="1"/>
      <w:numFmt w:val="decimal"/>
      <w:pStyle w:val="Cap2"/>
      <w:lvlText w:val="%1.%2."/>
      <w:lvlJc w:val="left"/>
      <w:pPr>
        <w:ind w:left="357" w:hanging="357"/>
      </w:pPr>
      <w:rPr>
        <w:rFonts w:ascii="Times New Roman" w:hAnsi="Times New Roman" w:hint="default"/>
        <w:sz w:val="28"/>
      </w:rPr>
    </w:lvl>
    <w:lvl w:ilvl="2">
      <w:start w:val="1"/>
      <w:numFmt w:val="decimal"/>
      <w:pStyle w:val="Cap3"/>
      <w:lvlText w:val="%1.%2.%3."/>
      <w:lvlJc w:val="left"/>
      <w:pPr>
        <w:ind w:left="1077" w:hanging="357"/>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40417E1"/>
    <w:multiLevelType w:val="multilevel"/>
    <w:tmpl w:val="B1E8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AD499F"/>
    <w:multiLevelType w:val="hybridMultilevel"/>
    <w:tmpl w:val="8FD42990"/>
    <w:lvl w:ilvl="0" w:tplc="CA4694E4">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CA335C7"/>
    <w:multiLevelType w:val="hybridMultilevel"/>
    <w:tmpl w:val="505665E8"/>
    <w:lvl w:ilvl="0" w:tplc="E7B6BAD6">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D86606"/>
    <w:multiLevelType w:val="hybridMultilevel"/>
    <w:tmpl w:val="77789348"/>
    <w:lvl w:ilvl="0" w:tplc="A6CA3C00">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875AB3"/>
    <w:multiLevelType w:val="hybridMultilevel"/>
    <w:tmpl w:val="13AA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9068CB"/>
    <w:multiLevelType w:val="multilevel"/>
    <w:tmpl w:val="E050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272325"/>
    <w:multiLevelType w:val="hybridMultilevel"/>
    <w:tmpl w:val="E93AE73A"/>
    <w:lvl w:ilvl="0" w:tplc="76BEFCA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B56726"/>
    <w:multiLevelType w:val="hybridMultilevel"/>
    <w:tmpl w:val="7CA8C2E6"/>
    <w:lvl w:ilvl="0" w:tplc="6CB2837C">
      <w:numFmt w:val="bullet"/>
      <w:lvlText w:val="-"/>
      <w:lvlJc w:val="left"/>
      <w:pPr>
        <w:ind w:left="922" w:hanging="360"/>
      </w:pPr>
      <w:rPr>
        <w:rFonts w:ascii="Times New Roman" w:eastAsia="Times New Roman" w:hAnsi="Times New Roman" w:cs="Times New Roman" w:hint="default"/>
        <w:lang w:val="en-US"/>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nsid w:val="49476B14"/>
    <w:multiLevelType w:val="multilevel"/>
    <w:tmpl w:val="3AEA732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4">
    <w:nsid w:val="4B9550B1"/>
    <w:multiLevelType w:val="hybridMultilevel"/>
    <w:tmpl w:val="452E5FA6"/>
    <w:lvl w:ilvl="0" w:tplc="E6247434">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C3A19DD"/>
    <w:multiLevelType w:val="hybridMultilevel"/>
    <w:tmpl w:val="7562A8AE"/>
    <w:lvl w:ilvl="0" w:tplc="846E13F4">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52C93691"/>
    <w:multiLevelType w:val="hybridMultilevel"/>
    <w:tmpl w:val="4D66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2C79CB"/>
    <w:multiLevelType w:val="hybridMultilevel"/>
    <w:tmpl w:val="83B407F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FF7C68"/>
    <w:multiLevelType w:val="hybridMultilevel"/>
    <w:tmpl w:val="8F981B64"/>
    <w:lvl w:ilvl="0" w:tplc="36A6D170">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F351444"/>
    <w:multiLevelType w:val="multilevel"/>
    <w:tmpl w:val="31E6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EC7327"/>
    <w:multiLevelType w:val="hybridMultilevel"/>
    <w:tmpl w:val="00EE237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73281E95"/>
    <w:multiLevelType w:val="hybridMultilevel"/>
    <w:tmpl w:val="D9CE6F2C"/>
    <w:lvl w:ilvl="0" w:tplc="4E22027A">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19"/>
  </w:num>
  <w:num w:numId="4">
    <w:abstractNumId w:val="18"/>
  </w:num>
  <w:num w:numId="5">
    <w:abstractNumId w:val="22"/>
  </w:num>
  <w:num w:numId="6">
    <w:abstractNumId w:val="8"/>
  </w:num>
  <w:num w:numId="7">
    <w:abstractNumId w:val="6"/>
  </w:num>
  <w:num w:numId="8">
    <w:abstractNumId w:val="15"/>
  </w:num>
  <w:num w:numId="9">
    <w:abstractNumId w:val="2"/>
  </w:num>
  <w:num w:numId="10">
    <w:abstractNumId w:val="23"/>
  </w:num>
  <w:num w:numId="11">
    <w:abstractNumId w:val="7"/>
  </w:num>
  <w:num w:numId="12">
    <w:abstractNumId w:val="14"/>
  </w:num>
  <w:num w:numId="13">
    <w:abstractNumId w:val="9"/>
  </w:num>
  <w:num w:numId="14">
    <w:abstractNumId w:val="17"/>
  </w:num>
  <w:num w:numId="15">
    <w:abstractNumId w:val="20"/>
  </w:num>
  <w:num w:numId="16">
    <w:abstractNumId w:val="4"/>
  </w:num>
  <w:num w:numId="17">
    <w:abstractNumId w:val="5"/>
  </w:num>
  <w:num w:numId="18">
    <w:abstractNumId w:val="21"/>
  </w:num>
  <w:num w:numId="19">
    <w:abstractNumId w:val="13"/>
  </w:num>
  <w:num w:numId="20">
    <w:abstractNumId w:val="10"/>
  </w:num>
  <w:num w:numId="21">
    <w:abstractNumId w:val="3"/>
  </w:num>
  <w:num w:numId="22">
    <w:abstractNumId w:val="0"/>
  </w:num>
  <w:num w:numId="23">
    <w:abstractNumId w:val="11"/>
  </w:num>
  <w:num w:numId="24">
    <w:abstractNumId w:val="12"/>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 Phạm Quảng">
    <w15:presenceInfo w15:providerId="Windows Live" w15:userId="e64b33f2099fdcdc"/>
  </w15:person>
  <w15:person w15:author="Đoàn Văn Hùng">
    <w15:presenceInfo w15:providerId="None" w15:userId="Đoàn Văn Hù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06F92"/>
    <w:rsid w:val="000119D1"/>
    <w:rsid w:val="00015F0D"/>
    <w:rsid w:val="00024F8B"/>
    <w:rsid w:val="00025016"/>
    <w:rsid w:val="00027653"/>
    <w:rsid w:val="00032E6B"/>
    <w:rsid w:val="00041E78"/>
    <w:rsid w:val="00043B79"/>
    <w:rsid w:val="00050B39"/>
    <w:rsid w:val="00052962"/>
    <w:rsid w:val="00061855"/>
    <w:rsid w:val="0006278C"/>
    <w:rsid w:val="00066A27"/>
    <w:rsid w:val="00067B25"/>
    <w:rsid w:val="0007281B"/>
    <w:rsid w:val="0007352A"/>
    <w:rsid w:val="00076599"/>
    <w:rsid w:val="00077183"/>
    <w:rsid w:val="0007789B"/>
    <w:rsid w:val="000936DA"/>
    <w:rsid w:val="00094E36"/>
    <w:rsid w:val="000968D4"/>
    <w:rsid w:val="000A0097"/>
    <w:rsid w:val="000A314C"/>
    <w:rsid w:val="000B4F0A"/>
    <w:rsid w:val="000B66C0"/>
    <w:rsid w:val="000B6B71"/>
    <w:rsid w:val="000B6FBD"/>
    <w:rsid w:val="000C3914"/>
    <w:rsid w:val="000C5F09"/>
    <w:rsid w:val="000D3391"/>
    <w:rsid w:val="000E0153"/>
    <w:rsid w:val="000F0AC9"/>
    <w:rsid w:val="000F1E18"/>
    <w:rsid w:val="001028A1"/>
    <w:rsid w:val="0011437E"/>
    <w:rsid w:val="00115168"/>
    <w:rsid w:val="001203D7"/>
    <w:rsid w:val="00121EE7"/>
    <w:rsid w:val="00132F91"/>
    <w:rsid w:val="0014157D"/>
    <w:rsid w:val="0014560F"/>
    <w:rsid w:val="00150666"/>
    <w:rsid w:val="001509D1"/>
    <w:rsid w:val="00156223"/>
    <w:rsid w:val="00157625"/>
    <w:rsid w:val="00162939"/>
    <w:rsid w:val="001638D4"/>
    <w:rsid w:val="00164FBF"/>
    <w:rsid w:val="001770D7"/>
    <w:rsid w:val="00180567"/>
    <w:rsid w:val="0018354F"/>
    <w:rsid w:val="00192969"/>
    <w:rsid w:val="001A08FA"/>
    <w:rsid w:val="001C0497"/>
    <w:rsid w:val="001C4891"/>
    <w:rsid w:val="001C6057"/>
    <w:rsid w:val="001C7BCB"/>
    <w:rsid w:val="001D0D77"/>
    <w:rsid w:val="001D730B"/>
    <w:rsid w:val="001D7587"/>
    <w:rsid w:val="001E0E95"/>
    <w:rsid w:val="001E3F3A"/>
    <w:rsid w:val="001E4630"/>
    <w:rsid w:val="001F2F0D"/>
    <w:rsid w:val="001F351F"/>
    <w:rsid w:val="001F50AB"/>
    <w:rsid w:val="002105A2"/>
    <w:rsid w:val="00213E4E"/>
    <w:rsid w:val="00214922"/>
    <w:rsid w:val="00214C12"/>
    <w:rsid w:val="00220222"/>
    <w:rsid w:val="00222D64"/>
    <w:rsid w:val="002254C6"/>
    <w:rsid w:val="00227D14"/>
    <w:rsid w:val="00234B7A"/>
    <w:rsid w:val="00242CF0"/>
    <w:rsid w:val="002438F0"/>
    <w:rsid w:val="00243BE7"/>
    <w:rsid w:val="002508A1"/>
    <w:rsid w:val="00253413"/>
    <w:rsid w:val="002564C1"/>
    <w:rsid w:val="00256573"/>
    <w:rsid w:val="0025729D"/>
    <w:rsid w:val="00260503"/>
    <w:rsid w:val="002615FC"/>
    <w:rsid w:val="0026378F"/>
    <w:rsid w:val="00265CA8"/>
    <w:rsid w:val="00266945"/>
    <w:rsid w:val="002703A5"/>
    <w:rsid w:val="00272D18"/>
    <w:rsid w:val="00287E58"/>
    <w:rsid w:val="00292141"/>
    <w:rsid w:val="002A3C11"/>
    <w:rsid w:val="002A54EC"/>
    <w:rsid w:val="002B5821"/>
    <w:rsid w:val="002B7E9E"/>
    <w:rsid w:val="002C3177"/>
    <w:rsid w:val="002C5518"/>
    <w:rsid w:val="002D16F4"/>
    <w:rsid w:val="002D6ECA"/>
    <w:rsid w:val="002D7D52"/>
    <w:rsid w:val="002E6C36"/>
    <w:rsid w:val="002F09E6"/>
    <w:rsid w:val="002F5093"/>
    <w:rsid w:val="00302728"/>
    <w:rsid w:val="00316329"/>
    <w:rsid w:val="00332B2A"/>
    <w:rsid w:val="0033419F"/>
    <w:rsid w:val="00335B94"/>
    <w:rsid w:val="00337C58"/>
    <w:rsid w:val="00341D97"/>
    <w:rsid w:val="0034391F"/>
    <w:rsid w:val="00344655"/>
    <w:rsid w:val="00346676"/>
    <w:rsid w:val="003510E3"/>
    <w:rsid w:val="00352680"/>
    <w:rsid w:val="003563A1"/>
    <w:rsid w:val="0036286B"/>
    <w:rsid w:val="00366214"/>
    <w:rsid w:val="00367E92"/>
    <w:rsid w:val="00370EA8"/>
    <w:rsid w:val="00372545"/>
    <w:rsid w:val="00382469"/>
    <w:rsid w:val="003918B2"/>
    <w:rsid w:val="00395895"/>
    <w:rsid w:val="0039611F"/>
    <w:rsid w:val="003A41EC"/>
    <w:rsid w:val="003A4BA1"/>
    <w:rsid w:val="003A6197"/>
    <w:rsid w:val="003B30C7"/>
    <w:rsid w:val="003C1390"/>
    <w:rsid w:val="003C7DF3"/>
    <w:rsid w:val="003C7F4D"/>
    <w:rsid w:val="003E7AF7"/>
    <w:rsid w:val="003F07E9"/>
    <w:rsid w:val="003F31E8"/>
    <w:rsid w:val="004046E9"/>
    <w:rsid w:val="00406395"/>
    <w:rsid w:val="0041556C"/>
    <w:rsid w:val="00426327"/>
    <w:rsid w:val="004347EE"/>
    <w:rsid w:val="004500E2"/>
    <w:rsid w:val="00451675"/>
    <w:rsid w:val="00456EF4"/>
    <w:rsid w:val="00461FA2"/>
    <w:rsid w:val="00466B47"/>
    <w:rsid w:val="00471801"/>
    <w:rsid w:val="004750CC"/>
    <w:rsid w:val="00477110"/>
    <w:rsid w:val="00477BB5"/>
    <w:rsid w:val="00477FCF"/>
    <w:rsid w:val="00484E67"/>
    <w:rsid w:val="004935AC"/>
    <w:rsid w:val="00494013"/>
    <w:rsid w:val="004A3046"/>
    <w:rsid w:val="004A57DE"/>
    <w:rsid w:val="004A66E1"/>
    <w:rsid w:val="004B274E"/>
    <w:rsid w:val="004B32DA"/>
    <w:rsid w:val="004B4BF6"/>
    <w:rsid w:val="004C1D6A"/>
    <w:rsid w:val="004C4D69"/>
    <w:rsid w:val="004E34D0"/>
    <w:rsid w:val="004E3C21"/>
    <w:rsid w:val="00500A21"/>
    <w:rsid w:val="0050292A"/>
    <w:rsid w:val="00502D9F"/>
    <w:rsid w:val="0050764E"/>
    <w:rsid w:val="00510BA3"/>
    <w:rsid w:val="00511681"/>
    <w:rsid w:val="00511C02"/>
    <w:rsid w:val="00513508"/>
    <w:rsid w:val="00520BCB"/>
    <w:rsid w:val="00522F7A"/>
    <w:rsid w:val="00526DC0"/>
    <w:rsid w:val="00535CEF"/>
    <w:rsid w:val="005407A1"/>
    <w:rsid w:val="005424A0"/>
    <w:rsid w:val="00554D3D"/>
    <w:rsid w:val="00570EF4"/>
    <w:rsid w:val="005731C5"/>
    <w:rsid w:val="00585E33"/>
    <w:rsid w:val="00585F4E"/>
    <w:rsid w:val="00590A60"/>
    <w:rsid w:val="00591085"/>
    <w:rsid w:val="005969B9"/>
    <w:rsid w:val="00597ACF"/>
    <w:rsid w:val="005A01C8"/>
    <w:rsid w:val="005A68C9"/>
    <w:rsid w:val="005A6ED1"/>
    <w:rsid w:val="005B1C1E"/>
    <w:rsid w:val="005B4531"/>
    <w:rsid w:val="005B7357"/>
    <w:rsid w:val="005C2261"/>
    <w:rsid w:val="005C29A7"/>
    <w:rsid w:val="005D632B"/>
    <w:rsid w:val="005D68FF"/>
    <w:rsid w:val="005D6CF1"/>
    <w:rsid w:val="005E5EEA"/>
    <w:rsid w:val="005F55D0"/>
    <w:rsid w:val="0060062A"/>
    <w:rsid w:val="00607962"/>
    <w:rsid w:val="00616D85"/>
    <w:rsid w:val="006177B3"/>
    <w:rsid w:val="0062060B"/>
    <w:rsid w:val="00620688"/>
    <w:rsid w:val="006208DA"/>
    <w:rsid w:val="00625D4A"/>
    <w:rsid w:val="00625E8F"/>
    <w:rsid w:val="006322F7"/>
    <w:rsid w:val="00632D4C"/>
    <w:rsid w:val="00635243"/>
    <w:rsid w:val="006354F5"/>
    <w:rsid w:val="00637F5F"/>
    <w:rsid w:val="00641168"/>
    <w:rsid w:val="0064613B"/>
    <w:rsid w:val="0065180A"/>
    <w:rsid w:val="0066625C"/>
    <w:rsid w:val="006721BD"/>
    <w:rsid w:val="0067458B"/>
    <w:rsid w:val="00674E7A"/>
    <w:rsid w:val="00686042"/>
    <w:rsid w:val="00687D1A"/>
    <w:rsid w:val="00690D36"/>
    <w:rsid w:val="0069113E"/>
    <w:rsid w:val="00691AA0"/>
    <w:rsid w:val="006924B5"/>
    <w:rsid w:val="00696DB3"/>
    <w:rsid w:val="006A4FFB"/>
    <w:rsid w:val="006A7661"/>
    <w:rsid w:val="006B02A3"/>
    <w:rsid w:val="006B3506"/>
    <w:rsid w:val="006B6CA9"/>
    <w:rsid w:val="006C1FC6"/>
    <w:rsid w:val="006C6F9E"/>
    <w:rsid w:val="006C726C"/>
    <w:rsid w:val="006D1040"/>
    <w:rsid w:val="006D122E"/>
    <w:rsid w:val="006E0F00"/>
    <w:rsid w:val="006E1708"/>
    <w:rsid w:val="006E37D9"/>
    <w:rsid w:val="006E745E"/>
    <w:rsid w:val="006F7F72"/>
    <w:rsid w:val="00701AD1"/>
    <w:rsid w:val="00702C6B"/>
    <w:rsid w:val="0070482C"/>
    <w:rsid w:val="007058D1"/>
    <w:rsid w:val="00715016"/>
    <w:rsid w:val="00720012"/>
    <w:rsid w:val="007236B8"/>
    <w:rsid w:val="0073001F"/>
    <w:rsid w:val="00733B2E"/>
    <w:rsid w:val="00734C2E"/>
    <w:rsid w:val="0074287A"/>
    <w:rsid w:val="00742EDB"/>
    <w:rsid w:val="007517B5"/>
    <w:rsid w:val="00753684"/>
    <w:rsid w:val="00760E25"/>
    <w:rsid w:val="0077247B"/>
    <w:rsid w:val="00786E0C"/>
    <w:rsid w:val="00791320"/>
    <w:rsid w:val="00793C69"/>
    <w:rsid w:val="00796B5B"/>
    <w:rsid w:val="00797464"/>
    <w:rsid w:val="007A295E"/>
    <w:rsid w:val="007A37BD"/>
    <w:rsid w:val="007A663A"/>
    <w:rsid w:val="007C28B3"/>
    <w:rsid w:val="007C67D8"/>
    <w:rsid w:val="007D7687"/>
    <w:rsid w:val="007E1118"/>
    <w:rsid w:val="007E1948"/>
    <w:rsid w:val="007F0419"/>
    <w:rsid w:val="007F556D"/>
    <w:rsid w:val="00801F2C"/>
    <w:rsid w:val="00802482"/>
    <w:rsid w:val="00804B0B"/>
    <w:rsid w:val="00810DB2"/>
    <w:rsid w:val="008129E1"/>
    <w:rsid w:val="00815370"/>
    <w:rsid w:val="008175EB"/>
    <w:rsid w:val="00820B07"/>
    <w:rsid w:val="00820BF7"/>
    <w:rsid w:val="0082240F"/>
    <w:rsid w:val="00825212"/>
    <w:rsid w:val="008268E2"/>
    <w:rsid w:val="00830964"/>
    <w:rsid w:val="00830C28"/>
    <w:rsid w:val="00832E9E"/>
    <w:rsid w:val="00833757"/>
    <w:rsid w:val="00841662"/>
    <w:rsid w:val="00844B3E"/>
    <w:rsid w:val="0085157E"/>
    <w:rsid w:val="00856020"/>
    <w:rsid w:val="008571E6"/>
    <w:rsid w:val="00865948"/>
    <w:rsid w:val="00873E0F"/>
    <w:rsid w:val="00874002"/>
    <w:rsid w:val="00875CCF"/>
    <w:rsid w:val="00881EBD"/>
    <w:rsid w:val="00883854"/>
    <w:rsid w:val="00885E30"/>
    <w:rsid w:val="00890157"/>
    <w:rsid w:val="0089077B"/>
    <w:rsid w:val="0089135D"/>
    <w:rsid w:val="00891683"/>
    <w:rsid w:val="00891AE1"/>
    <w:rsid w:val="008968CF"/>
    <w:rsid w:val="008A3222"/>
    <w:rsid w:val="008B0A6B"/>
    <w:rsid w:val="008B2F3A"/>
    <w:rsid w:val="008B345C"/>
    <w:rsid w:val="008B5696"/>
    <w:rsid w:val="008B5EEA"/>
    <w:rsid w:val="008C1F9B"/>
    <w:rsid w:val="008C2D3B"/>
    <w:rsid w:val="008C5013"/>
    <w:rsid w:val="008D080A"/>
    <w:rsid w:val="008D201A"/>
    <w:rsid w:val="008D5F60"/>
    <w:rsid w:val="008D7AD9"/>
    <w:rsid w:val="008F33B1"/>
    <w:rsid w:val="008F387C"/>
    <w:rsid w:val="008F3A79"/>
    <w:rsid w:val="008F5984"/>
    <w:rsid w:val="008F6358"/>
    <w:rsid w:val="008F6806"/>
    <w:rsid w:val="009165B5"/>
    <w:rsid w:val="00916D44"/>
    <w:rsid w:val="0092047C"/>
    <w:rsid w:val="00927237"/>
    <w:rsid w:val="00932D2C"/>
    <w:rsid w:val="00932DA3"/>
    <w:rsid w:val="00934F9E"/>
    <w:rsid w:val="00941149"/>
    <w:rsid w:val="009446A1"/>
    <w:rsid w:val="0095236D"/>
    <w:rsid w:val="00966C57"/>
    <w:rsid w:val="00974FC0"/>
    <w:rsid w:val="00976CB1"/>
    <w:rsid w:val="00980CBB"/>
    <w:rsid w:val="0098187F"/>
    <w:rsid w:val="0098237E"/>
    <w:rsid w:val="0098271C"/>
    <w:rsid w:val="00982FFA"/>
    <w:rsid w:val="00983CC8"/>
    <w:rsid w:val="00983D52"/>
    <w:rsid w:val="0099107A"/>
    <w:rsid w:val="00991BC2"/>
    <w:rsid w:val="009927CC"/>
    <w:rsid w:val="0099280A"/>
    <w:rsid w:val="00994406"/>
    <w:rsid w:val="009944C9"/>
    <w:rsid w:val="00995484"/>
    <w:rsid w:val="00995D8D"/>
    <w:rsid w:val="00996DFB"/>
    <w:rsid w:val="009B31BE"/>
    <w:rsid w:val="009B4C6E"/>
    <w:rsid w:val="009C10F5"/>
    <w:rsid w:val="009C1599"/>
    <w:rsid w:val="009C181C"/>
    <w:rsid w:val="009C2755"/>
    <w:rsid w:val="009C6954"/>
    <w:rsid w:val="009C6BFA"/>
    <w:rsid w:val="009C7087"/>
    <w:rsid w:val="009D528B"/>
    <w:rsid w:val="009D6427"/>
    <w:rsid w:val="009E77CD"/>
    <w:rsid w:val="009E7E43"/>
    <w:rsid w:val="00A00FD2"/>
    <w:rsid w:val="00A02AFA"/>
    <w:rsid w:val="00A03393"/>
    <w:rsid w:val="00A03445"/>
    <w:rsid w:val="00A07E84"/>
    <w:rsid w:val="00A12DDA"/>
    <w:rsid w:val="00A144E9"/>
    <w:rsid w:val="00A14D85"/>
    <w:rsid w:val="00A16910"/>
    <w:rsid w:val="00A200BE"/>
    <w:rsid w:val="00A241FB"/>
    <w:rsid w:val="00A33BF0"/>
    <w:rsid w:val="00A33F5D"/>
    <w:rsid w:val="00A43D69"/>
    <w:rsid w:val="00A44EDD"/>
    <w:rsid w:val="00A520AB"/>
    <w:rsid w:val="00A54EB5"/>
    <w:rsid w:val="00A57645"/>
    <w:rsid w:val="00A64047"/>
    <w:rsid w:val="00A64872"/>
    <w:rsid w:val="00A65CE1"/>
    <w:rsid w:val="00A65EB7"/>
    <w:rsid w:val="00A75B8B"/>
    <w:rsid w:val="00A75E05"/>
    <w:rsid w:val="00A77777"/>
    <w:rsid w:val="00A86C5A"/>
    <w:rsid w:val="00A873BC"/>
    <w:rsid w:val="00A93577"/>
    <w:rsid w:val="00A97EAD"/>
    <w:rsid w:val="00AA7676"/>
    <w:rsid w:val="00AB2011"/>
    <w:rsid w:val="00AB2F15"/>
    <w:rsid w:val="00AB428E"/>
    <w:rsid w:val="00AB4446"/>
    <w:rsid w:val="00AB4A5E"/>
    <w:rsid w:val="00AB4DE3"/>
    <w:rsid w:val="00AC31E6"/>
    <w:rsid w:val="00AC4081"/>
    <w:rsid w:val="00AC4643"/>
    <w:rsid w:val="00AC7F5C"/>
    <w:rsid w:val="00AD0D44"/>
    <w:rsid w:val="00AD518C"/>
    <w:rsid w:val="00AE02ED"/>
    <w:rsid w:val="00AF66B3"/>
    <w:rsid w:val="00B0296C"/>
    <w:rsid w:val="00B04AFA"/>
    <w:rsid w:val="00B04DC1"/>
    <w:rsid w:val="00B10845"/>
    <w:rsid w:val="00B11C20"/>
    <w:rsid w:val="00B14867"/>
    <w:rsid w:val="00B16BC7"/>
    <w:rsid w:val="00B23CD8"/>
    <w:rsid w:val="00B373C2"/>
    <w:rsid w:val="00B3755E"/>
    <w:rsid w:val="00B37CF8"/>
    <w:rsid w:val="00B405CB"/>
    <w:rsid w:val="00B41A05"/>
    <w:rsid w:val="00B43BD0"/>
    <w:rsid w:val="00B51658"/>
    <w:rsid w:val="00B529E5"/>
    <w:rsid w:val="00B57E92"/>
    <w:rsid w:val="00B62100"/>
    <w:rsid w:val="00B62CE8"/>
    <w:rsid w:val="00B63934"/>
    <w:rsid w:val="00B63AC7"/>
    <w:rsid w:val="00B65C1D"/>
    <w:rsid w:val="00B65E39"/>
    <w:rsid w:val="00B706C4"/>
    <w:rsid w:val="00B72142"/>
    <w:rsid w:val="00B73F92"/>
    <w:rsid w:val="00B75129"/>
    <w:rsid w:val="00B83B01"/>
    <w:rsid w:val="00B83B73"/>
    <w:rsid w:val="00B86125"/>
    <w:rsid w:val="00B86E0A"/>
    <w:rsid w:val="00BA2ABF"/>
    <w:rsid w:val="00BA4EE0"/>
    <w:rsid w:val="00BA6B26"/>
    <w:rsid w:val="00BA7A41"/>
    <w:rsid w:val="00BB0637"/>
    <w:rsid w:val="00BB71A4"/>
    <w:rsid w:val="00BC0F35"/>
    <w:rsid w:val="00BC2CA7"/>
    <w:rsid w:val="00BC3031"/>
    <w:rsid w:val="00BD0D12"/>
    <w:rsid w:val="00BD5565"/>
    <w:rsid w:val="00BD70BE"/>
    <w:rsid w:val="00BE0A31"/>
    <w:rsid w:val="00BE6F7B"/>
    <w:rsid w:val="00BF4ACD"/>
    <w:rsid w:val="00C04341"/>
    <w:rsid w:val="00C06CF1"/>
    <w:rsid w:val="00C075B5"/>
    <w:rsid w:val="00C11DED"/>
    <w:rsid w:val="00C15A01"/>
    <w:rsid w:val="00C15E85"/>
    <w:rsid w:val="00C1624A"/>
    <w:rsid w:val="00C1658A"/>
    <w:rsid w:val="00C2411E"/>
    <w:rsid w:val="00C24DC5"/>
    <w:rsid w:val="00C27AA3"/>
    <w:rsid w:val="00C361D5"/>
    <w:rsid w:val="00C36695"/>
    <w:rsid w:val="00C40BE3"/>
    <w:rsid w:val="00C50CBC"/>
    <w:rsid w:val="00C57206"/>
    <w:rsid w:val="00C761A1"/>
    <w:rsid w:val="00C77DD7"/>
    <w:rsid w:val="00C80DA8"/>
    <w:rsid w:val="00C8352A"/>
    <w:rsid w:val="00C859A5"/>
    <w:rsid w:val="00C87DA0"/>
    <w:rsid w:val="00C913CC"/>
    <w:rsid w:val="00CA13DD"/>
    <w:rsid w:val="00CB19CF"/>
    <w:rsid w:val="00CB3A4E"/>
    <w:rsid w:val="00CC164E"/>
    <w:rsid w:val="00CC3EF6"/>
    <w:rsid w:val="00CD2AA9"/>
    <w:rsid w:val="00CE3F28"/>
    <w:rsid w:val="00CF0B23"/>
    <w:rsid w:val="00CF3033"/>
    <w:rsid w:val="00D001DF"/>
    <w:rsid w:val="00D00BC9"/>
    <w:rsid w:val="00D05278"/>
    <w:rsid w:val="00D053BA"/>
    <w:rsid w:val="00D05518"/>
    <w:rsid w:val="00D0572A"/>
    <w:rsid w:val="00D07EB6"/>
    <w:rsid w:val="00D12DE7"/>
    <w:rsid w:val="00D1641A"/>
    <w:rsid w:val="00D17B44"/>
    <w:rsid w:val="00D22FAE"/>
    <w:rsid w:val="00D238BD"/>
    <w:rsid w:val="00D30A89"/>
    <w:rsid w:val="00D50B29"/>
    <w:rsid w:val="00D514AE"/>
    <w:rsid w:val="00D64822"/>
    <w:rsid w:val="00D64947"/>
    <w:rsid w:val="00D65698"/>
    <w:rsid w:val="00D66FE0"/>
    <w:rsid w:val="00D94286"/>
    <w:rsid w:val="00D94D48"/>
    <w:rsid w:val="00D95BDE"/>
    <w:rsid w:val="00D9695D"/>
    <w:rsid w:val="00DA6B44"/>
    <w:rsid w:val="00DA7316"/>
    <w:rsid w:val="00DB07BF"/>
    <w:rsid w:val="00DB14CF"/>
    <w:rsid w:val="00DB5FB8"/>
    <w:rsid w:val="00DB75F1"/>
    <w:rsid w:val="00DC0852"/>
    <w:rsid w:val="00DC5EC0"/>
    <w:rsid w:val="00DC667C"/>
    <w:rsid w:val="00DE1BC7"/>
    <w:rsid w:val="00DE3075"/>
    <w:rsid w:val="00DF0884"/>
    <w:rsid w:val="00DF50D3"/>
    <w:rsid w:val="00DF713B"/>
    <w:rsid w:val="00E15C52"/>
    <w:rsid w:val="00E16C6E"/>
    <w:rsid w:val="00E16E41"/>
    <w:rsid w:val="00E177CB"/>
    <w:rsid w:val="00E2207E"/>
    <w:rsid w:val="00E2269A"/>
    <w:rsid w:val="00E36664"/>
    <w:rsid w:val="00E37D4D"/>
    <w:rsid w:val="00E42C6C"/>
    <w:rsid w:val="00E42E4F"/>
    <w:rsid w:val="00E43225"/>
    <w:rsid w:val="00E43EE2"/>
    <w:rsid w:val="00E4589C"/>
    <w:rsid w:val="00E46D8E"/>
    <w:rsid w:val="00E50A04"/>
    <w:rsid w:val="00E5551A"/>
    <w:rsid w:val="00E7767D"/>
    <w:rsid w:val="00E800F6"/>
    <w:rsid w:val="00E92699"/>
    <w:rsid w:val="00E928AE"/>
    <w:rsid w:val="00EA2D3D"/>
    <w:rsid w:val="00EA4B85"/>
    <w:rsid w:val="00EA4E9D"/>
    <w:rsid w:val="00EA6798"/>
    <w:rsid w:val="00EA7CFA"/>
    <w:rsid w:val="00EB4FCB"/>
    <w:rsid w:val="00EB57EC"/>
    <w:rsid w:val="00EC28ED"/>
    <w:rsid w:val="00EC54F8"/>
    <w:rsid w:val="00ED0400"/>
    <w:rsid w:val="00ED04CE"/>
    <w:rsid w:val="00ED4481"/>
    <w:rsid w:val="00ED6814"/>
    <w:rsid w:val="00EE2600"/>
    <w:rsid w:val="00EE6562"/>
    <w:rsid w:val="00EF7D6D"/>
    <w:rsid w:val="00F00174"/>
    <w:rsid w:val="00F013CC"/>
    <w:rsid w:val="00F02953"/>
    <w:rsid w:val="00F03E04"/>
    <w:rsid w:val="00F102A9"/>
    <w:rsid w:val="00F16791"/>
    <w:rsid w:val="00F173BA"/>
    <w:rsid w:val="00F20A64"/>
    <w:rsid w:val="00F22934"/>
    <w:rsid w:val="00F2541A"/>
    <w:rsid w:val="00F25BA2"/>
    <w:rsid w:val="00F40FA3"/>
    <w:rsid w:val="00F4383B"/>
    <w:rsid w:val="00F45D5B"/>
    <w:rsid w:val="00F554DF"/>
    <w:rsid w:val="00F5769C"/>
    <w:rsid w:val="00F6055A"/>
    <w:rsid w:val="00F6076C"/>
    <w:rsid w:val="00F60826"/>
    <w:rsid w:val="00F658C7"/>
    <w:rsid w:val="00F65F33"/>
    <w:rsid w:val="00F70E1C"/>
    <w:rsid w:val="00F7241D"/>
    <w:rsid w:val="00F80D78"/>
    <w:rsid w:val="00F84CD0"/>
    <w:rsid w:val="00F86E4B"/>
    <w:rsid w:val="00F906A3"/>
    <w:rsid w:val="00F91941"/>
    <w:rsid w:val="00F941E7"/>
    <w:rsid w:val="00F94741"/>
    <w:rsid w:val="00F9506E"/>
    <w:rsid w:val="00FA5CA8"/>
    <w:rsid w:val="00FA6BCF"/>
    <w:rsid w:val="00FC3F49"/>
    <w:rsid w:val="00FC6B36"/>
    <w:rsid w:val="00FD1148"/>
    <w:rsid w:val="00FD3FB9"/>
    <w:rsid w:val="00FE068E"/>
    <w:rsid w:val="00FE0B14"/>
    <w:rsid w:val="00FE1B1F"/>
    <w:rsid w:val="00FE4A84"/>
    <w:rsid w:val="00FE4DD6"/>
    <w:rsid w:val="00FE75AB"/>
    <w:rsid w:val="00FF0A93"/>
    <w:rsid w:val="00FF0FE8"/>
    <w:rsid w:val="00FF3E8B"/>
    <w:rsid w:val="00FF57BD"/>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79FCA6"/>
  <w15:docId w15:val="{235E96E6-5D26-4EB3-B6CF-004A9A71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696DB3"/>
    <w:pPr>
      <w:spacing w:before="0"/>
      <w:ind w:left="520" w:hanging="520"/>
      <w:jc w:val="left"/>
    </w:pPr>
    <w:rPr>
      <w:rFonts w:cstheme="minorHAnsi"/>
      <w:bCs/>
      <w:szCs w:val="20"/>
    </w:r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paragraph" w:customStyle="1" w:styleId="StyleTabletextBoldCentered">
    <w:name w:val="Style Tabletext + Bold Centered"/>
    <w:basedOn w:val="Normal"/>
    <w:rsid w:val="00121EE7"/>
    <w:pPr>
      <w:keepLines/>
      <w:widowControl w:val="0"/>
      <w:spacing w:before="60" w:after="120"/>
      <w:ind w:firstLine="0"/>
      <w:jc w:val="center"/>
    </w:pPr>
    <w:rPr>
      <w:rFonts w:ascii="Arial" w:hAnsi="Arial"/>
      <w:b/>
      <w:bCs/>
      <w:sz w:val="20"/>
      <w:szCs w:val="20"/>
    </w:rPr>
  </w:style>
  <w:style w:type="paragraph" w:styleId="NormalWeb">
    <w:name w:val="Normal (Web)"/>
    <w:basedOn w:val="Normal"/>
    <w:next w:val="Normal"/>
    <w:link w:val="NormalWebChar"/>
    <w:uiPriority w:val="99"/>
    <w:unhideWhenUsed/>
    <w:qFormat/>
    <w:rsid w:val="001E3F3A"/>
    <w:pPr>
      <w:spacing w:beforeAutospacing="1" w:after="120" w:afterAutospacing="1" w:line="360" w:lineRule="auto"/>
      <w:ind w:firstLine="0"/>
    </w:pPr>
  </w:style>
  <w:style w:type="paragraph" w:customStyle="1" w:styleId="Cap1">
    <w:name w:val="Cap1"/>
    <w:basedOn w:val="Normal"/>
    <w:qFormat/>
    <w:rsid w:val="001E3F3A"/>
    <w:pPr>
      <w:keepNext/>
      <w:numPr>
        <w:numId w:val="16"/>
      </w:numPr>
      <w:spacing w:after="120" w:line="288" w:lineRule="auto"/>
      <w:jc w:val="center"/>
      <w:outlineLvl w:val="0"/>
    </w:pPr>
    <w:rPr>
      <w:b/>
      <w:bCs/>
      <w:kern w:val="32"/>
      <w:sz w:val="32"/>
      <w:szCs w:val="26"/>
    </w:rPr>
  </w:style>
  <w:style w:type="paragraph" w:customStyle="1" w:styleId="Cap2">
    <w:name w:val="Cap2"/>
    <w:basedOn w:val="Cap1"/>
    <w:next w:val="Cap1"/>
    <w:link w:val="Cap2Char"/>
    <w:qFormat/>
    <w:rsid w:val="001E3F3A"/>
    <w:pPr>
      <w:numPr>
        <w:ilvl w:val="1"/>
      </w:numPr>
      <w:spacing w:before="0"/>
      <w:jc w:val="left"/>
      <w:outlineLvl w:val="1"/>
    </w:pPr>
    <w:rPr>
      <w:sz w:val="28"/>
      <w:shd w:val="clear" w:color="auto" w:fill="FFFFFF"/>
    </w:rPr>
  </w:style>
  <w:style w:type="paragraph" w:customStyle="1" w:styleId="Cap3">
    <w:name w:val="Cap3"/>
    <w:basedOn w:val="Cap2"/>
    <w:link w:val="Cap3Char"/>
    <w:qFormat/>
    <w:rsid w:val="001E3F3A"/>
    <w:pPr>
      <w:numPr>
        <w:ilvl w:val="2"/>
      </w:numPr>
      <w:tabs>
        <w:tab w:val="left" w:pos="926"/>
      </w:tabs>
      <w:ind w:left="926" w:hanging="360"/>
      <w:outlineLvl w:val="2"/>
    </w:pPr>
    <w:rPr>
      <w:sz w:val="26"/>
    </w:rPr>
  </w:style>
  <w:style w:type="character" w:customStyle="1" w:styleId="Cap2Char">
    <w:name w:val="Cap2 Char"/>
    <w:basedOn w:val="DefaultParagraphFont"/>
    <w:link w:val="Cap2"/>
    <w:qFormat/>
    <w:rsid w:val="001E3F3A"/>
    <w:rPr>
      <w:b/>
      <w:bCs/>
      <w:kern w:val="32"/>
      <w:sz w:val="28"/>
      <w:szCs w:val="26"/>
    </w:rPr>
  </w:style>
  <w:style w:type="character" w:customStyle="1" w:styleId="Cap3Char">
    <w:name w:val="Cap3 Char"/>
    <w:basedOn w:val="Cap2Char"/>
    <w:link w:val="Cap3"/>
    <w:rsid w:val="001E3F3A"/>
    <w:rPr>
      <w:b/>
      <w:bCs/>
      <w:kern w:val="32"/>
      <w:sz w:val="26"/>
      <w:szCs w:val="26"/>
    </w:rPr>
  </w:style>
  <w:style w:type="character" w:customStyle="1" w:styleId="NormalWebChar">
    <w:name w:val="Normal (Web) Char"/>
    <w:link w:val="NormalWeb"/>
    <w:uiPriority w:val="99"/>
    <w:rsid w:val="001E3F3A"/>
    <w:rPr>
      <w:sz w:val="26"/>
      <w:szCs w:val="24"/>
    </w:rPr>
  </w:style>
  <w:style w:type="character" w:styleId="CommentReference">
    <w:name w:val="annotation reference"/>
    <w:basedOn w:val="DefaultParagraphFont"/>
    <w:semiHidden/>
    <w:unhideWhenUsed/>
    <w:rsid w:val="00B04DC1"/>
    <w:rPr>
      <w:sz w:val="16"/>
      <w:szCs w:val="16"/>
    </w:rPr>
  </w:style>
  <w:style w:type="paragraph" w:styleId="CommentText">
    <w:name w:val="annotation text"/>
    <w:basedOn w:val="Normal"/>
    <w:link w:val="CommentTextChar"/>
    <w:unhideWhenUsed/>
    <w:rsid w:val="00B04DC1"/>
    <w:pPr>
      <w:spacing w:line="240" w:lineRule="auto"/>
    </w:pPr>
    <w:rPr>
      <w:sz w:val="20"/>
      <w:szCs w:val="20"/>
    </w:rPr>
  </w:style>
  <w:style w:type="character" w:customStyle="1" w:styleId="CommentTextChar">
    <w:name w:val="Comment Text Char"/>
    <w:basedOn w:val="DefaultParagraphFont"/>
    <w:link w:val="CommentText"/>
    <w:rsid w:val="00B04DC1"/>
  </w:style>
  <w:style w:type="paragraph" w:styleId="CommentSubject">
    <w:name w:val="annotation subject"/>
    <w:basedOn w:val="CommentText"/>
    <w:next w:val="CommentText"/>
    <w:link w:val="CommentSubjectChar"/>
    <w:semiHidden/>
    <w:unhideWhenUsed/>
    <w:rsid w:val="00B04DC1"/>
    <w:rPr>
      <w:b/>
      <w:bCs/>
    </w:rPr>
  </w:style>
  <w:style w:type="character" w:customStyle="1" w:styleId="CommentSubjectChar">
    <w:name w:val="Comment Subject Char"/>
    <w:basedOn w:val="CommentTextChar"/>
    <w:link w:val="CommentSubject"/>
    <w:semiHidden/>
    <w:rsid w:val="00B04D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47454">
      <w:bodyDiv w:val="1"/>
      <w:marLeft w:val="0"/>
      <w:marRight w:val="0"/>
      <w:marTop w:val="0"/>
      <w:marBottom w:val="0"/>
      <w:divBdr>
        <w:top w:val="none" w:sz="0" w:space="0" w:color="auto"/>
        <w:left w:val="none" w:sz="0" w:space="0" w:color="auto"/>
        <w:bottom w:val="none" w:sz="0" w:space="0" w:color="auto"/>
        <w:right w:val="none" w:sz="0" w:space="0" w:color="auto"/>
      </w:divBdr>
    </w:div>
    <w:div w:id="385640016">
      <w:bodyDiv w:val="1"/>
      <w:marLeft w:val="0"/>
      <w:marRight w:val="0"/>
      <w:marTop w:val="0"/>
      <w:marBottom w:val="0"/>
      <w:divBdr>
        <w:top w:val="none" w:sz="0" w:space="0" w:color="auto"/>
        <w:left w:val="none" w:sz="0" w:space="0" w:color="auto"/>
        <w:bottom w:val="none" w:sz="0" w:space="0" w:color="auto"/>
        <w:right w:val="none" w:sz="0" w:space="0" w:color="auto"/>
      </w:divBdr>
    </w:div>
    <w:div w:id="664550030">
      <w:bodyDiv w:val="1"/>
      <w:marLeft w:val="0"/>
      <w:marRight w:val="0"/>
      <w:marTop w:val="0"/>
      <w:marBottom w:val="0"/>
      <w:divBdr>
        <w:top w:val="none" w:sz="0" w:space="0" w:color="auto"/>
        <w:left w:val="none" w:sz="0" w:space="0" w:color="auto"/>
        <w:bottom w:val="none" w:sz="0" w:space="0" w:color="auto"/>
        <w:right w:val="none" w:sz="0" w:space="0" w:color="auto"/>
      </w:divBdr>
    </w:div>
    <w:div w:id="905185534">
      <w:bodyDiv w:val="1"/>
      <w:marLeft w:val="0"/>
      <w:marRight w:val="0"/>
      <w:marTop w:val="0"/>
      <w:marBottom w:val="0"/>
      <w:divBdr>
        <w:top w:val="none" w:sz="0" w:space="0" w:color="auto"/>
        <w:left w:val="none" w:sz="0" w:space="0" w:color="auto"/>
        <w:bottom w:val="none" w:sz="0" w:space="0" w:color="auto"/>
        <w:right w:val="none" w:sz="0" w:space="0" w:color="auto"/>
      </w:divBdr>
    </w:div>
    <w:div w:id="915094578">
      <w:bodyDiv w:val="1"/>
      <w:marLeft w:val="0"/>
      <w:marRight w:val="0"/>
      <w:marTop w:val="0"/>
      <w:marBottom w:val="0"/>
      <w:divBdr>
        <w:top w:val="none" w:sz="0" w:space="0" w:color="auto"/>
        <w:left w:val="none" w:sz="0" w:space="0" w:color="auto"/>
        <w:bottom w:val="none" w:sz="0" w:space="0" w:color="auto"/>
        <w:right w:val="none" w:sz="0" w:space="0" w:color="auto"/>
      </w:divBdr>
    </w:div>
    <w:div w:id="1600677991">
      <w:bodyDiv w:val="1"/>
      <w:marLeft w:val="0"/>
      <w:marRight w:val="0"/>
      <w:marTop w:val="0"/>
      <w:marBottom w:val="0"/>
      <w:divBdr>
        <w:top w:val="none" w:sz="0" w:space="0" w:color="auto"/>
        <w:left w:val="none" w:sz="0" w:space="0" w:color="auto"/>
        <w:bottom w:val="none" w:sz="0" w:space="0" w:color="auto"/>
        <w:right w:val="none" w:sz="0" w:space="0" w:color="auto"/>
      </w:divBdr>
    </w:div>
    <w:div w:id="196504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MauTrinhBay-KLTN_HungLan-v2.docx" TargetMode="External"/><Relationship Id="rId18" Type="http://schemas.openxmlformats.org/officeDocument/2006/relationships/image" Target="media/image3.jpeg"/><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Lanlan99@gmail.com"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emf"/><Relationship Id="rId29" Type="http://schemas.openxmlformats.org/officeDocument/2006/relationships/image" Target="media/image14.emf"/><Relationship Id="rId41" Type="http://schemas.openxmlformats.org/officeDocument/2006/relationships/image" Target="media/image26.emf"/><Relationship Id="rId54" Type="http://schemas.openxmlformats.org/officeDocument/2006/relationships/hyperlink" Target="mailto:Lanlan99@gmail.com" TargetMode="Externa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hyperlink" Target="http://www.cengageasia.com"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dmin\Downloads\MauTrinhBay-KLTN_HungLan-v2.docx"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hyperlink" Target="mailto:Lanlan99@gmail.com"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Admin\Downloads\MauTrinhBay-KLTN_HungLan-v2.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EC488-EBFA-4422-B9FA-BEC37ACD7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0</TotalTime>
  <Pages>74</Pages>
  <Words>8592</Words>
  <Characters>48980</Characters>
  <Application>Microsoft Office Word</Application>
  <DocSecurity>0</DocSecurity>
  <Lines>408</Lines>
  <Paragraphs>114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WEBSITE quảng cáo BẤT ĐỘNG SẢN</vt:lpstr>
      <vt:lpstr>WEBSITE quảng cáo BẤT ĐỘNG SẢN</vt:lpstr>
    </vt:vector>
  </TitlesOfParts>
  <Manager>ThS. Phạm Thái Khanh</Manager>
  <Company>Trường Đại học Công Nghiệp TP.HCM</Company>
  <LinksUpToDate>false</LinksUpToDate>
  <CharactersWithSpaces>57458</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quảng cáo BẤT ĐỘNG SẢN</dc:title>
  <dc:subject>Khóa Luận Tốt Nghiệp</dc:subject>
  <dc:creator>Khanh Pham Thai</dc:creator>
  <cp:keywords/>
  <dc:description/>
  <cp:lastModifiedBy>Administrator</cp:lastModifiedBy>
  <cp:revision>2</cp:revision>
  <cp:lastPrinted>2021-03-29T15:23:00Z</cp:lastPrinted>
  <dcterms:created xsi:type="dcterms:W3CDTF">2021-05-26T17:28:00Z</dcterms:created>
  <dcterms:modified xsi:type="dcterms:W3CDTF">2021-05-26T17:28:00Z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